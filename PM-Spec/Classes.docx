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7E165" w14:textId="759EAFF0" w:rsidR="006E55B4" w:rsidRPr="006E55B4" w:rsidRDefault="006E55B4" w:rsidP="00932C29">
      <w:pPr>
        <w:pStyle w:val="Title"/>
        <w:spacing w:after="120"/>
        <w:rPr>
          <w:rFonts w:ascii="Calibri" w:hAnsi="Calibri"/>
          <w:color w:val="FF0000"/>
          <w:sz w:val="72"/>
          <w:szCs w:val="72"/>
        </w:rPr>
      </w:pPr>
      <w:r>
        <w:rPr>
          <w:rFonts w:ascii="Calibri" w:hAnsi="Calibri"/>
          <w:color w:val="FF0000"/>
          <w:sz w:val="72"/>
          <w:szCs w:val="72"/>
        </w:rPr>
        <w:t>draft: work in progress</w:t>
      </w:r>
    </w:p>
    <w:p w14:paraId="4A617888" w14:textId="79FF1C05" w:rsidR="00932C29" w:rsidRDefault="009E69C1" w:rsidP="00932C29">
      <w:pPr>
        <w:pStyle w:val="INSERTAREA"/>
      </w:pPr>
      <w:r>
        <w:t xml:space="preserve"> </w:t>
      </w:r>
      <w:r w:rsidR="00932C29">
        <w:t>[</w:t>
      </w:r>
      <w:r w:rsidR="000E308B">
        <w:t>Classes</w:t>
      </w:r>
      <w:r w:rsidR="006C1938">
        <w:t xml:space="preserve"> experience for students</w:t>
      </w:r>
      <w:r w:rsidR="00932C29">
        <w:t>]</w:t>
      </w:r>
    </w:p>
    <w:p w14:paraId="1859C935" w14:textId="3BF221EE" w:rsidR="00932C29" w:rsidRDefault="00932C29" w:rsidP="00932C29">
      <w:pPr>
        <w:pStyle w:val="INSERTAREA"/>
      </w:pPr>
      <w:r w:rsidRPr="003D574B">
        <w:rPr>
          <w:color w:val="7FBA31"/>
        </w:rPr>
        <w:t>functional</w:t>
      </w:r>
      <w:r>
        <w:t xml:space="preserve"> specification </w:t>
      </w:r>
    </w:p>
    <w:p w14:paraId="56A7331E" w14:textId="634DB729" w:rsidR="00BD10F4" w:rsidRDefault="00BD10F4" w:rsidP="00DF7F81">
      <w:pPr>
        <w:pStyle w:val="Heading1"/>
        <w:numPr>
          <w:ilvl w:val="0"/>
          <w:numId w:val="3"/>
        </w:numPr>
      </w:pPr>
      <w:bookmarkStart w:id="0" w:name="_Toc338666982"/>
      <w:r>
        <w:t>Executive Summary</w:t>
      </w:r>
      <w:bookmarkEnd w:id="0"/>
    </w:p>
    <w:p w14:paraId="0ECA2221" w14:textId="166E6864" w:rsidR="006B15D7" w:rsidRDefault="00914A8D" w:rsidP="00914A8D">
      <w:pPr>
        <w:pStyle w:val="Heading2"/>
        <w:rPr>
          <w:rFonts w:eastAsia="宋体"/>
          <w:lang w:eastAsia="zh-CN"/>
        </w:rPr>
      </w:pPr>
      <w:r>
        <w:rPr>
          <w:rFonts w:eastAsia="宋体" w:hint="eastAsia"/>
          <w:lang w:eastAsia="zh-CN"/>
        </w:rPr>
        <w:t xml:space="preserve"> Background</w:t>
      </w:r>
    </w:p>
    <w:p w14:paraId="7CE484DE" w14:textId="077B6C78" w:rsidR="00443368" w:rsidRPr="000E308B" w:rsidRDefault="00903C75" w:rsidP="000E308B">
      <w:hyperlink r:id="rId13" w:history="1">
        <w:r w:rsidR="009E69C1" w:rsidRPr="000E308B">
          <w:rPr>
            <w:rStyle w:val="Hyperlink"/>
          </w:rPr>
          <w:t>A</w:t>
        </w:r>
        <w:r w:rsidR="00443368" w:rsidRPr="000E308B">
          <w:rPr>
            <w:rStyle w:val="Hyperlink"/>
          </w:rPr>
          <w:t>l</w:t>
        </w:r>
        <w:r w:rsidR="006B15D7" w:rsidRPr="000E308B">
          <w:rPr>
            <w:rStyle w:val="Hyperlink"/>
          </w:rPr>
          <w:t xml:space="preserve">liance </w:t>
        </w:r>
        <w:r w:rsidR="009E69C1" w:rsidRPr="000E308B">
          <w:rPr>
            <w:rStyle w:val="Hyperlink"/>
          </w:rPr>
          <w:t>F</w:t>
        </w:r>
        <w:r w:rsidR="006B15D7" w:rsidRPr="000E308B">
          <w:rPr>
            <w:rStyle w:val="Hyperlink"/>
          </w:rPr>
          <w:t>rancaise</w:t>
        </w:r>
        <w:r w:rsidR="009E69C1" w:rsidRPr="000E308B">
          <w:rPr>
            <w:rStyle w:val="Hyperlink"/>
          </w:rPr>
          <w:t xml:space="preserve"> </w:t>
        </w:r>
        <w:r w:rsidR="00692CE4" w:rsidRPr="000E308B">
          <w:rPr>
            <w:rStyle w:val="Hyperlink"/>
          </w:rPr>
          <w:t xml:space="preserve">de </w:t>
        </w:r>
        <w:r w:rsidR="00443368" w:rsidRPr="000E308B">
          <w:rPr>
            <w:rStyle w:val="Hyperlink"/>
          </w:rPr>
          <w:t>Shanghai</w:t>
        </w:r>
      </w:hyperlink>
      <w:r w:rsidR="00443368">
        <w:t xml:space="preserve"> </w:t>
      </w:r>
      <w:r w:rsidR="000E308B" w:rsidRPr="00F209B9">
        <w:rPr>
          <w:szCs w:val="22"/>
        </w:rPr>
        <w:t xml:space="preserve">provides general courses for French following 10 level curriculum </w:t>
      </w:r>
      <w:r w:rsidR="000E308B" w:rsidRPr="00F209B9">
        <w:rPr>
          <w:rFonts w:cs="Arial"/>
          <w:spacing w:val="15"/>
          <w:szCs w:val="22"/>
        </w:rPr>
        <w:t>based on the Common European Framework of Reference for Languages (CEFRL). Assessment is mandatory in General French curricula. It has 4 parts, which are: reading, listening, writing and speaking</w:t>
      </w:r>
      <w:r w:rsidR="00D50B69">
        <w:rPr>
          <w:rFonts w:cs="Arial"/>
          <w:color w:val="FFFFFF"/>
          <w:spacing w:val="15"/>
          <w:sz w:val="18"/>
          <w:szCs w:val="18"/>
        </w:rPr>
        <w:t>.</w:t>
      </w:r>
    </w:p>
    <w:p w14:paraId="488D262B" w14:textId="48F00FFA" w:rsidR="00443368" w:rsidRDefault="000E308B" w:rsidP="00A327AF">
      <w:pPr>
        <w:pStyle w:val="ListParagraph"/>
        <w:numPr>
          <w:ilvl w:val="0"/>
          <w:numId w:val="29"/>
        </w:numPr>
      </w:pPr>
      <w:r>
        <w:t xml:space="preserve">Basic user: Breakthrough (A1.1 and A1.2), Elementary (A2.1 and A 2.2). </w:t>
      </w:r>
    </w:p>
    <w:p w14:paraId="3CA1BD11" w14:textId="23DF0773" w:rsidR="000E308B" w:rsidRDefault="000E308B" w:rsidP="00A327AF">
      <w:pPr>
        <w:pStyle w:val="ListParagraph"/>
        <w:numPr>
          <w:ilvl w:val="0"/>
          <w:numId w:val="29"/>
        </w:numPr>
      </w:pPr>
      <w:r>
        <w:t>Independent user: Intermediate (B1.1, B1.2, B1.3) and Upper intermediate (B2.1, B2.2, B2.3)</w:t>
      </w:r>
    </w:p>
    <w:p w14:paraId="3E2D8B30" w14:textId="1893E204" w:rsidR="000E308B" w:rsidRDefault="000E308B" w:rsidP="000E308B">
      <w:pPr>
        <w:jc w:val="center"/>
      </w:pPr>
      <w:r>
        <w:rPr>
          <w:noProof/>
        </w:rPr>
        <w:drawing>
          <wp:inline distT="0" distB="0" distL="0" distR="0" wp14:anchorId="7C5262CE" wp14:editId="3B49CCD5">
            <wp:extent cx="2229275" cy="28095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7215" cy="2819569"/>
                    </a:xfrm>
                    <a:prstGeom prst="rect">
                      <a:avLst/>
                    </a:prstGeom>
                  </pic:spPr>
                </pic:pic>
              </a:graphicData>
            </a:graphic>
          </wp:inline>
        </w:drawing>
      </w:r>
    </w:p>
    <w:p w14:paraId="5FD73876" w14:textId="3AA3A6B7" w:rsidR="000E308B" w:rsidRPr="000E308B" w:rsidRDefault="000E308B" w:rsidP="000E308B">
      <w:pPr>
        <w:rPr>
          <w:spacing w:val="15"/>
          <w:sz w:val="18"/>
          <w:szCs w:val="18"/>
        </w:rPr>
      </w:pPr>
      <w:r>
        <w:t xml:space="preserve">There are 5 sessions per year. Each session lasts either 2 months or 4 months. </w:t>
      </w:r>
    </w:p>
    <w:p w14:paraId="4170C64E" w14:textId="505BB7B7" w:rsidR="00443368" w:rsidRPr="000E308B" w:rsidRDefault="000E308B" w:rsidP="000E308B">
      <w:pPr>
        <w:jc w:val="center"/>
      </w:pPr>
      <w:r>
        <w:rPr>
          <w:noProof/>
        </w:rPr>
        <w:drawing>
          <wp:inline distT="0" distB="0" distL="0" distR="0" wp14:anchorId="69A3C271" wp14:editId="4905A959">
            <wp:extent cx="3248994" cy="14813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4063" cy="1488252"/>
                    </a:xfrm>
                    <a:prstGeom prst="rect">
                      <a:avLst/>
                    </a:prstGeom>
                  </pic:spPr>
                </pic:pic>
              </a:graphicData>
            </a:graphic>
          </wp:inline>
        </w:drawing>
      </w:r>
    </w:p>
    <w:p w14:paraId="392FDA17" w14:textId="1B1578D4" w:rsidR="006F5C23" w:rsidRDefault="006F5C23" w:rsidP="003E4CDF">
      <w:pPr>
        <w:ind w:left="360"/>
        <w:jc w:val="both"/>
      </w:pPr>
    </w:p>
    <w:p w14:paraId="25166029" w14:textId="56875A17" w:rsidR="009E7538" w:rsidRDefault="009E7538" w:rsidP="009E7538">
      <w:pPr>
        <w:jc w:val="both"/>
      </w:pPr>
      <w:r>
        <w:t xml:space="preserve">This spec focuses on </w:t>
      </w:r>
      <w:r w:rsidR="006C1938">
        <w:t xml:space="preserve">Class </w:t>
      </w:r>
      <w:r>
        <w:t xml:space="preserve">experiences. Students and teachers registration </w:t>
      </w:r>
      <w:r w:rsidR="006C1938">
        <w:t xml:space="preserve">to classes </w:t>
      </w:r>
      <w:r>
        <w:t xml:space="preserve">flow </w:t>
      </w:r>
      <w:r w:rsidR="00FC05E3">
        <w:t xml:space="preserve">from high level </w:t>
      </w:r>
      <w:r>
        <w:t>are</w:t>
      </w:r>
      <w:r w:rsidR="00FC05E3">
        <w:t xml:space="preserve"> described</w:t>
      </w:r>
      <w:r>
        <w:t xml:space="preserve"> as below:</w:t>
      </w:r>
    </w:p>
    <w:p w14:paraId="1E16AC48" w14:textId="36A667F2" w:rsidR="009E7538" w:rsidRDefault="00FC05E3" w:rsidP="00FC05E3">
      <w:pPr>
        <w:jc w:val="center"/>
      </w:pPr>
      <w:r>
        <w:rPr>
          <w:noProof/>
        </w:rPr>
        <w:lastRenderedPageBreak/>
        <w:drawing>
          <wp:inline distT="0" distB="0" distL="0" distR="0" wp14:anchorId="4E31B464" wp14:editId="5E55A135">
            <wp:extent cx="5093898" cy="2268626"/>
            <wp:effectExtent l="0" t="0" r="0" b="0"/>
            <wp:docPr id="594539018" name="Picture 59453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1709" cy="2272105"/>
                    </a:xfrm>
                    <a:prstGeom prst="rect">
                      <a:avLst/>
                    </a:prstGeom>
                    <a:noFill/>
                  </pic:spPr>
                </pic:pic>
              </a:graphicData>
            </a:graphic>
          </wp:inline>
        </w:drawing>
      </w:r>
    </w:p>
    <w:p w14:paraId="469D7259" w14:textId="13144C08" w:rsidR="006F5C23" w:rsidRDefault="006F5C23" w:rsidP="003E4CDF">
      <w:pPr>
        <w:ind w:left="360"/>
        <w:jc w:val="both"/>
      </w:pPr>
    </w:p>
    <w:p w14:paraId="75D41E6E" w14:textId="19D5D10C" w:rsidR="002D7334" w:rsidRPr="00F806B7" w:rsidRDefault="004C30BD" w:rsidP="00FC7169">
      <w:pPr>
        <w:pStyle w:val="Heading1"/>
        <w:numPr>
          <w:ilvl w:val="0"/>
          <w:numId w:val="3"/>
        </w:numPr>
      </w:pPr>
      <w:bookmarkStart w:id="1" w:name="_Toc338666983"/>
      <w:r>
        <w:t xml:space="preserve">Scenario </w:t>
      </w:r>
      <w:r w:rsidR="00BD10F4">
        <w:t>Goals &amp; Non-Goals</w:t>
      </w:r>
      <w:bookmarkEnd w:id="1"/>
    </w:p>
    <w:p w14:paraId="3B54A89C" w14:textId="6FC842C6" w:rsidR="00820248" w:rsidRDefault="00BD10F4" w:rsidP="00DF7F81">
      <w:pPr>
        <w:pStyle w:val="Heading2"/>
        <w:numPr>
          <w:ilvl w:val="1"/>
          <w:numId w:val="3"/>
        </w:numPr>
      </w:pPr>
      <w:bookmarkStart w:id="2" w:name="_Toc338666984"/>
      <w:r w:rsidRPr="004106EE">
        <w:t>Goals</w:t>
      </w:r>
      <w:bookmarkEnd w:id="2"/>
      <w:r w:rsidR="002454F5">
        <w:t xml:space="preserve"> for teachers </w:t>
      </w:r>
      <w:r w:rsidR="00FD56A5">
        <w:t>related to</w:t>
      </w:r>
      <w:r w:rsidR="002454F5">
        <w:t xml:space="preserve"> class experience</w:t>
      </w:r>
    </w:p>
    <w:p w14:paraId="552B1A77" w14:textId="77777777" w:rsidR="002454F5" w:rsidRDefault="00692CE4" w:rsidP="002454F5">
      <w:r>
        <w:t xml:space="preserve">Following </w:t>
      </w:r>
      <w:r w:rsidR="0033099B">
        <w:t xml:space="preserve">are goals for </w:t>
      </w:r>
      <w:r w:rsidR="00FC05E3">
        <w:t>Classes</w:t>
      </w:r>
      <w:r w:rsidR="0033099B">
        <w:t xml:space="preserve"> </w:t>
      </w:r>
      <w:r w:rsidR="00FC05E3">
        <w:t>related scenarios</w:t>
      </w:r>
      <w:r w:rsidR="002A26A8">
        <w:t xml:space="preserve"> for teachers</w:t>
      </w:r>
      <w:r>
        <w:t xml:space="preserve">. </w:t>
      </w:r>
      <w:r w:rsidR="002454F5">
        <w:t>Classes have below status from point of view of teachers:</w:t>
      </w:r>
    </w:p>
    <w:p w14:paraId="120603AD" w14:textId="3979559B" w:rsidR="00820248" w:rsidRDefault="002454F5" w:rsidP="00A327AF">
      <w:pPr>
        <w:pStyle w:val="ListParagraph"/>
        <w:numPr>
          <w:ilvl w:val="0"/>
          <w:numId w:val="31"/>
        </w:numPr>
      </w:pPr>
      <w:r>
        <w:t>Auto approved – whoever can join the class, consider as public class</w:t>
      </w:r>
    </w:p>
    <w:p w14:paraId="424368C9" w14:textId="2BBB02DA" w:rsidR="002454F5" w:rsidRDefault="002454F5" w:rsidP="00A327AF">
      <w:pPr>
        <w:pStyle w:val="ListParagraph"/>
        <w:numPr>
          <w:ilvl w:val="0"/>
          <w:numId w:val="31"/>
        </w:numPr>
      </w:pPr>
      <w:r>
        <w:t>Manual approval – teacher or admin will approve a request to join the class</w:t>
      </w:r>
    </w:p>
    <w:p w14:paraId="270DDAC2" w14:textId="15F24190" w:rsidR="00FD56A5" w:rsidRPr="00FD56A5" w:rsidRDefault="00FD56A5" w:rsidP="00FD56A5">
      <w:pPr>
        <w:rPr>
          <w:color w:val="FF0000"/>
        </w:rPr>
      </w:pPr>
    </w:p>
    <w:tbl>
      <w:tblPr>
        <w:tblStyle w:val="Wind8ws"/>
        <w:tblW w:w="9810" w:type="dxa"/>
        <w:tblInd w:w="720" w:type="dxa"/>
        <w:tblLook w:val="04A0" w:firstRow="1" w:lastRow="0" w:firstColumn="1" w:lastColumn="0" w:noHBand="0" w:noVBand="1"/>
      </w:tblPr>
      <w:tblGrid>
        <w:gridCol w:w="8730"/>
        <w:gridCol w:w="1080"/>
      </w:tblGrid>
      <w:tr w:rsidR="00820248" w14:paraId="1AFD81B0" w14:textId="77777777" w:rsidTr="00446EDA">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0BC7BFCB" w14:textId="39CE7FF1" w:rsidR="00820248" w:rsidRPr="001C301F" w:rsidRDefault="002A26A8" w:rsidP="00F806B7">
            <w:pPr>
              <w:spacing w:after="0"/>
              <w:rPr>
                <w:rFonts w:cs="Segoe UI"/>
                <w:b w:val="0"/>
                <w:bCs/>
                <w:szCs w:val="20"/>
              </w:rPr>
            </w:pPr>
            <w:r>
              <w:rPr>
                <w:rFonts w:cs="Segoe UI"/>
                <w:b w:val="0"/>
                <w:bCs/>
                <w:szCs w:val="20"/>
              </w:rPr>
              <w:t xml:space="preserve">Classes </w:t>
            </w:r>
            <w:r w:rsidR="00820248">
              <w:rPr>
                <w:rFonts w:cs="Segoe UI"/>
                <w:b w:val="0"/>
                <w:bCs/>
                <w:szCs w:val="20"/>
              </w:rPr>
              <w:t>Goals for Teachers</w:t>
            </w:r>
          </w:p>
        </w:tc>
        <w:tc>
          <w:tcPr>
            <w:tcW w:w="1080" w:type="dxa"/>
            <w:tcMar>
              <w:top w:w="58" w:type="dxa"/>
              <w:bottom w:w="58" w:type="dxa"/>
            </w:tcMar>
          </w:tcPr>
          <w:p w14:paraId="09158E37" w14:textId="77777777" w:rsidR="00820248" w:rsidRPr="001C301F" w:rsidRDefault="00820248" w:rsidP="00446EDA">
            <w:pPr>
              <w:spacing w:after="0"/>
              <w:rPr>
                <w:rFonts w:cs="Segoe UI"/>
                <w:b w:val="0"/>
                <w:bCs/>
                <w:szCs w:val="20"/>
              </w:rPr>
            </w:pPr>
            <w:r w:rsidRPr="001C301F">
              <w:rPr>
                <w:rFonts w:cs="Segoe UI"/>
                <w:b w:val="0"/>
                <w:bCs/>
                <w:szCs w:val="20"/>
              </w:rPr>
              <w:t>Priority</w:t>
            </w:r>
          </w:p>
        </w:tc>
      </w:tr>
      <w:tr w:rsidR="00820248" w14:paraId="126F2946" w14:textId="77777777" w:rsidTr="00446EDA">
        <w:tc>
          <w:tcPr>
            <w:tcW w:w="8730" w:type="dxa"/>
            <w:tcMar>
              <w:top w:w="58" w:type="dxa"/>
              <w:bottom w:w="58" w:type="dxa"/>
            </w:tcMar>
          </w:tcPr>
          <w:p w14:paraId="0A650F23" w14:textId="7C2553DC" w:rsidR="00820248" w:rsidRPr="00FF2E1F" w:rsidRDefault="00820248" w:rsidP="00191431">
            <w:pPr>
              <w:spacing w:after="0"/>
              <w:rPr>
                <w:sz w:val="20"/>
                <w:szCs w:val="20"/>
              </w:rPr>
            </w:pPr>
            <w:r>
              <w:rPr>
                <w:sz w:val="20"/>
                <w:szCs w:val="20"/>
              </w:rPr>
              <w:t>Teacher</w:t>
            </w:r>
            <w:r w:rsidR="00191431">
              <w:rPr>
                <w:sz w:val="20"/>
                <w:szCs w:val="20"/>
              </w:rPr>
              <w:t xml:space="preserve"> (or admin)</w:t>
            </w:r>
            <w:r>
              <w:rPr>
                <w:sz w:val="20"/>
                <w:szCs w:val="20"/>
              </w:rPr>
              <w:t xml:space="preserve"> can </w:t>
            </w:r>
            <w:r w:rsidR="00FC05E3">
              <w:rPr>
                <w:sz w:val="20"/>
                <w:szCs w:val="20"/>
              </w:rPr>
              <w:t>add a new class</w:t>
            </w:r>
            <w:r w:rsidR="00191431">
              <w:rPr>
                <w:sz w:val="20"/>
                <w:szCs w:val="20"/>
              </w:rPr>
              <w:t xml:space="preserve"> </w:t>
            </w:r>
          </w:p>
        </w:tc>
        <w:tc>
          <w:tcPr>
            <w:tcW w:w="1080" w:type="dxa"/>
            <w:tcMar>
              <w:top w:w="58" w:type="dxa"/>
              <w:bottom w:w="58" w:type="dxa"/>
            </w:tcMar>
          </w:tcPr>
          <w:p w14:paraId="62026F27" w14:textId="77777777" w:rsidR="00820248" w:rsidRPr="00FF2E1F" w:rsidRDefault="00820248" w:rsidP="00446EDA">
            <w:pPr>
              <w:spacing w:after="0"/>
              <w:rPr>
                <w:sz w:val="20"/>
                <w:szCs w:val="20"/>
              </w:rPr>
            </w:pPr>
            <w:r w:rsidRPr="00FF2E1F">
              <w:rPr>
                <w:sz w:val="20"/>
                <w:szCs w:val="20"/>
              </w:rPr>
              <w:t>1</w:t>
            </w:r>
          </w:p>
        </w:tc>
      </w:tr>
      <w:tr w:rsidR="00820248" w14:paraId="632F86C7" w14:textId="77777777" w:rsidTr="00446EDA">
        <w:tc>
          <w:tcPr>
            <w:tcW w:w="8730" w:type="dxa"/>
            <w:tcMar>
              <w:top w:w="58" w:type="dxa"/>
              <w:bottom w:w="58" w:type="dxa"/>
            </w:tcMar>
          </w:tcPr>
          <w:p w14:paraId="4D8F30CE" w14:textId="57D53F60" w:rsidR="00820248" w:rsidRDefault="00820248" w:rsidP="00FC05E3">
            <w:pPr>
              <w:spacing w:after="0"/>
              <w:rPr>
                <w:sz w:val="20"/>
                <w:szCs w:val="20"/>
              </w:rPr>
            </w:pPr>
            <w:r>
              <w:rPr>
                <w:sz w:val="20"/>
                <w:szCs w:val="20"/>
              </w:rPr>
              <w:t xml:space="preserve">Teacher can edit </w:t>
            </w:r>
            <w:r w:rsidR="00FC05E3">
              <w:rPr>
                <w:sz w:val="20"/>
                <w:szCs w:val="20"/>
              </w:rPr>
              <w:t>a class</w:t>
            </w:r>
          </w:p>
        </w:tc>
        <w:tc>
          <w:tcPr>
            <w:tcW w:w="1080" w:type="dxa"/>
            <w:tcMar>
              <w:top w:w="58" w:type="dxa"/>
              <w:bottom w:w="58" w:type="dxa"/>
            </w:tcMar>
          </w:tcPr>
          <w:p w14:paraId="09502887" w14:textId="77777777" w:rsidR="00820248" w:rsidRPr="00FF2E1F" w:rsidRDefault="00820248" w:rsidP="00446EDA">
            <w:pPr>
              <w:spacing w:after="0"/>
              <w:rPr>
                <w:sz w:val="20"/>
                <w:szCs w:val="20"/>
              </w:rPr>
            </w:pPr>
            <w:r>
              <w:rPr>
                <w:sz w:val="20"/>
                <w:szCs w:val="20"/>
              </w:rPr>
              <w:t>2</w:t>
            </w:r>
          </w:p>
        </w:tc>
      </w:tr>
      <w:tr w:rsidR="003C4254" w:rsidRPr="003C4254" w14:paraId="4DBEF305" w14:textId="77777777" w:rsidTr="00446EDA">
        <w:trPr>
          <w:trHeight w:val="144"/>
        </w:trPr>
        <w:tc>
          <w:tcPr>
            <w:tcW w:w="8730" w:type="dxa"/>
            <w:tcMar>
              <w:top w:w="58" w:type="dxa"/>
              <w:bottom w:w="58" w:type="dxa"/>
            </w:tcMar>
          </w:tcPr>
          <w:p w14:paraId="1F6060CB" w14:textId="7A0EFE56" w:rsidR="00C97CAC" w:rsidRPr="003C4254" w:rsidRDefault="00C97CAC" w:rsidP="00191431">
            <w:pPr>
              <w:spacing w:after="0"/>
              <w:rPr>
                <w:color w:val="FF0000"/>
                <w:sz w:val="20"/>
                <w:szCs w:val="20"/>
              </w:rPr>
            </w:pPr>
            <w:r w:rsidRPr="003C4254">
              <w:rPr>
                <w:color w:val="FF0000"/>
                <w:sz w:val="20"/>
                <w:szCs w:val="20"/>
              </w:rPr>
              <w:t>Teacher can remove a class</w:t>
            </w:r>
            <w:r w:rsidR="003C4254" w:rsidRPr="003C4254">
              <w:rPr>
                <w:color w:val="FF0000"/>
                <w:sz w:val="20"/>
                <w:szCs w:val="20"/>
              </w:rPr>
              <w:t>?</w:t>
            </w:r>
          </w:p>
        </w:tc>
        <w:tc>
          <w:tcPr>
            <w:tcW w:w="1080" w:type="dxa"/>
            <w:tcMar>
              <w:top w:w="58" w:type="dxa"/>
              <w:bottom w:w="58" w:type="dxa"/>
            </w:tcMar>
          </w:tcPr>
          <w:p w14:paraId="4F6E18EC" w14:textId="45F23543" w:rsidR="00C97CAC" w:rsidRPr="003C4254" w:rsidRDefault="00C97CAC" w:rsidP="00446EDA">
            <w:pPr>
              <w:spacing w:after="0"/>
              <w:rPr>
                <w:color w:val="FF0000"/>
                <w:sz w:val="20"/>
                <w:szCs w:val="20"/>
              </w:rPr>
            </w:pPr>
            <w:r w:rsidRPr="003C4254">
              <w:rPr>
                <w:color w:val="FF0000"/>
                <w:sz w:val="20"/>
                <w:szCs w:val="20"/>
              </w:rPr>
              <w:t>3</w:t>
            </w:r>
          </w:p>
        </w:tc>
      </w:tr>
      <w:tr w:rsidR="002454F5" w:rsidRPr="003C4254" w14:paraId="74D3EE38" w14:textId="77777777" w:rsidTr="00446EDA">
        <w:trPr>
          <w:trHeight w:val="144"/>
        </w:trPr>
        <w:tc>
          <w:tcPr>
            <w:tcW w:w="8730" w:type="dxa"/>
            <w:tcMar>
              <w:top w:w="58" w:type="dxa"/>
              <w:bottom w:w="58" w:type="dxa"/>
            </w:tcMar>
          </w:tcPr>
          <w:p w14:paraId="2652745E" w14:textId="089F5873" w:rsidR="002454F5" w:rsidRPr="003C4254" w:rsidRDefault="002454F5" w:rsidP="003C4254">
            <w:pPr>
              <w:spacing w:after="0"/>
              <w:rPr>
                <w:color w:val="FF0000"/>
                <w:sz w:val="20"/>
                <w:szCs w:val="20"/>
              </w:rPr>
            </w:pPr>
            <w:r w:rsidRPr="003C4254">
              <w:rPr>
                <w:color w:val="FF0000"/>
                <w:sz w:val="20"/>
                <w:szCs w:val="20"/>
              </w:rPr>
              <w:t xml:space="preserve">Teacher can </w:t>
            </w:r>
            <w:r w:rsidR="003C4254" w:rsidRPr="003C4254">
              <w:rPr>
                <w:color w:val="FF0000"/>
                <w:sz w:val="20"/>
                <w:szCs w:val="20"/>
              </w:rPr>
              <w:t>change</w:t>
            </w:r>
            <w:r w:rsidRPr="003C4254">
              <w:rPr>
                <w:color w:val="FF0000"/>
                <w:sz w:val="20"/>
                <w:szCs w:val="20"/>
              </w:rPr>
              <w:t xml:space="preserve"> a class </w:t>
            </w:r>
            <w:r w:rsidR="003C4254" w:rsidRPr="003C4254">
              <w:rPr>
                <w:color w:val="FF0000"/>
                <w:sz w:val="20"/>
                <w:szCs w:val="20"/>
              </w:rPr>
              <w:t xml:space="preserve">approval between auto </w:t>
            </w:r>
            <w:r w:rsidR="003C4254" w:rsidRPr="003C4254">
              <w:rPr>
                <w:color w:val="FF0000"/>
                <w:sz w:val="20"/>
                <w:szCs w:val="20"/>
              </w:rPr>
              <w:t>approval</w:t>
            </w:r>
            <w:r w:rsidR="003C4254" w:rsidRPr="003C4254">
              <w:rPr>
                <w:color w:val="FF0000"/>
                <w:sz w:val="20"/>
                <w:szCs w:val="20"/>
              </w:rPr>
              <w:t xml:space="preserve"> and</w:t>
            </w:r>
            <w:r w:rsidRPr="003C4254">
              <w:rPr>
                <w:color w:val="FF0000"/>
                <w:sz w:val="20"/>
                <w:szCs w:val="20"/>
              </w:rPr>
              <w:t xml:space="preserve"> manual </w:t>
            </w:r>
            <w:r w:rsidR="003C4254" w:rsidRPr="003C4254">
              <w:rPr>
                <w:color w:val="FF0000"/>
                <w:sz w:val="20"/>
                <w:szCs w:val="20"/>
              </w:rPr>
              <w:t>approval</w:t>
            </w:r>
            <w:r w:rsidR="003C4254">
              <w:rPr>
                <w:color w:val="FF0000"/>
                <w:sz w:val="20"/>
                <w:szCs w:val="20"/>
              </w:rPr>
              <w:t>?</w:t>
            </w:r>
          </w:p>
        </w:tc>
        <w:tc>
          <w:tcPr>
            <w:tcW w:w="1080" w:type="dxa"/>
            <w:tcMar>
              <w:top w:w="58" w:type="dxa"/>
              <w:bottom w:w="58" w:type="dxa"/>
            </w:tcMar>
          </w:tcPr>
          <w:p w14:paraId="44470D3E" w14:textId="21DF251C" w:rsidR="002454F5" w:rsidRPr="003C4254" w:rsidRDefault="003C4254" w:rsidP="00446EDA">
            <w:pPr>
              <w:spacing w:after="0"/>
              <w:rPr>
                <w:color w:val="FF0000"/>
                <w:sz w:val="20"/>
                <w:szCs w:val="20"/>
              </w:rPr>
            </w:pPr>
            <w:r>
              <w:rPr>
                <w:color w:val="FF0000"/>
                <w:sz w:val="20"/>
                <w:szCs w:val="20"/>
              </w:rPr>
              <w:t>3</w:t>
            </w:r>
          </w:p>
        </w:tc>
      </w:tr>
      <w:tr w:rsidR="00CD48BD" w14:paraId="1F88BD68" w14:textId="77777777" w:rsidTr="00446EDA">
        <w:trPr>
          <w:trHeight w:val="144"/>
        </w:trPr>
        <w:tc>
          <w:tcPr>
            <w:tcW w:w="8730" w:type="dxa"/>
            <w:tcMar>
              <w:top w:w="58" w:type="dxa"/>
              <w:bottom w:w="58" w:type="dxa"/>
            </w:tcMar>
          </w:tcPr>
          <w:p w14:paraId="1C1CE1CA" w14:textId="78B10D12" w:rsidR="00733205" w:rsidRPr="00191431" w:rsidRDefault="00191431" w:rsidP="00191431">
            <w:pPr>
              <w:spacing w:after="0"/>
              <w:rPr>
                <w:sz w:val="20"/>
                <w:szCs w:val="20"/>
              </w:rPr>
            </w:pPr>
            <w:r>
              <w:rPr>
                <w:sz w:val="20"/>
                <w:szCs w:val="20"/>
              </w:rPr>
              <w:t>Teacher can assign students to a class</w:t>
            </w:r>
          </w:p>
        </w:tc>
        <w:tc>
          <w:tcPr>
            <w:tcW w:w="1080" w:type="dxa"/>
            <w:tcMar>
              <w:top w:w="58" w:type="dxa"/>
              <w:bottom w:w="58" w:type="dxa"/>
            </w:tcMar>
          </w:tcPr>
          <w:p w14:paraId="1B0EBD81" w14:textId="60469D94" w:rsidR="00CD48BD" w:rsidRDefault="00CD48BD" w:rsidP="00446EDA">
            <w:pPr>
              <w:spacing w:after="0"/>
              <w:rPr>
                <w:sz w:val="20"/>
                <w:szCs w:val="20"/>
              </w:rPr>
            </w:pPr>
            <w:r>
              <w:rPr>
                <w:sz w:val="20"/>
                <w:szCs w:val="20"/>
              </w:rPr>
              <w:t>1</w:t>
            </w:r>
          </w:p>
        </w:tc>
      </w:tr>
      <w:tr w:rsidR="00820248" w14:paraId="12017034" w14:textId="77777777" w:rsidTr="00446EDA">
        <w:trPr>
          <w:trHeight w:val="144"/>
        </w:trPr>
        <w:tc>
          <w:tcPr>
            <w:tcW w:w="8730" w:type="dxa"/>
            <w:tcMar>
              <w:top w:w="58" w:type="dxa"/>
              <w:bottom w:w="58" w:type="dxa"/>
            </w:tcMar>
          </w:tcPr>
          <w:p w14:paraId="315261ED" w14:textId="3E59C121" w:rsidR="00820248" w:rsidRPr="00DB6F88" w:rsidRDefault="00446EDA" w:rsidP="00191431">
            <w:pPr>
              <w:spacing w:after="0"/>
              <w:rPr>
                <w:sz w:val="20"/>
                <w:szCs w:val="20"/>
              </w:rPr>
            </w:pPr>
            <w:r>
              <w:rPr>
                <w:sz w:val="20"/>
                <w:szCs w:val="20"/>
              </w:rPr>
              <w:t xml:space="preserve">Teacher can </w:t>
            </w:r>
            <w:r w:rsidR="00191431">
              <w:rPr>
                <w:sz w:val="20"/>
                <w:szCs w:val="20"/>
              </w:rPr>
              <w:t>assign exercises to a class</w:t>
            </w:r>
          </w:p>
        </w:tc>
        <w:tc>
          <w:tcPr>
            <w:tcW w:w="1080" w:type="dxa"/>
            <w:tcMar>
              <w:top w:w="58" w:type="dxa"/>
              <w:bottom w:w="58" w:type="dxa"/>
            </w:tcMar>
          </w:tcPr>
          <w:p w14:paraId="40838E93" w14:textId="3D36C8FC" w:rsidR="00820248" w:rsidRPr="001C301F" w:rsidRDefault="00F42014" w:rsidP="00446EDA">
            <w:pPr>
              <w:spacing w:after="0"/>
              <w:rPr>
                <w:sz w:val="20"/>
                <w:szCs w:val="20"/>
              </w:rPr>
            </w:pPr>
            <w:r>
              <w:rPr>
                <w:sz w:val="20"/>
                <w:szCs w:val="20"/>
              </w:rPr>
              <w:t>2</w:t>
            </w:r>
          </w:p>
        </w:tc>
      </w:tr>
      <w:tr w:rsidR="00446EDA" w14:paraId="6D27CB9C" w14:textId="77777777" w:rsidTr="00446EDA">
        <w:trPr>
          <w:trHeight w:val="144"/>
        </w:trPr>
        <w:tc>
          <w:tcPr>
            <w:tcW w:w="8730" w:type="dxa"/>
            <w:tcMar>
              <w:top w:w="58" w:type="dxa"/>
              <w:bottom w:w="58" w:type="dxa"/>
            </w:tcMar>
          </w:tcPr>
          <w:p w14:paraId="249A95B5" w14:textId="0A841416" w:rsidR="00446EDA" w:rsidRDefault="00191431" w:rsidP="00CD48BD">
            <w:pPr>
              <w:spacing w:after="0"/>
              <w:rPr>
                <w:sz w:val="20"/>
                <w:szCs w:val="20"/>
              </w:rPr>
            </w:pPr>
            <w:r>
              <w:rPr>
                <w:sz w:val="20"/>
                <w:szCs w:val="20"/>
              </w:rPr>
              <w:t>Teacher can remove students from a class</w:t>
            </w:r>
          </w:p>
        </w:tc>
        <w:tc>
          <w:tcPr>
            <w:tcW w:w="1080" w:type="dxa"/>
            <w:tcMar>
              <w:top w:w="58" w:type="dxa"/>
              <w:bottom w:w="58" w:type="dxa"/>
            </w:tcMar>
          </w:tcPr>
          <w:p w14:paraId="596E07A3" w14:textId="7F62CE38" w:rsidR="00446EDA" w:rsidRDefault="00191431" w:rsidP="00446EDA">
            <w:pPr>
              <w:spacing w:after="0"/>
              <w:rPr>
                <w:sz w:val="20"/>
                <w:szCs w:val="20"/>
              </w:rPr>
            </w:pPr>
            <w:r>
              <w:rPr>
                <w:sz w:val="20"/>
                <w:szCs w:val="20"/>
              </w:rPr>
              <w:t>3</w:t>
            </w:r>
          </w:p>
        </w:tc>
      </w:tr>
      <w:tr w:rsidR="00F42014" w14:paraId="78936A8B" w14:textId="77777777" w:rsidTr="00446EDA">
        <w:trPr>
          <w:trHeight w:val="144"/>
        </w:trPr>
        <w:tc>
          <w:tcPr>
            <w:tcW w:w="8730" w:type="dxa"/>
            <w:tcMar>
              <w:top w:w="58" w:type="dxa"/>
              <w:bottom w:w="58" w:type="dxa"/>
            </w:tcMar>
          </w:tcPr>
          <w:p w14:paraId="1EEC987C" w14:textId="3ABB6B4E" w:rsidR="00F42014" w:rsidRDefault="00F42014" w:rsidP="00191431">
            <w:pPr>
              <w:spacing w:after="0"/>
              <w:rPr>
                <w:sz w:val="20"/>
                <w:szCs w:val="20"/>
              </w:rPr>
            </w:pPr>
            <w:r>
              <w:rPr>
                <w:sz w:val="20"/>
                <w:szCs w:val="20"/>
              </w:rPr>
              <w:t xml:space="preserve">Teacher can </w:t>
            </w:r>
            <w:r w:rsidR="00191431">
              <w:rPr>
                <w:sz w:val="20"/>
                <w:szCs w:val="20"/>
              </w:rPr>
              <w:t>de-assign exercises from a class</w:t>
            </w:r>
          </w:p>
        </w:tc>
        <w:tc>
          <w:tcPr>
            <w:tcW w:w="1080" w:type="dxa"/>
            <w:tcMar>
              <w:top w:w="58" w:type="dxa"/>
              <w:bottom w:w="58" w:type="dxa"/>
            </w:tcMar>
          </w:tcPr>
          <w:p w14:paraId="75A290A1" w14:textId="644FBB2B" w:rsidR="00F42014" w:rsidRDefault="00191431" w:rsidP="00446EDA">
            <w:pPr>
              <w:spacing w:after="0"/>
              <w:rPr>
                <w:sz w:val="20"/>
                <w:szCs w:val="20"/>
              </w:rPr>
            </w:pPr>
            <w:r>
              <w:rPr>
                <w:sz w:val="20"/>
                <w:szCs w:val="20"/>
              </w:rPr>
              <w:t>3</w:t>
            </w:r>
          </w:p>
        </w:tc>
      </w:tr>
    </w:tbl>
    <w:p w14:paraId="47F3C6EA" w14:textId="44401BC1" w:rsidR="00386056" w:rsidRDefault="002A26A8" w:rsidP="00386056">
      <w:pPr>
        <w:pStyle w:val="Heading2"/>
      </w:pPr>
      <w:r>
        <w:t>Goals for students related to classes</w:t>
      </w:r>
      <w:r w:rsidR="00FD56A5">
        <w:t xml:space="preserve"> </w:t>
      </w:r>
      <w:r w:rsidR="003C4254">
        <w:t>experience</w:t>
      </w:r>
      <w:r w:rsidR="0033099B">
        <w:t xml:space="preserve">. </w:t>
      </w:r>
    </w:p>
    <w:p w14:paraId="0A04ED65" w14:textId="77777777" w:rsidR="00386056" w:rsidRDefault="00386056" w:rsidP="00386056">
      <w:r>
        <w:t>Classes will have below status from point of view of students:</w:t>
      </w:r>
    </w:p>
    <w:p w14:paraId="7A13E5A6" w14:textId="4D02958F" w:rsidR="00386056" w:rsidRDefault="00386056" w:rsidP="00A327AF">
      <w:pPr>
        <w:pStyle w:val="ListParagraph"/>
        <w:numPr>
          <w:ilvl w:val="0"/>
          <w:numId w:val="30"/>
        </w:numPr>
      </w:pPr>
      <w:r>
        <w:t xml:space="preserve">Not </w:t>
      </w:r>
      <w:r>
        <w:t>joined</w:t>
      </w:r>
    </w:p>
    <w:p w14:paraId="7A348C98" w14:textId="1844D2A4" w:rsidR="00386056" w:rsidRDefault="00386056" w:rsidP="00A327AF">
      <w:pPr>
        <w:pStyle w:val="ListParagraph"/>
        <w:numPr>
          <w:ilvl w:val="0"/>
          <w:numId w:val="30"/>
        </w:numPr>
      </w:pPr>
      <w:r>
        <w:t>Joined</w:t>
      </w:r>
    </w:p>
    <w:p w14:paraId="77306FFA" w14:textId="3770A974" w:rsidR="00386056" w:rsidRDefault="00386056" w:rsidP="00A327AF">
      <w:pPr>
        <w:pStyle w:val="ListParagraph"/>
        <w:numPr>
          <w:ilvl w:val="0"/>
          <w:numId w:val="30"/>
        </w:numPr>
      </w:pPr>
      <w:r>
        <w:lastRenderedPageBreak/>
        <w:t>Pending – wait for teachers to approve</w:t>
      </w:r>
    </w:p>
    <w:p w14:paraId="55568091" w14:textId="3528A3BA" w:rsidR="00386056" w:rsidRDefault="00386056" w:rsidP="00A327AF">
      <w:pPr>
        <w:pStyle w:val="ListParagraph"/>
        <w:numPr>
          <w:ilvl w:val="0"/>
          <w:numId w:val="30"/>
        </w:numPr>
      </w:pPr>
      <w:r>
        <w:t>Not approved – refused from teacher</w:t>
      </w:r>
    </w:p>
    <w:p w14:paraId="728F3016" w14:textId="605C43B8" w:rsidR="00386056" w:rsidRPr="00386056" w:rsidRDefault="00386056" w:rsidP="00A327AF">
      <w:pPr>
        <w:pStyle w:val="ListParagraph"/>
        <w:numPr>
          <w:ilvl w:val="0"/>
          <w:numId w:val="30"/>
        </w:numPr>
      </w:pPr>
      <w:r>
        <w:t>Cancelled – request withdrawn from students</w:t>
      </w:r>
    </w:p>
    <w:p w14:paraId="0BFF0C4A" w14:textId="3CFF3426" w:rsidR="00880EDA" w:rsidRDefault="00880EDA" w:rsidP="00386056"/>
    <w:tbl>
      <w:tblPr>
        <w:tblStyle w:val="Wind8ws"/>
        <w:tblW w:w="9810" w:type="dxa"/>
        <w:tblInd w:w="720" w:type="dxa"/>
        <w:tblLook w:val="04A0" w:firstRow="1" w:lastRow="0" w:firstColumn="1" w:lastColumn="0" w:noHBand="0" w:noVBand="1"/>
      </w:tblPr>
      <w:tblGrid>
        <w:gridCol w:w="8730"/>
        <w:gridCol w:w="1080"/>
      </w:tblGrid>
      <w:tr w:rsidR="00880EDA" w14:paraId="39DAD0CF" w14:textId="77777777" w:rsidTr="00E0772E">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6D11B15F" w14:textId="420F167E" w:rsidR="00880EDA" w:rsidRPr="001C301F" w:rsidRDefault="002A26A8" w:rsidP="00F806B7">
            <w:pPr>
              <w:spacing w:after="0"/>
              <w:rPr>
                <w:rFonts w:cs="Segoe UI"/>
                <w:b w:val="0"/>
                <w:bCs/>
                <w:szCs w:val="20"/>
              </w:rPr>
            </w:pPr>
            <w:r>
              <w:rPr>
                <w:rFonts w:cs="Segoe UI"/>
                <w:b w:val="0"/>
                <w:bCs/>
                <w:szCs w:val="20"/>
              </w:rPr>
              <w:t xml:space="preserve">Classes </w:t>
            </w:r>
            <w:r w:rsidR="00880EDA">
              <w:rPr>
                <w:rFonts w:cs="Segoe UI"/>
                <w:b w:val="0"/>
                <w:bCs/>
                <w:szCs w:val="20"/>
              </w:rPr>
              <w:t>Goal</w:t>
            </w:r>
            <w:r w:rsidR="008471B7">
              <w:rPr>
                <w:rFonts w:cs="Segoe UI"/>
                <w:b w:val="0"/>
                <w:bCs/>
                <w:szCs w:val="20"/>
              </w:rPr>
              <w:t>s</w:t>
            </w:r>
            <w:r w:rsidR="00820248">
              <w:rPr>
                <w:rFonts w:cs="Segoe UI"/>
                <w:b w:val="0"/>
                <w:bCs/>
                <w:szCs w:val="20"/>
              </w:rPr>
              <w:t xml:space="preserve"> for Students</w:t>
            </w:r>
          </w:p>
        </w:tc>
        <w:tc>
          <w:tcPr>
            <w:tcW w:w="1080" w:type="dxa"/>
            <w:tcMar>
              <w:top w:w="58" w:type="dxa"/>
              <w:bottom w:w="58" w:type="dxa"/>
            </w:tcMar>
          </w:tcPr>
          <w:p w14:paraId="3BC619DC" w14:textId="77777777" w:rsidR="00880EDA" w:rsidRPr="001C301F" w:rsidRDefault="00880EDA" w:rsidP="00A72BA6">
            <w:pPr>
              <w:spacing w:after="0"/>
              <w:rPr>
                <w:rFonts w:cs="Segoe UI"/>
                <w:b w:val="0"/>
                <w:bCs/>
                <w:szCs w:val="20"/>
              </w:rPr>
            </w:pPr>
            <w:r w:rsidRPr="001C301F">
              <w:rPr>
                <w:rFonts w:cs="Segoe UI"/>
                <w:b w:val="0"/>
                <w:bCs/>
                <w:szCs w:val="20"/>
              </w:rPr>
              <w:t>Priority</w:t>
            </w:r>
          </w:p>
        </w:tc>
      </w:tr>
      <w:tr w:rsidR="00AD4BB5" w14:paraId="573A17DA" w14:textId="77777777" w:rsidTr="00E0772E">
        <w:tc>
          <w:tcPr>
            <w:tcW w:w="8730" w:type="dxa"/>
            <w:tcMar>
              <w:top w:w="58" w:type="dxa"/>
              <w:bottom w:w="58" w:type="dxa"/>
            </w:tcMar>
          </w:tcPr>
          <w:p w14:paraId="6C1DC949" w14:textId="32029503" w:rsidR="00AD4BB5" w:rsidRPr="00FF2E1F" w:rsidRDefault="00747219" w:rsidP="002A26A8">
            <w:pPr>
              <w:spacing w:after="0"/>
              <w:rPr>
                <w:sz w:val="20"/>
                <w:szCs w:val="20"/>
              </w:rPr>
            </w:pPr>
            <w:r>
              <w:rPr>
                <w:sz w:val="20"/>
                <w:szCs w:val="20"/>
              </w:rPr>
              <w:t xml:space="preserve">Student can </w:t>
            </w:r>
            <w:r w:rsidR="002A26A8">
              <w:rPr>
                <w:sz w:val="20"/>
                <w:szCs w:val="20"/>
              </w:rPr>
              <w:t>request to join a class</w:t>
            </w:r>
          </w:p>
        </w:tc>
        <w:tc>
          <w:tcPr>
            <w:tcW w:w="1080" w:type="dxa"/>
            <w:tcMar>
              <w:top w:w="58" w:type="dxa"/>
              <w:bottom w:w="58" w:type="dxa"/>
            </w:tcMar>
          </w:tcPr>
          <w:p w14:paraId="4DBFEED4" w14:textId="1B3B8BCE" w:rsidR="00AD4BB5" w:rsidRPr="00FF2E1F" w:rsidRDefault="0093025F" w:rsidP="00A72BA6">
            <w:pPr>
              <w:spacing w:after="0"/>
              <w:rPr>
                <w:sz w:val="20"/>
                <w:szCs w:val="20"/>
              </w:rPr>
            </w:pPr>
            <w:r w:rsidRPr="00FF2E1F">
              <w:rPr>
                <w:sz w:val="20"/>
                <w:szCs w:val="20"/>
              </w:rPr>
              <w:t>1</w:t>
            </w:r>
          </w:p>
        </w:tc>
      </w:tr>
      <w:tr w:rsidR="00823053" w14:paraId="7FC3E45A" w14:textId="77777777" w:rsidTr="00E0772E">
        <w:tc>
          <w:tcPr>
            <w:tcW w:w="8730" w:type="dxa"/>
            <w:tcMar>
              <w:top w:w="58" w:type="dxa"/>
              <w:bottom w:w="58" w:type="dxa"/>
            </w:tcMar>
          </w:tcPr>
          <w:p w14:paraId="3B8A03EB" w14:textId="69D3ECBA" w:rsidR="00823053" w:rsidRDefault="00823053" w:rsidP="00540126">
            <w:pPr>
              <w:spacing w:after="0"/>
              <w:rPr>
                <w:sz w:val="20"/>
                <w:szCs w:val="20"/>
              </w:rPr>
            </w:pPr>
            <w:r>
              <w:rPr>
                <w:sz w:val="20"/>
                <w:szCs w:val="20"/>
              </w:rPr>
              <w:t xml:space="preserve">Student </w:t>
            </w:r>
            <w:r w:rsidR="005E1E21">
              <w:rPr>
                <w:sz w:val="20"/>
                <w:szCs w:val="20"/>
              </w:rPr>
              <w:t xml:space="preserve">can </w:t>
            </w:r>
            <w:r w:rsidR="00540126">
              <w:rPr>
                <w:sz w:val="20"/>
                <w:szCs w:val="20"/>
              </w:rPr>
              <w:t xml:space="preserve">see </w:t>
            </w:r>
            <w:r w:rsidR="002A26A8">
              <w:rPr>
                <w:sz w:val="20"/>
                <w:szCs w:val="20"/>
              </w:rPr>
              <w:t xml:space="preserve">a list of classes </w:t>
            </w:r>
            <w:r w:rsidR="00540126">
              <w:rPr>
                <w:sz w:val="20"/>
                <w:szCs w:val="20"/>
              </w:rPr>
              <w:t xml:space="preserve">he requested </w:t>
            </w:r>
            <w:r w:rsidR="002A26A8">
              <w:rPr>
                <w:sz w:val="20"/>
                <w:szCs w:val="20"/>
              </w:rPr>
              <w:t xml:space="preserve">and </w:t>
            </w:r>
            <w:r w:rsidR="00540126">
              <w:rPr>
                <w:sz w:val="20"/>
                <w:szCs w:val="20"/>
              </w:rPr>
              <w:t>corresponding status</w:t>
            </w:r>
          </w:p>
        </w:tc>
        <w:tc>
          <w:tcPr>
            <w:tcW w:w="1080" w:type="dxa"/>
            <w:tcMar>
              <w:top w:w="58" w:type="dxa"/>
              <w:bottom w:w="58" w:type="dxa"/>
            </w:tcMar>
          </w:tcPr>
          <w:p w14:paraId="38C52FB4" w14:textId="0DB40FD5" w:rsidR="00823053" w:rsidRPr="00FF2E1F" w:rsidRDefault="002A26A8" w:rsidP="00A72BA6">
            <w:pPr>
              <w:spacing w:after="0"/>
              <w:rPr>
                <w:sz w:val="20"/>
                <w:szCs w:val="20"/>
              </w:rPr>
            </w:pPr>
            <w:r>
              <w:rPr>
                <w:sz w:val="20"/>
                <w:szCs w:val="20"/>
              </w:rPr>
              <w:t>1</w:t>
            </w:r>
          </w:p>
        </w:tc>
      </w:tr>
      <w:tr w:rsidR="003C4254" w:rsidRPr="003C4254" w14:paraId="2CFA37F2" w14:textId="77777777" w:rsidTr="00E0772E">
        <w:trPr>
          <w:trHeight w:val="144"/>
        </w:trPr>
        <w:tc>
          <w:tcPr>
            <w:tcW w:w="8730" w:type="dxa"/>
            <w:tcMar>
              <w:top w:w="58" w:type="dxa"/>
              <w:bottom w:w="58" w:type="dxa"/>
            </w:tcMar>
          </w:tcPr>
          <w:p w14:paraId="22F78104" w14:textId="1B7E2312" w:rsidR="00DB6F88" w:rsidRPr="003C4254" w:rsidRDefault="00747219" w:rsidP="002A26A8">
            <w:pPr>
              <w:spacing w:after="0"/>
              <w:rPr>
                <w:color w:val="FF0000"/>
                <w:sz w:val="20"/>
                <w:szCs w:val="20"/>
              </w:rPr>
            </w:pPr>
            <w:r w:rsidRPr="003C4254">
              <w:rPr>
                <w:color w:val="FF0000"/>
                <w:sz w:val="20"/>
                <w:szCs w:val="20"/>
              </w:rPr>
              <w:t xml:space="preserve">Student can </w:t>
            </w:r>
            <w:r w:rsidR="002A26A8" w:rsidRPr="003C4254">
              <w:rPr>
                <w:color w:val="FF0000"/>
                <w:sz w:val="20"/>
                <w:szCs w:val="20"/>
              </w:rPr>
              <w:t>leave a class</w:t>
            </w:r>
            <w:r w:rsidR="00386056" w:rsidRPr="003C4254">
              <w:rPr>
                <w:color w:val="FF0000"/>
                <w:sz w:val="20"/>
                <w:szCs w:val="20"/>
              </w:rPr>
              <w:t xml:space="preserve"> (status turned to </w:t>
            </w:r>
            <w:r w:rsidR="003C4254" w:rsidRPr="003C4254">
              <w:rPr>
                <w:color w:val="FF0000"/>
                <w:sz w:val="20"/>
                <w:szCs w:val="20"/>
              </w:rPr>
              <w:t>“</w:t>
            </w:r>
            <w:r w:rsidR="00386056" w:rsidRPr="003C4254">
              <w:rPr>
                <w:color w:val="FF0000"/>
                <w:sz w:val="20"/>
                <w:szCs w:val="20"/>
              </w:rPr>
              <w:t>not joined</w:t>
            </w:r>
            <w:r w:rsidR="003C4254" w:rsidRPr="003C4254">
              <w:rPr>
                <w:color w:val="FF0000"/>
                <w:sz w:val="20"/>
                <w:szCs w:val="20"/>
              </w:rPr>
              <w:t>” or we introduce another status</w:t>
            </w:r>
            <w:r w:rsidR="00386056" w:rsidRPr="003C4254">
              <w:rPr>
                <w:color w:val="FF0000"/>
                <w:sz w:val="20"/>
                <w:szCs w:val="20"/>
              </w:rPr>
              <w:t>?)</w:t>
            </w:r>
          </w:p>
        </w:tc>
        <w:tc>
          <w:tcPr>
            <w:tcW w:w="1080" w:type="dxa"/>
            <w:tcMar>
              <w:top w:w="58" w:type="dxa"/>
              <w:bottom w:w="58" w:type="dxa"/>
            </w:tcMar>
          </w:tcPr>
          <w:p w14:paraId="5AACA9C8" w14:textId="217F815D" w:rsidR="00880EDA" w:rsidRPr="003C4254" w:rsidRDefault="002A26A8" w:rsidP="00A72BA6">
            <w:pPr>
              <w:spacing w:after="0"/>
              <w:rPr>
                <w:color w:val="FF0000"/>
                <w:sz w:val="20"/>
                <w:szCs w:val="20"/>
              </w:rPr>
            </w:pPr>
            <w:r w:rsidRPr="003C4254">
              <w:rPr>
                <w:color w:val="FF0000"/>
                <w:sz w:val="20"/>
                <w:szCs w:val="20"/>
              </w:rPr>
              <w:t>3</w:t>
            </w:r>
          </w:p>
        </w:tc>
      </w:tr>
      <w:tr w:rsidR="0062094F" w14:paraId="0E3BB50E" w14:textId="77777777" w:rsidTr="00E0772E">
        <w:trPr>
          <w:trHeight w:val="144"/>
        </w:trPr>
        <w:tc>
          <w:tcPr>
            <w:tcW w:w="8730" w:type="dxa"/>
            <w:tcMar>
              <w:top w:w="58" w:type="dxa"/>
              <w:bottom w:w="58" w:type="dxa"/>
            </w:tcMar>
          </w:tcPr>
          <w:p w14:paraId="408798CA" w14:textId="79BC3D68" w:rsidR="00A8280D" w:rsidRPr="00111326" w:rsidRDefault="005E1E21" w:rsidP="002A26A8">
            <w:pPr>
              <w:spacing w:after="0"/>
              <w:rPr>
                <w:sz w:val="20"/>
                <w:szCs w:val="20"/>
              </w:rPr>
            </w:pPr>
            <w:r>
              <w:rPr>
                <w:sz w:val="20"/>
                <w:szCs w:val="20"/>
              </w:rPr>
              <w:t xml:space="preserve">Student can </w:t>
            </w:r>
            <w:r w:rsidR="002A26A8">
              <w:rPr>
                <w:sz w:val="20"/>
                <w:szCs w:val="20"/>
              </w:rPr>
              <w:t>withdraw his request to join a class (cancel the joining request)</w:t>
            </w:r>
          </w:p>
        </w:tc>
        <w:tc>
          <w:tcPr>
            <w:tcW w:w="1080" w:type="dxa"/>
            <w:tcMar>
              <w:top w:w="58" w:type="dxa"/>
              <w:bottom w:w="58" w:type="dxa"/>
            </w:tcMar>
          </w:tcPr>
          <w:p w14:paraId="2CFD5892" w14:textId="5EC6551E" w:rsidR="0062094F" w:rsidRDefault="002A26A8" w:rsidP="00D55CA4">
            <w:pPr>
              <w:spacing w:after="0"/>
              <w:rPr>
                <w:sz w:val="20"/>
                <w:szCs w:val="20"/>
              </w:rPr>
            </w:pPr>
            <w:r>
              <w:rPr>
                <w:sz w:val="20"/>
                <w:szCs w:val="20"/>
              </w:rPr>
              <w:t>3</w:t>
            </w:r>
          </w:p>
        </w:tc>
      </w:tr>
    </w:tbl>
    <w:p w14:paraId="619395CB" w14:textId="133D7931" w:rsidR="000632F4" w:rsidRDefault="000632F4" w:rsidP="000632F4">
      <w:pPr>
        <w:pStyle w:val="Heading1"/>
      </w:pPr>
      <w:bookmarkStart w:id="3" w:name="_Toc338667005"/>
      <w:commentRangeStart w:id="4"/>
      <w:commentRangeStart w:id="5"/>
      <w:r>
        <w:t xml:space="preserve">Detailed Feature Requirements </w:t>
      </w:r>
      <w:commentRangeEnd w:id="4"/>
      <w:r w:rsidR="00AC609E">
        <w:rPr>
          <w:rStyle w:val="CommentReference"/>
          <w:rFonts w:eastAsiaTheme="minorEastAsia" w:cs="Times New Roman"/>
          <w:bCs w:val="0"/>
          <w:color w:val="auto"/>
          <w:lang w:bidi="en-US"/>
        </w:rPr>
        <w:commentReference w:id="4"/>
      </w:r>
      <w:commentRangeEnd w:id="5"/>
      <w:r w:rsidR="00CD0991">
        <w:rPr>
          <w:rStyle w:val="CommentReference"/>
          <w:rFonts w:eastAsiaTheme="minorEastAsia" w:cs="Times New Roman"/>
          <w:bCs w:val="0"/>
          <w:color w:val="auto"/>
          <w:lang w:bidi="en-US"/>
        </w:rPr>
        <w:commentReference w:id="5"/>
      </w:r>
    </w:p>
    <w:p w14:paraId="51142E2C" w14:textId="77777777" w:rsidR="003C4254" w:rsidRDefault="003C4254" w:rsidP="002A5DA5"/>
    <w:p w14:paraId="1A38BC10" w14:textId="1965829D" w:rsidR="00343C8B" w:rsidRDefault="004A47EA" w:rsidP="002A5DA5">
      <w:r>
        <w:t xml:space="preserve">Following is class joining flow for students: </w:t>
      </w:r>
      <w:r w:rsidR="00893B4D">
        <w:t xml:space="preserve"> </w:t>
      </w:r>
    </w:p>
    <w:p w14:paraId="607A26E6" w14:textId="32E0EF98" w:rsidR="00343C8B" w:rsidRDefault="004A47EA" w:rsidP="004A47EA">
      <w:pPr>
        <w:jc w:val="center"/>
      </w:pPr>
      <w:r>
        <w:rPr>
          <w:noProof/>
        </w:rPr>
        <w:drawing>
          <wp:inline distT="0" distB="0" distL="0" distR="0" wp14:anchorId="7A545E1A" wp14:editId="11AAFB04">
            <wp:extent cx="3378156" cy="1749381"/>
            <wp:effectExtent l="0" t="0" r="0" b="3810"/>
            <wp:docPr id="594539026" name="Picture 59453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9899" cy="1755462"/>
                    </a:xfrm>
                    <a:prstGeom prst="rect">
                      <a:avLst/>
                    </a:prstGeom>
                    <a:noFill/>
                  </pic:spPr>
                </pic:pic>
              </a:graphicData>
            </a:graphic>
          </wp:inline>
        </w:drawing>
      </w:r>
    </w:p>
    <w:bookmarkEnd w:id="3"/>
    <w:p w14:paraId="5A442E28" w14:textId="505297D1" w:rsidR="002A09BB" w:rsidRDefault="00894E66" w:rsidP="00DF7F81">
      <w:pPr>
        <w:pStyle w:val="Heading2"/>
        <w:numPr>
          <w:ilvl w:val="1"/>
          <w:numId w:val="3"/>
        </w:numPr>
      </w:pPr>
      <w:r>
        <w:t xml:space="preserve"> My class viewer for students</w:t>
      </w:r>
    </w:p>
    <w:p w14:paraId="21A0DD7D" w14:textId="77777777" w:rsidR="002A09BB" w:rsidRPr="002A09BB" w:rsidRDefault="002A09BB" w:rsidP="002A09BB"/>
    <w:p w14:paraId="3E5302C2" w14:textId="2C30613B" w:rsidR="00D75D5B" w:rsidRPr="00D75D5B" w:rsidRDefault="00D75D5B" w:rsidP="00D75D5B">
      <w:r>
        <w:t xml:space="preserve">When user </w:t>
      </w:r>
      <w:r w:rsidR="00894E66">
        <w:t xml:space="preserve">Me menu item from bottom, </w:t>
      </w:r>
      <w:r>
        <w:t xml:space="preserve">they get into </w:t>
      </w:r>
      <w:r w:rsidR="00894E66">
        <w:t>personal setting page</w:t>
      </w:r>
      <w:r>
        <w:t xml:space="preserve">. </w:t>
      </w:r>
      <w:r w:rsidR="00894E66">
        <w:t xml:space="preserve">From this page, users will see “my class” menu. </w:t>
      </w:r>
    </w:p>
    <w:p w14:paraId="29D2EFDD" w14:textId="2038DFA3" w:rsidR="002A09BB" w:rsidRDefault="002A09BB" w:rsidP="002A09BB">
      <w:bookmarkStart w:id="6" w:name="_GoBack"/>
      <w:r>
        <w:rPr>
          <w:noProof/>
        </w:rPr>
        <w:lastRenderedPageBreak/>
        <w:drawing>
          <wp:inline distT="0" distB="0" distL="0" distR="0" wp14:anchorId="40E84004" wp14:editId="3453AAAF">
            <wp:extent cx="6675120" cy="3211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120" cy="3211830"/>
                    </a:xfrm>
                    <a:prstGeom prst="rect">
                      <a:avLst/>
                    </a:prstGeom>
                  </pic:spPr>
                </pic:pic>
              </a:graphicData>
            </a:graphic>
          </wp:inline>
        </w:drawing>
      </w:r>
      <w:bookmarkEnd w:id="6"/>
    </w:p>
    <w:p w14:paraId="086AE10E" w14:textId="75C19596" w:rsidR="00677F7C" w:rsidRDefault="00677F7C" w:rsidP="002A09BB">
      <w:pPr>
        <w:rPr>
          <w:b/>
        </w:rPr>
      </w:pPr>
      <w:r>
        <w:rPr>
          <w:b/>
        </w:rPr>
        <w:t>On any list view</w:t>
      </w:r>
    </w:p>
    <w:p w14:paraId="26FDE832" w14:textId="112CB415" w:rsidR="00677F7C" w:rsidRDefault="00677F7C" w:rsidP="002A09BB">
      <w:pPr>
        <w:rPr>
          <w:b/>
          <w:color w:val="FF0000"/>
        </w:rPr>
      </w:pPr>
      <w:r>
        <w:rPr>
          <w:b/>
          <w:color w:val="FF0000"/>
        </w:rPr>
        <w:t>&lt;need design&gt;</w:t>
      </w:r>
    </w:p>
    <w:p w14:paraId="5BCE374F" w14:textId="008E6300" w:rsidR="00677F7C" w:rsidRPr="002A09BB" w:rsidRDefault="00677F7C" w:rsidP="00677F7C">
      <w:pPr>
        <w:pStyle w:val="Questions"/>
      </w:pPr>
      <w:r>
        <w:t>Flow tbd</w:t>
      </w:r>
    </w:p>
    <w:p w14:paraId="253888F6" w14:textId="77777777" w:rsidR="002A09BB" w:rsidRPr="002A09BB" w:rsidRDefault="002A09BB" w:rsidP="002A09BB">
      <w:pPr>
        <w:rPr>
          <w:b/>
        </w:rPr>
      </w:pPr>
    </w:p>
    <w:p w14:paraId="5ED4B351" w14:textId="34CC0043" w:rsidR="002A09BB" w:rsidRDefault="002A09BB" w:rsidP="002A09BB">
      <w:pPr>
        <w:pStyle w:val="Heading3"/>
      </w:pPr>
      <w:r>
        <w:t>Press and hold</w:t>
      </w:r>
    </w:p>
    <w:p w14:paraId="18E337BB" w14:textId="77777777" w:rsidR="002A09BB" w:rsidRDefault="002A09BB" w:rsidP="002A09BB">
      <w:pPr>
        <w:ind w:left="360"/>
        <w:rPr>
          <w:b/>
        </w:rPr>
      </w:pPr>
      <w:r w:rsidRPr="002A09BB">
        <w:rPr>
          <w:b/>
        </w:rPr>
        <w:t>Press and hold content</w:t>
      </w:r>
    </w:p>
    <w:p w14:paraId="5EB55268" w14:textId="3433ADCC" w:rsidR="00D75D5B" w:rsidRDefault="00D75D5B" w:rsidP="002A09BB">
      <w:pPr>
        <w:ind w:left="360"/>
      </w:pPr>
      <w:r>
        <w:t>When user presses over a photo/video and holds, a context menu drops down with share as a menu item.</w:t>
      </w:r>
      <w:r w:rsidR="00AB2473">
        <w:t xml:space="preserve"> User can quickly share the content using the share menu item.</w:t>
      </w:r>
    </w:p>
    <w:p w14:paraId="1447C108" w14:textId="162E21E3" w:rsidR="00D75D5B" w:rsidRPr="00D75D5B" w:rsidRDefault="00D75D5B" w:rsidP="002A09BB">
      <w:pPr>
        <w:ind w:left="360"/>
      </w:pPr>
      <w:r>
        <w:rPr>
          <w:noProof/>
        </w:rPr>
        <w:lastRenderedPageBreak/>
        <w:drawing>
          <wp:inline distT="0" distB="0" distL="0" distR="0" wp14:anchorId="02D6CFFE" wp14:editId="05F6048A">
            <wp:extent cx="3200400" cy="525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5257800"/>
                    </a:xfrm>
                    <a:prstGeom prst="rect">
                      <a:avLst/>
                    </a:prstGeom>
                  </pic:spPr>
                </pic:pic>
              </a:graphicData>
            </a:graphic>
          </wp:inline>
        </w:drawing>
      </w:r>
    </w:p>
    <w:p w14:paraId="5FDDC0D9" w14:textId="77777777" w:rsidR="002A09BB" w:rsidRDefault="002A09BB" w:rsidP="002A09BB">
      <w:pPr>
        <w:ind w:left="360"/>
        <w:rPr>
          <w:b/>
        </w:rPr>
      </w:pPr>
      <w:r w:rsidRPr="002A09BB">
        <w:rPr>
          <w:b/>
        </w:rPr>
        <w:t xml:space="preserve">Press and hold </w:t>
      </w:r>
      <w:commentRangeStart w:id="7"/>
      <w:r w:rsidRPr="002A09BB">
        <w:rPr>
          <w:b/>
        </w:rPr>
        <w:t>headers</w:t>
      </w:r>
      <w:commentRangeEnd w:id="7"/>
      <w:r w:rsidR="00151C96">
        <w:rPr>
          <w:rStyle w:val="CommentReference"/>
          <w:rFonts w:eastAsiaTheme="minorEastAsia"/>
          <w:lang w:bidi="en-US"/>
        </w:rPr>
        <w:commentReference w:id="7"/>
      </w:r>
    </w:p>
    <w:p w14:paraId="20ABE897" w14:textId="4D666396" w:rsidR="00D75D5B" w:rsidRDefault="00D75D5B" w:rsidP="00D75D5B">
      <w:pPr>
        <w:ind w:left="360"/>
      </w:pPr>
      <w:r>
        <w:t>When user presses over a heading</w:t>
      </w:r>
      <w:r w:rsidR="00AB2473">
        <w:t xml:space="preserve"> </w:t>
      </w:r>
      <w:r>
        <w:t>(like a date or month) and holds, a context menu drops down with share as a menu item.</w:t>
      </w:r>
      <w:r w:rsidR="00AB2473">
        <w:t xml:space="preserve"> All the content under the heading is selected and can be shared by using the share menu item.</w:t>
      </w:r>
    </w:p>
    <w:p w14:paraId="3D9F3BA8" w14:textId="46DDAAEA" w:rsidR="00AB2473" w:rsidRDefault="00AB2473" w:rsidP="00D75D5B">
      <w:pPr>
        <w:ind w:left="360"/>
      </w:pPr>
      <w:r>
        <w:rPr>
          <w:noProof/>
        </w:rPr>
        <w:lastRenderedPageBreak/>
        <w:drawing>
          <wp:inline distT="0" distB="0" distL="0" distR="0" wp14:anchorId="40F2A461" wp14:editId="0104E6FF">
            <wp:extent cx="5067300" cy="401691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747" cy="4018062"/>
                    </a:xfrm>
                    <a:prstGeom prst="rect">
                      <a:avLst/>
                    </a:prstGeom>
                  </pic:spPr>
                </pic:pic>
              </a:graphicData>
            </a:graphic>
          </wp:inline>
        </w:drawing>
      </w:r>
    </w:p>
    <w:p w14:paraId="5F4CCEF1" w14:textId="77777777" w:rsidR="00D75D5B" w:rsidRPr="002A09BB" w:rsidRDefault="00D75D5B" w:rsidP="002A09BB">
      <w:pPr>
        <w:ind w:left="360"/>
        <w:rPr>
          <w:b/>
        </w:rPr>
      </w:pPr>
    </w:p>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AB2473" w:rsidRPr="00D741AD" w14:paraId="06DB4BF4"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B003A5E" w14:textId="77777777" w:rsidR="00AB2473" w:rsidRPr="00D741AD" w:rsidRDefault="00AB2473" w:rsidP="00227AAA">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22CBD52C" w14:textId="77777777" w:rsidR="00AB2473" w:rsidRPr="00D741AD" w:rsidRDefault="00AB2473" w:rsidP="00227AAA">
            <w:pPr>
              <w:rPr>
                <w:rFonts w:cs="Segoe UI"/>
                <w:b w:val="0"/>
                <w:bCs/>
                <w:szCs w:val="20"/>
              </w:rPr>
            </w:pPr>
            <w:r w:rsidRPr="00D741AD">
              <w:rPr>
                <w:rFonts w:cs="Segoe UI"/>
                <w:b w:val="0"/>
                <w:bCs/>
                <w:szCs w:val="20"/>
              </w:rPr>
              <w:t>Description</w:t>
            </w:r>
          </w:p>
        </w:tc>
        <w:tc>
          <w:tcPr>
            <w:tcW w:w="1170" w:type="dxa"/>
          </w:tcPr>
          <w:p w14:paraId="00BDC9F0" w14:textId="77777777" w:rsidR="00AB2473" w:rsidRPr="00D741AD" w:rsidRDefault="00AB2473" w:rsidP="00227AAA">
            <w:pPr>
              <w:rPr>
                <w:rFonts w:cs="Segoe UI"/>
                <w:b w:val="0"/>
                <w:bCs/>
                <w:szCs w:val="20"/>
              </w:rPr>
            </w:pPr>
            <w:r>
              <w:rPr>
                <w:rFonts w:cs="Segoe UI"/>
                <w:b w:val="0"/>
                <w:bCs/>
                <w:szCs w:val="20"/>
              </w:rPr>
              <w:t>PC Shortcut</w:t>
            </w:r>
          </w:p>
        </w:tc>
        <w:tc>
          <w:tcPr>
            <w:tcW w:w="1530" w:type="dxa"/>
            <w:tcMar>
              <w:top w:w="58" w:type="dxa"/>
              <w:bottom w:w="58" w:type="dxa"/>
            </w:tcMar>
            <w:hideMark/>
          </w:tcPr>
          <w:p w14:paraId="0BF8BDAE" w14:textId="77777777" w:rsidR="00AB2473" w:rsidRPr="00D741AD" w:rsidRDefault="00AB2473"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6091663F" w14:textId="77777777" w:rsidR="00AB2473" w:rsidRPr="00D741AD" w:rsidRDefault="00AB2473" w:rsidP="00227AAA">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450C6068" w14:textId="77777777" w:rsidR="00AB2473" w:rsidRPr="00D741AD" w:rsidRDefault="00AB2473" w:rsidP="00227AAA">
            <w:pPr>
              <w:jc w:val="center"/>
              <w:rPr>
                <w:rFonts w:cs="Segoe UI"/>
                <w:b w:val="0"/>
                <w:bCs/>
                <w:szCs w:val="20"/>
              </w:rPr>
            </w:pPr>
            <w:r w:rsidRPr="00D741AD">
              <w:rPr>
                <w:rFonts w:cs="Segoe UI"/>
                <w:b w:val="0"/>
                <w:bCs/>
                <w:szCs w:val="20"/>
              </w:rPr>
              <w:t>Final string</w:t>
            </w:r>
          </w:p>
        </w:tc>
      </w:tr>
      <w:tr w:rsidR="00AB2473" w:rsidRPr="00D156B6" w14:paraId="5BCE35B7" w14:textId="77777777" w:rsidTr="00227AAA">
        <w:trPr>
          <w:trHeight w:val="20"/>
        </w:trPr>
        <w:tc>
          <w:tcPr>
            <w:tcW w:w="1337" w:type="dxa"/>
            <w:tcMar>
              <w:top w:w="58" w:type="dxa"/>
              <w:bottom w:w="58" w:type="dxa"/>
            </w:tcMar>
          </w:tcPr>
          <w:p w14:paraId="25FD7EC6" w14:textId="34A284C5" w:rsidR="00AB2473" w:rsidRDefault="00AB2473" w:rsidP="00227AAA">
            <w:pPr>
              <w:spacing w:after="0"/>
              <w:rPr>
                <w:sz w:val="20"/>
              </w:rPr>
            </w:pPr>
            <w:r>
              <w:rPr>
                <w:sz w:val="20"/>
              </w:rPr>
              <w:t>Context menu item</w:t>
            </w:r>
          </w:p>
          <w:p w14:paraId="08F52F13" w14:textId="77777777" w:rsidR="00AB2473" w:rsidRDefault="00AB2473" w:rsidP="00227AAA">
            <w:pPr>
              <w:spacing w:after="0"/>
              <w:rPr>
                <w:sz w:val="20"/>
              </w:rPr>
            </w:pPr>
          </w:p>
        </w:tc>
        <w:tc>
          <w:tcPr>
            <w:tcW w:w="3098" w:type="dxa"/>
            <w:tcMar>
              <w:top w:w="58" w:type="dxa"/>
              <w:bottom w:w="58" w:type="dxa"/>
            </w:tcMar>
          </w:tcPr>
          <w:p w14:paraId="411BA7C5" w14:textId="0DB9F931" w:rsidR="00AB2473" w:rsidRDefault="00AB2473" w:rsidP="00227AAA">
            <w:pPr>
              <w:spacing w:after="0"/>
              <w:rPr>
                <w:sz w:val="20"/>
              </w:rPr>
            </w:pPr>
            <w:r>
              <w:rPr>
                <w:sz w:val="20"/>
              </w:rPr>
              <w:t>Share action is available as a context menu item</w:t>
            </w:r>
          </w:p>
          <w:p w14:paraId="5D000F6D" w14:textId="77777777" w:rsidR="00AB2473" w:rsidRPr="00D75D5B" w:rsidRDefault="00AB2473" w:rsidP="00227AAA">
            <w:pPr>
              <w:spacing w:after="0"/>
              <w:rPr>
                <w:sz w:val="20"/>
              </w:rPr>
            </w:pPr>
            <w:r w:rsidRPr="00D75D5B">
              <w:rPr>
                <w:sz w:val="20"/>
              </w:rPr>
              <w:t>For M1,</w:t>
            </w:r>
          </w:p>
          <w:p w14:paraId="665CA0C9" w14:textId="41D96095" w:rsidR="00AB2473" w:rsidRPr="00D75D5B" w:rsidRDefault="00AB2473" w:rsidP="00227AAA">
            <w:pPr>
              <w:spacing w:after="0"/>
              <w:rPr>
                <w:sz w:val="20"/>
              </w:rPr>
            </w:pPr>
            <w:r w:rsidRPr="00D75D5B">
              <w:rPr>
                <w:sz w:val="20"/>
              </w:rPr>
              <w:t>Phone</w:t>
            </w:r>
            <w:r>
              <w:rPr>
                <w:sz w:val="20"/>
              </w:rPr>
              <w:t xml:space="preserve"> and pc</w:t>
            </w:r>
            <w:r w:rsidRPr="00D75D5B">
              <w:rPr>
                <w:sz w:val="20"/>
              </w:rPr>
              <w:t xml:space="preserve">- share </w:t>
            </w:r>
            <w:r>
              <w:rPr>
                <w:sz w:val="20"/>
              </w:rPr>
              <w:t>is top most item on list</w:t>
            </w:r>
          </w:p>
          <w:p w14:paraId="0A913735" w14:textId="4B5B0C52" w:rsidR="00AB2473" w:rsidRDefault="00AB2473" w:rsidP="00227AAA">
            <w:pPr>
              <w:spacing w:after="0"/>
              <w:rPr>
                <w:sz w:val="20"/>
              </w:rPr>
            </w:pPr>
          </w:p>
        </w:tc>
        <w:tc>
          <w:tcPr>
            <w:tcW w:w="1170" w:type="dxa"/>
          </w:tcPr>
          <w:p w14:paraId="7FFFAD37" w14:textId="68FFD5CF" w:rsidR="00AB2473" w:rsidRDefault="00AB2473" w:rsidP="00227AAA">
            <w:pPr>
              <w:spacing w:after="0"/>
              <w:rPr>
                <w:sz w:val="20"/>
              </w:rPr>
            </w:pPr>
            <w:r>
              <w:rPr>
                <w:sz w:val="20"/>
              </w:rPr>
              <w:t>Not needed</w:t>
            </w:r>
          </w:p>
        </w:tc>
        <w:tc>
          <w:tcPr>
            <w:tcW w:w="1530" w:type="dxa"/>
            <w:tcMar>
              <w:top w:w="58" w:type="dxa"/>
              <w:bottom w:w="58" w:type="dxa"/>
            </w:tcMar>
          </w:tcPr>
          <w:p w14:paraId="0EA50355" w14:textId="6D823825" w:rsidR="00AB2473" w:rsidRDefault="00AB2473" w:rsidP="00227AAA">
            <w:pPr>
              <w:spacing w:after="0"/>
              <w:rPr>
                <w:rFonts w:cs="Segoe UI"/>
                <w:color w:val="000000"/>
                <w:sz w:val="20"/>
              </w:rPr>
            </w:pPr>
            <w:r>
              <w:rPr>
                <w:rFonts w:cs="Segoe UI"/>
                <w:color w:val="000000"/>
                <w:sz w:val="20"/>
              </w:rPr>
              <w:t>Share…</w:t>
            </w:r>
          </w:p>
        </w:tc>
        <w:tc>
          <w:tcPr>
            <w:tcW w:w="1530" w:type="dxa"/>
            <w:tcMar>
              <w:top w:w="58" w:type="dxa"/>
              <w:bottom w:w="58" w:type="dxa"/>
            </w:tcMar>
          </w:tcPr>
          <w:p w14:paraId="6B7D7A2A" w14:textId="77777777" w:rsidR="00AB2473" w:rsidRPr="00D156B6" w:rsidRDefault="00AB2473" w:rsidP="00227AAA">
            <w:pPr>
              <w:spacing w:after="0"/>
              <w:rPr>
                <w:rFonts w:cs="Calibri"/>
                <w:color w:val="000000"/>
                <w:sz w:val="20"/>
                <w:szCs w:val="22"/>
              </w:rPr>
            </w:pPr>
          </w:p>
        </w:tc>
        <w:tc>
          <w:tcPr>
            <w:tcW w:w="1350" w:type="dxa"/>
            <w:tcMar>
              <w:top w:w="58" w:type="dxa"/>
              <w:bottom w:w="58" w:type="dxa"/>
            </w:tcMar>
          </w:tcPr>
          <w:p w14:paraId="47C4967E" w14:textId="77777777" w:rsidR="00AB2473" w:rsidRPr="00D156B6" w:rsidRDefault="00AB2473" w:rsidP="00227AAA">
            <w:pPr>
              <w:spacing w:after="0"/>
              <w:rPr>
                <w:sz w:val="20"/>
              </w:rPr>
            </w:pPr>
          </w:p>
        </w:tc>
      </w:tr>
    </w:tbl>
    <w:p w14:paraId="60C5A1F6" w14:textId="0A3DA863" w:rsidR="002A09BB" w:rsidRDefault="00367497" w:rsidP="00367497">
      <w:pPr>
        <w:pStyle w:val="Heading3"/>
      </w:pPr>
      <w:r>
        <w:t>Share as link</w:t>
      </w:r>
    </w:p>
    <w:p w14:paraId="0204B919" w14:textId="16B10A28" w:rsidR="00367497" w:rsidRDefault="00367497" w:rsidP="00367497">
      <w:pPr>
        <w:rPr>
          <w:b/>
        </w:rPr>
      </w:pPr>
      <w:r>
        <w:rPr>
          <w:b/>
        </w:rPr>
        <w:t xml:space="preserve">User’s explicit choice to share </w:t>
      </w:r>
      <w:commentRangeStart w:id="8"/>
      <w:r>
        <w:rPr>
          <w:b/>
        </w:rPr>
        <w:t>using a link</w:t>
      </w:r>
      <w:commentRangeEnd w:id="8"/>
      <w:r w:rsidR="00151C96">
        <w:rPr>
          <w:rStyle w:val="CommentReference"/>
          <w:rFonts w:eastAsiaTheme="minorEastAsia"/>
          <w:lang w:bidi="en-US"/>
        </w:rPr>
        <w:commentReference w:id="8"/>
      </w:r>
    </w:p>
    <w:p w14:paraId="40C8B855" w14:textId="77777777" w:rsidR="00367497" w:rsidRDefault="00367497" w:rsidP="00367497">
      <w:r>
        <w:t>For users that start seeing the benefit of sharing content as link (in scenarios where it is promoted) and for users who are regular OneDrive users or understand the benefits of cloud hosted content, we need to provide an explicit entry point for sharing as link.</w:t>
      </w:r>
    </w:p>
    <w:p w14:paraId="791F4C8D" w14:textId="77777777" w:rsidR="00367497" w:rsidRDefault="00367497" w:rsidP="00367497">
      <w:pPr>
        <w:rPr>
          <w:b/>
        </w:rPr>
      </w:pPr>
    </w:p>
    <w:p w14:paraId="110BAC0B" w14:textId="1E23C8AB" w:rsidR="00367497" w:rsidRDefault="00367497" w:rsidP="00367497">
      <w:pPr>
        <w:rPr>
          <w:b/>
        </w:rPr>
      </w:pPr>
      <w:r w:rsidRPr="00367497">
        <w:rPr>
          <w:b/>
          <w:noProof/>
        </w:rPr>
        <w:lastRenderedPageBreak/>
        <w:drawing>
          <wp:inline distT="0" distB="0" distL="0" distR="0" wp14:anchorId="4D5FD928" wp14:editId="64D2F7A1">
            <wp:extent cx="2809875" cy="4617868"/>
            <wp:effectExtent l="0" t="0" r="0" b="0"/>
            <wp:docPr id="23" name="Picture 23" descr="\\OSGDesign\Studio\Windows\Users\vhansen\Share\SHareSelectModell\Suplement_5_12\MenuLi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GDesign\Studio\Windows\Users\vhansen\Share\SHareSelectModell\Suplement_5_12\MenuLin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1164" cy="4619987"/>
                    </a:xfrm>
                    <a:prstGeom prst="rect">
                      <a:avLst/>
                    </a:prstGeom>
                    <a:noFill/>
                    <a:ln>
                      <a:noFill/>
                    </a:ln>
                  </pic:spPr>
                </pic:pic>
              </a:graphicData>
            </a:graphic>
          </wp:inline>
        </w:drawing>
      </w:r>
      <w:r>
        <w:rPr>
          <w:b/>
        </w:rPr>
        <w:t xml:space="preserve">    </w:t>
      </w:r>
      <w:r w:rsidRPr="00367497">
        <w:rPr>
          <w:b/>
          <w:noProof/>
        </w:rPr>
        <w:drawing>
          <wp:inline distT="0" distB="0" distL="0" distR="0" wp14:anchorId="44F42089" wp14:editId="1F6BD723">
            <wp:extent cx="2793557" cy="4591050"/>
            <wp:effectExtent l="0" t="0" r="6985" b="0"/>
            <wp:docPr id="25" name="Picture 25" descr="\\OSGDesign\Studio\Windows\Users\vhansen\Share\SHareSelectModell\Suplement_5_12\MenuLin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GDesign\Studio\Windows\Users\vhansen\Share\SHareSelectModell\Suplement_5_12\MenuLinkA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543" cy="4602532"/>
                    </a:xfrm>
                    <a:prstGeom prst="rect">
                      <a:avLst/>
                    </a:prstGeom>
                    <a:noFill/>
                    <a:ln>
                      <a:noFill/>
                    </a:ln>
                  </pic:spPr>
                </pic:pic>
              </a:graphicData>
            </a:graphic>
          </wp:inline>
        </w:drawing>
      </w:r>
    </w:p>
    <w:p w14:paraId="6607DFB1" w14:textId="77777777" w:rsidR="00367497" w:rsidRDefault="00367497" w:rsidP="00367497">
      <w:pPr>
        <w:rPr>
          <w:b/>
        </w:rPr>
      </w:pPr>
    </w:p>
    <w:p w14:paraId="61F66AC1" w14:textId="1802207A" w:rsidR="007573EF" w:rsidRDefault="007573EF" w:rsidP="00367497">
      <w:pPr>
        <w:rPr>
          <w:b/>
        </w:rPr>
      </w:pPr>
      <w:r>
        <w:rPr>
          <w:b/>
          <w:color w:val="FF0000"/>
        </w:rPr>
        <w:t>Will be covered in spec review #2</w:t>
      </w:r>
    </w:p>
    <w:p w14:paraId="32B26F73" w14:textId="0FDF2881" w:rsidR="00367497" w:rsidRDefault="00367497" w:rsidP="00367497">
      <w:pPr>
        <w:rPr>
          <w:b/>
        </w:rPr>
      </w:pPr>
      <w:r>
        <w:rPr>
          <w:b/>
        </w:rPr>
        <w:t xml:space="preserve">Share as link offered to user by app based on meeting criteria </w:t>
      </w:r>
    </w:p>
    <w:p w14:paraId="5A68DFD1" w14:textId="28D695DD" w:rsidR="0093017C" w:rsidRDefault="0093017C" w:rsidP="00367497">
      <w:r>
        <w:t>When certain criteria is met (like one or more files selected is of rich format) then the user is offered the option of link explaining the benefits in their particular scenario.</w:t>
      </w:r>
    </w:p>
    <w:p w14:paraId="51B85D0D" w14:textId="77777777" w:rsidR="0093017C" w:rsidRDefault="0093017C" w:rsidP="00367497">
      <w:pPr>
        <w:rPr>
          <w:b/>
        </w:rPr>
      </w:pPr>
    </w:p>
    <w:p w14:paraId="14A4C325" w14:textId="5553BADA" w:rsidR="00367497" w:rsidRDefault="00367497" w:rsidP="00367497">
      <w:pPr>
        <w:rPr>
          <w:b/>
          <w:color w:val="FF0000"/>
        </w:rPr>
      </w:pPr>
      <w:r>
        <w:rPr>
          <w:b/>
          <w:color w:val="FF0000"/>
        </w:rPr>
        <w:t>&lt;insert screen&gt;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367497" w:rsidRPr="00D741AD" w14:paraId="303A537C" w14:textId="77777777" w:rsidTr="00852C3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20DF4FAA" w14:textId="77777777" w:rsidR="00367497" w:rsidRPr="00D741AD" w:rsidRDefault="00367497" w:rsidP="00852C3D">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31FFE9E7" w14:textId="77777777" w:rsidR="00367497" w:rsidRPr="00D741AD" w:rsidRDefault="00367497" w:rsidP="00852C3D">
            <w:pPr>
              <w:rPr>
                <w:rFonts w:cs="Segoe UI"/>
                <w:b w:val="0"/>
                <w:bCs/>
                <w:szCs w:val="20"/>
              </w:rPr>
            </w:pPr>
            <w:r w:rsidRPr="00D741AD">
              <w:rPr>
                <w:rFonts w:cs="Segoe UI"/>
                <w:b w:val="0"/>
                <w:bCs/>
                <w:szCs w:val="20"/>
              </w:rPr>
              <w:t>Description</w:t>
            </w:r>
          </w:p>
        </w:tc>
        <w:tc>
          <w:tcPr>
            <w:tcW w:w="1196" w:type="dxa"/>
          </w:tcPr>
          <w:p w14:paraId="41BCFEC9" w14:textId="77777777" w:rsidR="00367497" w:rsidRPr="00D741AD" w:rsidRDefault="00367497" w:rsidP="00852C3D">
            <w:pPr>
              <w:rPr>
                <w:rFonts w:cs="Segoe UI"/>
                <w:b w:val="0"/>
                <w:bCs/>
                <w:szCs w:val="20"/>
              </w:rPr>
            </w:pPr>
            <w:r>
              <w:rPr>
                <w:rFonts w:cs="Segoe UI"/>
                <w:b w:val="0"/>
                <w:bCs/>
                <w:szCs w:val="20"/>
              </w:rPr>
              <w:t>PC Shortcut</w:t>
            </w:r>
          </w:p>
        </w:tc>
        <w:tc>
          <w:tcPr>
            <w:tcW w:w="1890" w:type="dxa"/>
            <w:tcMar>
              <w:top w:w="58" w:type="dxa"/>
              <w:bottom w:w="58" w:type="dxa"/>
            </w:tcMar>
            <w:hideMark/>
          </w:tcPr>
          <w:p w14:paraId="0A8743E2" w14:textId="77777777" w:rsidR="00367497" w:rsidRPr="00D741AD" w:rsidRDefault="00367497" w:rsidP="00852C3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0243E6EF" w14:textId="77777777" w:rsidR="00367497" w:rsidRPr="00D741AD" w:rsidRDefault="00367497" w:rsidP="00852C3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1FF0A49" w14:textId="77777777" w:rsidR="00367497" w:rsidRPr="00D741AD" w:rsidRDefault="00367497" w:rsidP="00852C3D">
            <w:pPr>
              <w:jc w:val="center"/>
              <w:rPr>
                <w:rFonts w:cs="Segoe UI"/>
                <w:b w:val="0"/>
                <w:bCs/>
                <w:szCs w:val="20"/>
              </w:rPr>
            </w:pPr>
            <w:r w:rsidRPr="00D741AD">
              <w:rPr>
                <w:rFonts w:cs="Segoe UI"/>
                <w:b w:val="0"/>
                <w:bCs/>
                <w:szCs w:val="20"/>
              </w:rPr>
              <w:t>Final string</w:t>
            </w:r>
          </w:p>
        </w:tc>
      </w:tr>
      <w:tr w:rsidR="00367497" w:rsidRPr="00D156B6" w14:paraId="1FAD2D89" w14:textId="77777777" w:rsidTr="00852C3D">
        <w:trPr>
          <w:trHeight w:val="20"/>
        </w:trPr>
        <w:tc>
          <w:tcPr>
            <w:tcW w:w="1337" w:type="dxa"/>
            <w:tcMar>
              <w:top w:w="58" w:type="dxa"/>
              <w:bottom w:w="58" w:type="dxa"/>
            </w:tcMar>
          </w:tcPr>
          <w:p w14:paraId="48A19907" w14:textId="77777777" w:rsidR="00367497" w:rsidRDefault="00367497" w:rsidP="00852C3D">
            <w:pPr>
              <w:spacing w:after="0"/>
              <w:rPr>
                <w:sz w:val="20"/>
              </w:rPr>
            </w:pPr>
            <w:r>
              <w:rPr>
                <w:sz w:val="20"/>
              </w:rPr>
              <w:t>Menu item</w:t>
            </w:r>
          </w:p>
          <w:p w14:paraId="7A7883B2" w14:textId="77777777" w:rsidR="00367497" w:rsidRPr="00D156B6" w:rsidRDefault="00367497" w:rsidP="00852C3D">
            <w:pPr>
              <w:rPr>
                <w:sz w:val="20"/>
              </w:rPr>
            </w:pPr>
          </w:p>
        </w:tc>
        <w:tc>
          <w:tcPr>
            <w:tcW w:w="1992" w:type="dxa"/>
            <w:tcMar>
              <w:top w:w="58" w:type="dxa"/>
              <w:bottom w:w="58" w:type="dxa"/>
            </w:tcMar>
          </w:tcPr>
          <w:p w14:paraId="07AC3B5D" w14:textId="53279CDB" w:rsidR="00094B44" w:rsidRDefault="00094B44" w:rsidP="00852C3D">
            <w:pPr>
              <w:rPr>
                <w:sz w:val="20"/>
              </w:rPr>
            </w:pPr>
            <w:r>
              <w:rPr>
                <w:sz w:val="20"/>
              </w:rPr>
              <w:t>Menu item in list view page.</w:t>
            </w:r>
          </w:p>
          <w:p w14:paraId="7C6141EA" w14:textId="242D3B3E" w:rsidR="00367497" w:rsidRPr="00D156B6" w:rsidRDefault="00367497" w:rsidP="00852C3D">
            <w:pPr>
              <w:rPr>
                <w:rFonts w:cs="Segoe UI"/>
                <w:color w:val="000000"/>
                <w:sz w:val="20"/>
              </w:rPr>
            </w:pPr>
            <w:r>
              <w:rPr>
                <w:sz w:val="20"/>
              </w:rPr>
              <w:lastRenderedPageBreak/>
              <w:t xml:space="preserve">Gives user the option of sharing content as link </w:t>
            </w:r>
          </w:p>
        </w:tc>
        <w:tc>
          <w:tcPr>
            <w:tcW w:w="1196" w:type="dxa"/>
          </w:tcPr>
          <w:p w14:paraId="3A2AB0C2" w14:textId="77777777" w:rsidR="00367497" w:rsidRDefault="00367497" w:rsidP="00852C3D">
            <w:pPr>
              <w:spacing w:after="0"/>
              <w:rPr>
                <w:sz w:val="20"/>
              </w:rPr>
            </w:pPr>
          </w:p>
        </w:tc>
        <w:tc>
          <w:tcPr>
            <w:tcW w:w="1890" w:type="dxa"/>
            <w:tcMar>
              <w:top w:w="58" w:type="dxa"/>
              <w:bottom w:w="58" w:type="dxa"/>
            </w:tcMar>
          </w:tcPr>
          <w:p w14:paraId="12CBDAF8" w14:textId="0E0DDAAB" w:rsidR="00367497" w:rsidRPr="00D156B6" w:rsidRDefault="00677F7C" w:rsidP="00367497">
            <w:pPr>
              <w:spacing w:after="0"/>
              <w:rPr>
                <w:sz w:val="20"/>
              </w:rPr>
            </w:pPr>
            <w:r>
              <w:rPr>
                <w:sz w:val="20"/>
              </w:rPr>
              <w:t>Create</w:t>
            </w:r>
            <w:r w:rsidR="00367497">
              <w:rPr>
                <w:sz w:val="20"/>
              </w:rPr>
              <w:t xml:space="preserve"> a link</w:t>
            </w:r>
          </w:p>
        </w:tc>
        <w:tc>
          <w:tcPr>
            <w:tcW w:w="1890" w:type="dxa"/>
            <w:tcMar>
              <w:top w:w="58" w:type="dxa"/>
              <w:bottom w:w="58" w:type="dxa"/>
            </w:tcMar>
          </w:tcPr>
          <w:p w14:paraId="319C236D" w14:textId="77777777" w:rsidR="00367497" w:rsidRPr="00D156B6" w:rsidRDefault="00367497" w:rsidP="00852C3D">
            <w:pPr>
              <w:spacing w:after="0"/>
              <w:rPr>
                <w:rFonts w:cs="Calibri"/>
                <w:color w:val="000000"/>
                <w:sz w:val="20"/>
                <w:szCs w:val="22"/>
              </w:rPr>
            </w:pPr>
          </w:p>
        </w:tc>
        <w:tc>
          <w:tcPr>
            <w:tcW w:w="1710" w:type="dxa"/>
            <w:tcMar>
              <w:top w:w="58" w:type="dxa"/>
              <w:bottom w:w="58" w:type="dxa"/>
            </w:tcMar>
            <w:hideMark/>
          </w:tcPr>
          <w:p w14:paraId="4E07E370" w14:textId="77777777" w:rsidR="00367497" w:rsidRPr="00D156B6" w:rsidRDefault="00367497" w:rsidP="00852C3D">
            <w:pPr>
              <w:spacing w:after="0"/>
              <w:rPr>
                <w:sz w:val="20"/>
              </w:rPr>
            </w:pPr>
          </w:p>
        </w:tc>
      </w:tr>
      <w:tr w:rsidR="00094B44" w:rsidRPr="00094B44" w14:paraId="185FCA35" w14:textId="77777777" w:rsidTr="00852C3D">
        <w:trPr>
          <w:trHeight w:val="20"/>
        </w:trPr>
        <w:tc>
          <w:tcPr>
            <w:tcW w:w="1337" w:type="dxa"/>
            <w:tcMar>
              <w:top w:w="58" w:type="dxa"/>
              <w:bottom w:w="58" w:type="dxa"/>
            </w:tcMar>
          </w:tcPr>
          <w:p w14:paraId="0A42D1AC" w14:textId="4F0287A1" w:rsidR="00094B44" w:rsidRPr="00094B44" w:rsidRDefault="00094B44" w:rsidP="00094B44">
            <w:pPr>
              <w:spacing w:after="0"/>
              <w:rPr>
                <w:strike/>
                <w:sz w:val="20"/>
              </w:rPr>
            </w:pPr>
            <w:r w:rsidRPr="00094B44">
              <w:rPr>
                <w:strike/>
                <w:sz w:val="20"/>
              </w:rPr>
              <w:lastRenderedPageBreak/>
              <w:t>Menu item</w:t>
            </w:r>
          </w:p>
          <w:p w14:paraId="0DC42B43" w14:textId="6B99E714" w:rsidR="00094B44" w:rsidRPr="00094B44" w:rsidRDefault="00094B44" w:rsidP="00094B44">
            <w:pPr>
              <w:spacing w:after="0"/>
              <w:rPr>
                <w:strike/>
                <w:sz w:val="20"/>
              </w:rPr>
            </w:pPr>
          </w:p>
        </w:tc>
        <w:tc>
          <w:tcPr>
            <w:tcW w:w="1992" w:type="dxa"/>
            <w:tcMar>
              <w:top w:w="58" w:type="dxa"/>
              <w:bottom w:w="58" w:type="dxa"/>
            </w:tcMar>
          </w:tcPr>
          <w:p w14:paraId="40725A13" w14:textId="2934E631" w:rsidR="00094B44" w:rsidRPr="00094B44" w:rsidRDefault="00094B44" w:rsidP="00094B44">
            <w:pPr>
              <w:rPr>
                <w:strike/>
                <w:sz w:val="20"/>
              </w:rPr>
            </w:pPr>
            <w:r w:rsidRPr="00094B44">
              <w:rPr>
                <w:strike/>
                <w:sz w:val="20"/>
              </w:rPr>
              <w:t>Menu item in viewer</w:t>
            </w:r>
          </w:p>
          <w:p w14:paraId="39BC5AA5" w14:textId="7DF65348" w:rsidR="00094B44" w:rsidRPr="00094B44" w:rsidRDefault="00094B44" w:rsidP="00094B44">
            <w:pPr>
              <w:rPr>
                <w:strike/>
                <w:sz w:val="20"/>
              </w:rPr>
            </w:pPr>
            <w:r w:rsidRPr="00094B44">
              <w:rPr>
                <w:strike/>
                <w:sz w:val="20"/>
              </w:rPr>
              <w:t xml:space="preserve">Gives user the option of sharing content as link </w:t>
            </w:r>
          </w:p>
        </w:tc>
        <w:tc>
          <w:tcPr>
            <w:tcW w:w="1196" w:type="dxa"/>
          </w:tcPr>
          <w:p w14:paraId="09EE335A" w14:textId="77777777" w:rsidR="00094B44" w:rsidRPr="00094B44" w:rsidRDefault="00094B44" w:rsidP="00094B44">
            <w:pPr>
              <w:spacing w:after="0"/>
              <w:rPr>
                <w:strike/>
                <w:sz w:val="20"/>
              </w:rPr>
            </w:pPr>
          </w:p>
        </w:tc>
        <w:tc>
          <w:tcPr>
            <w:tcW w:w="1890" w:type="dxa"/>
            <w:tcMar>
              <w:top w:w="58" w:type="dxa"/>
              <w:bottom w:w="58" w:type="dxa"/>
            </w:tcMar>
          </w:tcPr>
          <w:p w14:paraId="1234BB25" w14:textId="6DE5DCD3" w:rsidR="00094B44" w:rsidRPr="00094B44" w:rsidRDefault="00094B44" w:rsidP="00094B44">
            <w:pPr>
              <w:spacing w:after="0"/>
              <w:rPr>
                <w:strike/>
                <w:sz w:val="20"/>
              </w:rPr>
            </w:pPr>
            <w:r w:rsidRPr="00094B44">
              <w:rPr>
                <w:strike/>
                <w:sz w:val="20"/>
              </w:rPr>
              <w:t>Create a link</w:t>
            </w:r>
          </w:p>
        </w:tc>
        <w:tc>
          <w:tcPr>
            <w:tcW w:w="1890" w:type="dxa"/>
            <w:tcMar>
              <w:top w:w="58" w:type="dxa"/>
              <w:bottom w:w="58" w:type="dxa"/>
            </w:tcMar>
          </w:tcPr>
          <w:p w14:paraId="0BFC3DCE" w14:textId="77777777" w:rsidR="00094B44" w:rsidRPr="00094B44" w:rsidRDefault="00094B44" w:rsidP="00094B44">
            <w:pPr>
              <w:spacing w:after="0"/>
              <w:rPr>
                <w:rFonts w:cs="Calibri"/>
                <w:strike/>
                <w:color w:val="000000"/>
                <w:sz w:val="20"/>
                <w:szCs w:val="22"/>
              </w:rPr>
            </w:pPr>
          </w:p>
        </w:tc>
        <w:tc>
          <w:tcPr>
            <w:tcW w:w="1710" w:type="dxa"/>
            <w:tcMar>
              <w:top w:w="58" w:type="dxa"/>
              <w:bottom w:w="58" w:type="dxa"/>
            </w:tcMar>
          </w:tcPr>
          <w:p w14:paraId="66DBC6A0" w14:textId="29FC4C29" w:rsidR="00094B44" w:rsidRPr="00094B44" w:rsidRDefault="00094B44" w:rsidP="00094B44">
            <w:pPr>
              <w:spacing w:after="0"/>
              <w:rPr>
                <w:strike/>
                <w:sz w:val="20"/>
              </w:rPr>
            </w:pPr>
          </w:p>
        </w:tc>
      </w:tr>
    </w:tbl>
    <w:p w14:paraId="60E892C7" w14:textId="756E1A46" w:rsidR="00367497" w:rsidRPr="00367497" w:rsidRDefault="00367497" w:rsidP="00367497"/>
    <w:p w14:paraId="3A5843C6" w14:textId="405F4079" w:rsidR="00B87555" w:rsidRDefault="00B87555" w:rsidP="00DF7F81">
      <w:pPr>
        <w:pStyle w:val="Heading2"/>
        <w:numPr>
          <w:ilvl w:val="1"/>
          <w:numId w:val="3"/>
        </w:numPr>
      </w:pPr>
      <w:r>
        <w:t xml:space="preserve"> </w:t>
      </w:r>
      <w:r w:rsidR="007573EF">
        <w:t>UX Flows</w:t>
      </w:r>
    </w:p>
    <w:p w14:paraId="473110D3" w14:textId="77777777" w:rsidR="00426B80" w:rsidRPr="00426B80" w:rsidRDefault="00426B80" w:rsidP="00426B80"/>
    <w:p w14:paraId="219E0DA2" w14:textId="299DB96B" w:rsidR="00077C2C" w:rsidRDefault="00CD0991" w:rsidP="00077C2C">
      <w:pPr>
        <w:pStyle w:val="Heading3"/>
      </w:pPr>
      <w:r>
        <w:t xml:space="preserve">Share </w:t>
      </w:r>
      <w:r w:rsidR="00426B80">
        <w:t xml:space="preserve">standard </w:t>
      </w:r>
      <w:commentRangeStart w:id="9"/>
      <w:r w:rsidR="00C1488C">
        <w:t>content</w:t>
      </w:r>
      <w:commentRangeEnd w:id="9"/>
      <w:r w:rsidR="00151C96">
        <w:rPr>
          <w:rStyle w:val="CommentReference"/>
          <w:rFonts w:ascii="Calibri" w:eastAsiaTheme="minorEastAsia" w:hAnsi="Calibri" w:cs="Times New Roman"/>
          <w:bCs w:val="0"/>
          <w:color w:val="auto"/>
          <w:lang w:bidi="en-US"/>
        </w:rPr>
        <w:commentReference w:id="9"/>
      </w:r>
      <w:r w:rsidR="00C1488C">
        <w:t xml:space="preserve"> (</w:t>
      </w:r>
      <w:r>
        <w:t>o</w:t>
      </w:r>
      <w:r w:rsidR="008E11DD">
        <w:t xml:space="preserve">ne </w:t>
      </w:r>
      <w:r w:rsidR="00D26F6B">
        <w:t>photos/video</w:t>
      </w:r>
      <w:r w:rsidR="00C1488C">
        <w:t>)</w:t>
      </w:r>
      <w:r w:rsidR="008E11DD">
        <w:t xml:space="preserve"> </w:t>
      </w:r>
      <w:r w:rsidR="00B87555">
        <w:t xml:space="preserve">from </w:t>
      </w:r>
      <w:r w:rsidR="00C1488C">
        <w:t>viewer</w:t>
      </w:r>
    </w:p>
    <w:p w14:paraId="61F6E5CC" w14:textId="77777777" w:rsidR="00426B80" w:rsidRDefault="00426B80" w:rsidP="00426B80">
      <w:r>
        <w:t xml:space="preserve">Enables user to share content in view. </w:t>
      </w:r>
    </w:p>
    <w:p w14:paraId="57DABAD8" w14:textId="77777777" w:rsidR="00426B80" w:rsidRDefault="00426B80" w:rsidP="00426B80">
      <w:r w:rsidRPr="00677F7C">
        <w:rPr>
          <w:noProof/>
        </w:rPr>
        <w:drawing>
          <wp:anchor distT="0" distB="0" distL="114300" distR="114300" simplePos="0" relativeHeight="251658244" behindDoc="0" locked="0" layoutInCell="1" allowOverlap="1" wp14:anchorId="0383E265" wp14:editId="7590DD82">
            <wp:simplePos x="0" y="0"/>
            <wp:positionH relativeFrom="column">
              <wp:posOffset>3999865</wp:posOffset>
            </wp:positionH>
            <wp:positionV relativeFrom="paragraph">
              <wp:posOffset>9525</wp:posOffset>
            </wp:positionV>
            <wp:extent cx="2011680" cy="3352800"/>
            <wp:effectExtent l="0" t="0" r="6350" b="0"/>
            <wp:wrapNone/>
            <wp:docPr id="59453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sidRPr="00677F7C">
        <w:rPr>
          <w:noProof/>
        </w:rPr>
        <w:drawing>
          <wp:anchor distT="0" distB="0" distL="114300" distR="114300" simplePos="0" relativeHeight="251658245" behindDoc="0" locked="0" layoutInCell="1" allowOverlap="1" wp14:anchorId="518EB37F" wp14:editId="6A88DEEF">
            <wp:simplePos x="0" y="0"/>
            <wp:positionH relativeFrom="column">
              <wp:posOffset>1857375</wp:posOffset>
            </wp:positionH>
            <wp:positionV relativeFrom="paragraph">
              <wp:posOffset>9525</wp:posOffset>
            </wp:positionV>
            <wp:extent cx="2011680" cy="3352800"/>
            <wp:effectExtent l="0" t="0" r="6350" b="0"/>
            <wp:wrapNone/>
            <wp:docPr id="594539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Pr>
          <w:noProof/>
        </w:rPr>
        <w:drawing>
          <wp:inline distT="0" distB="0" distL="0" distR="0" wp14:anchorId="1FDD61D3" wp14:editId="0AFE9DD1">
            <wp:extent cx="1771650" cy="3374068"/>
            <wp:effectExtent l="0" t="0" r="0" b="0"/>
            <wp:docPr id="594539009" name="Picture 59453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3895" cy="3378344"/>
                    </a:xfrm>
                    <a:prstGeom prst="rect">
                      <a:avLst/>
                    </a:prstGeom>
                  </pic:spPr>
                </pic:pic>
              </a:graphicData>
            </a:graphic>
          </wp:inline>
        </w:drawing>
      </w:r>
      <w:r>
        <w:t xml:space="preserve"> </w:t>
      </w:r>
    </w:p>
    <w:p w14:paraId="7D3ED458" w14:textId="77777777" w:rsidR="00426B80" w:rsidRDefault="00426B80" w:rsidP="00426B80">
      <w:r>
        <w:t>We will also support the (global) share charm entry point (and it’s replacement in threshold) to kick start the share flow.</w:t>
      </w:r>
    </w:p>
    <w:p w14:paraId="6E65390A" w14:textId="77777777" w:rsidR="00426B80" w:rsidRDefault="00426B80" w:rsidP="00426B80">
      <w:pPr>
        <w:rPr>
          <w:b/>
        </w:rPr>
      </w:pPr>
      <w:r w:rsidRPr="00F80A4D">
        <w:rPr>
          <w:b/>
        </w:rPr>
        <w:t>Compressing video</w:t>
      </w:r>
    </w:p>
    <w:p w14:paraId="3C4A2540" w14:textId="77777777" w:rsidR="00426B80" w:rsidRDefault="00426B80" w:rsidP="00426B80">
      <w:r>
        <w:t>Compression functionality is handled by the target app and is subject to their logic and data limits. Compression UI (progress) is handled between the share contract and target app. No work needs to be done from the Photos team.</w:t>
      </w:r>
    </w:p>
    <w:p w14:paraId="64F91D4F" w14:textId="65823BE8" w:rsidR="00426B80" w:rsidRDefault="00426B80" w:rsidP="00426B80">
      <w:pPr>
        <w:rPr>
          <w:b/>
        </w:rPr>
      </w:pPr>
      <w:r>
        <w:rPr>
          <w:b/>
        </w:rPr>
        <w:lastRenderedPageBreak/>
        <w:t>Download content/Preparing content Progress UX</w:t>
      </w:r>
    </w:p>
    <w:p w14:paraId="23D8B1E3" w14:textId="77777777" w:rsidR="00426B80" w:rsidRDefault="00426B80" w:rsidP="00426B80">
      <w:r>
        <w:t>Progress shown to user as content is:</w:t>
      </w:r>
    </w:p>
    <w:p w14:paraId="10AEAB23" w14:textId="77777777" w:rsidR="00426B80" w:rsidRPr="00426B80" w:rsidRDefault="00426B80" w:rsidP="006526C1">
      <w:pPr>
        <w:pStyle w:val="ListParagraph"/>
        <w:numPr>
          <w:ilvl w:val="0"/>
          <w:numId w:val="5"/>
        </w:numPr>
        <w:rPr>
          <w:color w:val="FF0000"/>
        </w:rPr>
      </w:pPr>
      <w:r>
        <w:t>Getting downloaded from OneDrive</w:t>
      </w:r>
    </w:p>
    <w:p w14:paraId="655DB144" w14:textId="77777777" w:rsidR="00426B80" w:rsidRPr="00426B80" w:rsidRDefault="00426B80" w:rsidP="006526C1">
      <w:pPr>
        <w:pStyle w:val="ListParagraph"/>
        <w:numPr>
          <w:ilvl w:val="0"/>
          <w:numId w:val="5"/>
        </w:numPr>
        <w:rPr>
          <w:color w:val="FF0000"/>
        </w:rPr>
      </w:pPr>
      <w:r>
        <w:t xml:space="preserve">Creating data package </w:t>
      </w:r>
    </w:p>
    <w:p w14:paraId="30E946D5" w14:textId="2055712E" w:rsidR="00426B80" w:rsidRPr="00426B80" w:rsidRDefault="00426B80" w:rsidP="00426B80">
      <w:r>
        <w:t>Standardize</w:t>
      </w:r>
      <w:r w:rsidRPr="00426B80">
        <w:t xml:space="preserve"> phone blue reqs </w:t>
      </w:r>
      <w:r>
        <w:t xml:space="preserve">and use </w:t>
      </w:r>
      <w:r w:rsidRPr="00426B80">
        <w:t>for phone and pc in threshold.</w:t>
      </w:r>
    </w:p>
    <w:p w14:paraId="2B07CE4D" w14:textId="56667BA8" w:rsidR="00426B80" w:rsidRPr="00426B80" w:rsidRDefault="00426B80" w:rsidP="00426B80">
      <w:pPr>
        <w:rPr>
          <w:color w:val="FF0000"/>
        </w:rPr>
      </w:pPr>
      <w:r>
        <w:t>&lt;</w:t>
      </w:r>
      <w:r w:rsidRPr="00426B80">
        <w:rPr>
          <w:color w:val="FF0000"/>
        </w:rPr>
        <w:t>design needed&gt;</w:t>
      </w:r>
    </w:p>
    <w:p w14:paraId="4682F92B" w14:textId="77777777" w:rsidR="00426B80" w:rsidRPr="00426B80" w:rsidRDefault="00426B80" w:rsidP="00426B80"/>
    <w:p w14:paraId="1DDF03E1" w14:textId="1319F9E9" w:rsidR="00426B80" w:rsidRDefault="00426B80" w:rsidP="00426B80">
      <w:pPr>
        <w:pStyle w:val="Heading3"/>
      </w:pPr>
      <w:r>
        <w:t>Share Rich Media Types from viewer</w:t>
      </w:r>
    </w:p>
    <w:p w14:paraId="669526AD" w14:textId="47168ADF" w:rsidR="00426B80" w:rsidRDefault="00426B80" w:rsidP="00426B80">
      <w:pPr>
        <w:rPr>
          <w:b/>
        </w:rPr>
      </w:pPr>
      <w:r>
        <w:rPr>
          <w:b/>
        </w:rPr>
        <w:t>Sharing Bursts/Stacks</w:t>
      </w:r>
    </w:p>
    <w:p w14:paraId="42E3A3C3" w14:textId="6BB14CE9" w:rsidR="00426B80" w:rsidRPr="00426B80" w:rsidRDefault="00426B80" w:rsidP="00426B80">
      <w:pPr>
        <w:rPr>
          <w:color w:val="FF0000"/>
        </w:rPr>
      </w:pPr>
      <w:r>
        <w:t>&lt;</w:t>
      </w:r>
      <w:r w:rsidRPr="00426B80">
        <w:rPr>
          <w:color w:val="FF0000"/>
        </w:rPr>
        <w:t>design needed&gt;</w:t>
      </w:r>
    </w:p>
    <w:p w14:paraId="2D9EFB2C" w14:textId="46DA61B8" w:rsidR="00426B80" w:rsidRDefault="00426B80" w:rsidP="00426B80">
      <w:pPr>
        <w:rPr>
          <w:b/>
        </w:rPr>
      </w:pPr>
      <w:r>
        <w:rPr>
          <w:b/>
        </w:rPr>
        <w:t>Sharing Nokia Rich Media Types (like cinemagraph, living images etc.)</w:t>
      </w:r>
    </w:p>
    <w:p w14:paraId="3F34C97E" w14:textId="77777777" w:rsidR="00426B80" w:rsidRPr="00426B80" w:rsidRDefault="00426B80" w:rsidP="00426B80">
      <w:pPr>
        <w:rPr>
          <w:color w:val="FF0000"/>
        </w:rPr>
      </w:pPr>
      <w:r>
        <w:t>&lt;</w:t>
      </w:r>
      <w:r w:rsidRPr="00426B80">
        <w:rPr>
          <w:color w:val="FF0000"/>
        </w:rPr>
        <w:t>design needed&gt;</w:t>
      </w:r>
    </w:p>
    <w:p w14:paraId="0BE08401" w14:textId="77777777" w:rsidR="00426B80" w:rsidRPr="00426B80" w:rsidRDefault="00426B80" w:rsidP="00426B80">
      <w:pPr>
        <w:rPr>
          <w:b/>
        </w:rPr>
      </w:pPr>
    </w:p>
    <w:p w14:paraId="4571DB66" w14:textId="71D071BB" w:rsidR="008E11DD" w:rsidRDefault="008E11DD" w:rsidP="009D24A8">
      <w:pPr>
        <w:pStyle w:val="Heading3"/>
      </w:pPr>
      <w:r>
        <w:t>Share multiple</w:t>
      </w:r>
      <w:r w:rsidR="00BA6E3A">
        <w:t>/Event</w:t>
      </w:r>
      <w:r>
        <w:t xml:space="preserve"> photos and/or videos </w:t>
      </w:r>
      <w:r w:rsidR="009D24A8">
        <w:t>from any list view</w:t>
      </w:r>
    </w:p>
    <w:p w14:paraId="3559D850" w14:textId="6C18440B" w:rsidR="001B0A22" w:rsidRDefault="001B0A22" w:rsidP="0044502F">
      <w:r>
        <w:t>We will enable customers to share</w:t>
      </w:r>
      <w:r w:rsidR="00C1488C">
        <w:t xml:space="preserve"> content</w:t>
      </w:r>
      <w:r>
        <w:t xml:space="preserve"> from list views in </w:t>
      </w:r>
      <w:r w:rsidR="00C1488C">
        <w:t>the following</w:t>
      </w:r>
      <w:r>
        <w:t xml:space="preserve"> ways:</w:t>
      </w:r>
    </w:p>
    <w:p w14:paraId="46982770" w14:textId="77777777" w:rsidR="00C1488C" w:rsidRDefault="00C1488C" w:rsidP="00A327AF">
      <w:pPr>
        <w:pStyle w:val="ListParagraph"/>
        <w:numPr>
          <w:ilvl w:val="0"/>
          <w:numId w:val="22"/>
        </w:numPr>
      </w:pPr>
      <w:r>
        <w:t>Press and hold content</w:t>
      </w:r>
    </w:p>
    <w:p w14:paraId="76CBDBCF" w14:textId="3CDC42C2" w:rsidR="00C1488C" w:rsidRDefault="00C1488C" w:rsidP="00A327AF">
      <w:pPr>
        <w:pStyle w:val="ListParagraph"/>
        <w:numPr>
          <w:ilvl w:val="0"/>
          <w:numId w:val="22"/>
        </w:numPr>
      </w:pPr>
      <w:r>
        <w:t>Press and hold headers</w:t>
      </w:r>
    </w:p>
    <w:p w14:paraId="37D3AE3C" w14:textId="22642428" w:rsidR="001B0A22" w:rsidRDefault="00C1488C" w:rsidP="00A327AF">
      <w:pPr>
        <w:pStyle w:val="ListParagraph"/>
        <w:numPr>
          <w:ilvl w:val="0"/>
          <w:numId w:val="22"/>
        </w:numPr>
      </w:pPr>
      <w:r>
        <w:t xml:space="preserve">(selection mode) </w:t>
      </w:r>
      <w:r w:rsidR="001B0A22" w:rsidRPr="001B0A22">
        <w:t>Select</w:t>
      </w:r>
      <w:r>
        <w:t xml:space="preserve"> multiple content</w:t>
      </w:r>
      <w:r w:rsidRPr="001B0A22">
        <w:t>-&gt;</w:t>
      </w:r>
      <w:r>
        <w:t>(optional)edit selection-&gt;</w:t>
      </w:r>
      <w:r w:rsidR="001B0A22" w:rsidRPr="001B0A22">
        <w:t>-&gt;Share</w:t>
      </w:r>
    </w:p>
    <w:p w14:paraId="12E64264" w14:textId="6A60B486" w:rsidR="00C1488C" w:rsidRPr="001B0A22" w:rsidRDefault="00C1488C" w:rsidP="00A327AF">
      <w:pPr>
        <w:pStyle w:val="ListParagraph"/>
        <w:numPr>
          <w:ilvl w:val="0"/>
          <w:numId w:val="22"/>
        </w:numPr>
      </w:pPr>
      <w:r>
        <w:t xml:space="preserve">(selection mode) </w:t>
      </w:r>
      <w:r w:rsidRPr="001B0A22">
        <w:t>Select</w:t>
      </w:r>
      <w:r>
        <w:t xml:space="preserve"> headers</w:t>
      </w:r>
      <w:r w:rsidRPr="001B0A22">
        <w:t>-&gt;</w:t>
      </w:r>
      <w:r>
        <w:t>(optional)edit selection-&gt;</w:t>
      </w:r>
      <w:r w:rsidRPr="001B0A22">
        <w:t>Share</w:t>
      </w:r>
    </w:p>
    <w:p w14:paraId="4BADCC94" w14:textId="1ADEA4B0" w:rsidR="001B0A22" w:rsidRDefault="00C1488C" w:rsidP="00A327AF">
      <w:pPr>
        <w:pStyle w:val="ListParagraph"/>
        <w:numPr>
          <w:ilvl w:val="0"/>
          <w:numId w:val="22"/>
        </w:numPr>
      </w:pPr>
      <w:r>
        <w:t xml:space="preserve">(share mode) </w:t>
      </w:r>
      <w:r w:rsidR="001B0A22" w:rsidRPr="001B0A22">
        <w:t>Share-&gt;</w:t>
      </w:r>
      <w:r>
        <w:t>Edit selection -&gt; confirm selection</w:t>
      </w:r>
    </w:p>
    <w:p w14:paraId="176E1C01" w14:textId="77777777" w:rsidR="00DD5BAB" w:rsidRDefault="00BA6E3A" w:rsidP="00DD5BAB">
      <w:r>
        <w:t>We will enable users to individually select multiple content (as is supported in blue on phone and pc) and in addition, enable users to select events (and thereby all the content under that event).</w:t>
      </w:r>
      <w:r w:rsidR="00DD5BAB">
        <w:t xml:space="preserve"> For example: ‘</w:t>
      </w:r>
      <w:r w:rsidR="00DD5BAB" w:rsidRPr="001217E1">
        <w:rPr>
          <w:i/>
        </w:rPr>
        <w:t>share all highlights from Tara’s birthday party</w:t>
      </w:r>
      <w:r w:rsidR="00DD5BAB">
        <w:t>’ or ‘</w:t>
      </w:r>
      <w:r w:rsidR="00DD5BAB" w:rsidRPr="001217E1">
        <w:rPr>
          <w:i/>
        </w:rPr>
        <w:t>Share the best of my photos from July</w:t>
      </w:r>
      <w:r w:rsidR="00DD5BAB">
        <w:t xml:space="preserve">’. </w:t>
      </w:r>
      <w:commentRangeStart w:id="10"/>
      <w:commentRangeStart w:id="11"/>
      <w:r w:rsidR="00DD5BAB">
        <w:t xml:space="preserve">This does not include sharing </w:t>
      </w:r>
      <w:commentRangeEnd w:id="10"/>
      <w:r w:rsidR="00DD5BAB">
        <w:rPr>
          <w:rStyle w:val="CommentReference"/>
          <w:rFonts w:eastAsiaTheme="minorEastAsia"/>
          <w:lang w:bidi="en-US"/>
        </w:rPr>
        <w:commentReference w:id="10"/>
      </w:r>
      <w:commentRangeEnd w:id="11"/>
      <w:r w:rsidR="00DD5BAB">
        <w:rPr>
          <w:rStyle w:val="CommentReference"/>
          <w:rFonts w:eastAsiaTheme="minorEastAsia"/>
          <w:lang w:bidi="en-US"/>
        </w:rPr>
        <w:commentReference w:id="11"/>
      </w:r>
      <w:r w:rsidR="00DD5BAB">
        <w:t>albums.</w:t>
      </w:r>
    </w:p>
    <w:p w14:paraId="1A3FFE61" w14:textId="12240E36" w:rsidR="00EA1FAD" w:rsidRDefault="00EA1FAD" w:rsidP="00B826FC">
      <w:pPr>
        <w:pStyle w:val="Heading4"/>
        <w:numPr>
          <w:ilvl w:val="0"/>
          <w:numId w:val="0"/>
        </w:numPr>
        <w:ind w:left="360"/>
      </w:pPr>
      <w:r>
        <w:t>#</w:t>
      </w:r>
      <w:r w:rsidR="001B0A22">
        <w:t xml:space="preserve">1: </w:t>
      </w:r>
      <w:r>
        <w:t>Press and hold content</w:t>
      </w:r>
    </w:p>
    <w:p w14:paraId="1B4A8183" w14:textId="717A775F" w:rsidR="0093017C" w:rsidRDefault="0093017C" w:rsidP="0093017C">
      <w:pPr>
        <w:rPr>
          <w:color w:val="FF0000"/>
        </w:rPr>
      </w:pPr>
      <w:r>
        <w:rPr>
          <w:color w:val="FF0000"/>
        </w:rPr>
        <w:t>&lt;need clearer design&gt;</w:t>
      </w:r>
    </w:p>
    <w:p w14:paraId="05B53D51" w14:textId="64BC866C" w:rsidR="0093017C" w:rsidRPr="0093017C" w:rsidRDefault="0093017C" w:rsidP="0093017C">
      <w:pPr>
        <w:rPr>
          <w:color w:val="FF0000"/>
        </w:rPr>
      </w:pPr>
      <w:r>
        <w:rPr>
          <w:noProof/>
        </w:rPr>
        <w:lastRenderedPageBreak/>
        <w:drawing>
          <wp:inline distT="0" distB="0" distL="0" distR="0" wp14:anchorId="2F7DD559" wp14:editId="096E7155">
            <wp:extent cx="3228975" cy="5286375"/>
            <wp:effectExtent l="0" t="0" r="9525" b="9525"/>
            <wp:docPr id="594539015" name="Picture 59453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8975" cy="5286375"/>
                    </a:xfrm>
                    <a:prstGeom prst="rect">
                      <a:avLst/>
                    </a:prstGeom>
                  </pic:spPr>
                </pic:pic>
              </a:graphicData>
            </a:graphic>
          </wp:inline>
        </w:drawing>
      </w:r>
    </w:p>
    <w:p w14:paraId="5FF8ADA2" w14:textId="77777777" w:rsidR="00EA1FAD" w:rsidRDefault="00EA1FAD" w:rsidP="00B826FC">
      <w:pPr>
        <w:pStyle w:val="Heading4"/>
        <w:numPr>
          <w:ilvl w:val="0"/>
          <w:numId w:val="0"/>
        </w:numPr>
        <w:ind w:left="360"/>
      </w:pPr>
      <w:r>
        <w:t>#2: Press and hold header</w:t>
      </w:r>
    </w:p>
    <w:p w14:paraId="126181C4" w14:textId="77777777" w:rsidR="00DD5BAB" w:rsidRPr="00CF3EB7" w:rsidRDefault="00DD5BAB" w:rsidP="00DD5BAB">
      <w:commentRangeStart w:id="12"/>
      <w:commentRangeStart w:id="13"/>
      <w:r>
        <w:t xml:space="preserve">Users can press and hold any heading available on the list views. </w:t>
      </w:r>
      <w:commentRangeEnd w:id="12"/>
      <w:r>
        <w:rPr>
          <w:rStyle w:val="CommentReference"/>
          <w:rFonts w:eastAsiaTheme="minorEastAsia"/>
          <w:lang w:bidi="en-US"/>
        </w:rPr>
        <w:commentReference w:id="12"/>
      </w:r>
      <w:commentRangeEnd w:id="13"/>
      <w:r>
        <w:rPr>
          <w:rStyle w:val="CommentReference"/>
          <w:rFonts w:eastAsiaTheme="minorEastAsia"/>
          <w:lang w:bidi="en-US"/>
        </w:rPr>
        <w:commentReference w:id="13"/>
      </w:r>
      <w:r>
        <w:t xml:space="preserve">This automatically opens a context menu with the option to share all the contents contained under the header. </w:t>
      </w:r>
    </w:p>
    <w:p w14:paraId="64C27077" w14:textId="77777777" w:rsidR="00DD5BAB" w:rsidRPr="00DD5BAB" w:rsidRDefault="00DD5BAB" w:rsidP="00DD5BAB"/>
    <w:p w14:paraId="2049A8B7" w14:textId="5E821B4B" w:rsidR="0093017C" w:rsidRPr="0093017C" w:rsidRDefault="0093017C" w:rsidP="0093017C">
      <w:r>
        <w:rPr>
          <w:noProof/>
        </w:rPr>
        <w:lastRenderedPageBreak/>
        <w:drawing>
          <wp:inline distT="0" distB="0" distL="0" distR="0" wp14:anchorId="405DF84B" wp14:editId="1CFC6F67">
            <wp:extent cx="6675120" cy="5329555"/>
            <wp:effectExtent l="0" t="0" r="0" b="4445"/>
            <wp:docPr id="594539014" name="Picture 59453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5120" cy="5329555"/>
                    </a:xfrm>
                    <a:prstGeom prst="rect">
                      <a:avLst/>
                    </a:prstGeom>
                  </pic:spPr>
                </pic:pic>
              </a:graphicData>
            </a:graphic>
          </wp:inline>
        </w:drawing>
      </w:r>
    </w:p>
    <w:p w14:paraId="4BE1D082" w14:textId="77777777" w:rsidR="00EA1FAD" w:rsidRDefault="00EA1FAD" w:rsidP="00EA1FAD">
      <w:pPr>
        <w:pStyle w:val="Heading4"/>
        <w:numPr>
          <w:ilvl w:val="0"/>
          <w:numId w:val="0"/>
        </w:numPr>
        <w:ind w:left="360"/>
      </w:pPr>
      <w:r w:rsidRPr="00EA1FAD">
        <w:t>#3:  (selection mode) Select multiple content-&gt;(optional)edit selection-&gt;-&gt;Share</w:t>
      </w:r>
    </w:p>
    <w:p w14:paraId="14BC1BE8" w14:textId="77777777" w:rsidR="0093017C" w:rsidRDefault="0093017C" w:rsidP="0093017C">
      <w:r>
        <w:t>From any list view available on the Raconteur app, w</w:t>
      </w:r>
      <w:r w:rsidRPr="003A2C47">
        <w:t xml:space="preserve">e will </w:t>
      </w:r>
      <w:r>
        <w:t>enable customer to enter a selection mode where they can select multiple photos and videos through the selection picker. PC should have parity w/ functionality available from selection picker available in phone blue.</w:t>
      </w:r>
    </w:p>
    <w:p w14:paraId="0F87615C" w14:textId="77777777" w:rsidR="0093017C" w:rsidRDefault="0093017C" w:rsidP="0093017C">
      <w:r>
        <w:t>‘Selection picker’ button should be available to users from any list view.</w:t>
      </w:r>
    </w:p>
    <w:p w14:paraId="57AEC43D" w14:textId="77777777" w:rsidR="0093017C" w:rsidRDefault="0093017C" w:rsidP="0093017C">
      <w:r>
        <w:t xml:space="preserve">One user starts selecting content, ‘share’ button should be clearly visible to users. Once share button is pressed, there will not be any verification of content selected. </w:t>
      </w:r>
    </w:p>
    <w:p w14:paraId="66AB2C61" w14:textId="77777777" w:rsidR="0093017C" w:rsidRDefault="0093017C" w:rsidP="0093017C">
      <w:r>
        <w:t xml:space="preserve">The selection commanding should include the ability to select a combination of photos </w:t>
      </w:r>
      <w:r w:rsidRPr="00011B03">
        <w:rPr>
          <w:u w:val="single"/>
        </w:rPr>
        <w:t>and</w:t>
      </w:r>
      <w:r>
        <w:rPr>
          <w:u w:val="single"/>
        </w:rPr>
        <w:t xml:space="preserve"> </w:t>
      </w:r>
      <w:r>
        <w:t>videos to share. This has been a limitation in the past.</w:t>
      </w:r>
    </w:p>
    <w:p w14:paraId="3E6707AE" w14:textId="77777777" w:rsidR="0037574A" w:rsidRDefault="0037574A" w:rsidP="0093017C">
      <w:r>
        <w:t>Phone:</w:t>
      </w:r>
    </w:p>
    <w:p w14:paraId="119E63E6" w14:textId="77777777" w:rsidR="0037574A" w:rsidRDefault="0037574A" w:rsidP="0037574A">
      <w:r w:rsidRPr="00011B03">
        <w:rPr>
          <w:noProof/>
        </w:rPr>
        <w:lastRenderedPageBreak/>
        <w:drawing>
          <wp:inline distT="0" distB="0" distL="0" distR="0" wp14:anchorId="1021D765" wp14:editId="7D5107A4">
            <wp:extent cx="6096851" cy="3429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851" cy="3429479"/>
                    </a:xfrm>
                    <a:prstGeom prst="rect">
                      <a:avLst/>
                    </a:prstGeom>
                  </pic:spPr>
                </pic:pic>
              </a:graphicData>
            </a:graphic>
          </wp:inline>
        </w:drawing>
      </w:r>
    </w:p>
    <w:p w14:paraId="046B1F30" w14:textId="77777777" w:rsidR="0037574A" w:rsidRDefault="0037574A" w:rsidP="0037574A">
      <w:r w:rsidRPr="00011B03">
        <w:rPr>
          <w:noProof/>
        </w:rPr>
        <w:drawing>
          <wp:inline distT="0" distB="0" distL="0" distR="0" wp14:anchorId="289F297F" wp14:editId="7D07BDFB">
            <wp:extent cx="6096851" cy="3429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6851" cy="3429479"/>
                    </a:xfrm>
                    <a:prstGeom prst="rect">
                      <a:avLst/>
                    </a:prstGeom>
                  </pic:spPr>
                </pic:pic>
              </a:graphicData>
            </a:graphic>
          </wp:inline>
        </w:drawing>
      </w:r>
    </w:p>
    <w:p w14:paraId="1C98237F" w14:textId="77777777" w:rsidR="0037574A" w:rsidRDefault="0037574A" w:rsidP="0037574A">
      <w:r w:rsidRPr="00011B03">
        <w:rPr>
          <w:noProof/>
        </w:rPr>
        <w:lastRenderedPageBreak/>
        <w:drawing>
          <wp:inline distT="0" distB="0" distL="0" distR="0" wp14:anchorId="2D104603" wp14:editId="645AB66E">
            <wp:extent cx="6096851" cy="3429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1" cy="3429479"/>
                    </a:xfrm>
                    <a:prstGeom prst="rect">
                      <a:avLst/>
                    </a:prstGeom>
                  </pic:spPr>
                </pic:pic>
              </a:graphicData>
            </a:graphic>
          </wp:inline>
        </w:drawing>
      </w:r>
    </w:p>
    <w:p w14:paraId="13967550" w14:textId="77777777" w:rsidR="0037574A" w:rsidRDefault="0037574A" w:rsidP="0037574A">
      <w:r w:rsidRPr="00011B03">
        <w:rPr>
          <w:noProof/>
        </w:rPr>
        <w:drawing>
          <wp:inline distT="0" distB="0" distL="0" distR="0" wp14:anchorId="071595E5" wp14:editId="6224364D">
            <wp:extent cx="6096851" cy="3429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851" cy="3429479"/>
                    </a:xfrm>
                    <a:prstGeom prst="rect">
                      <a:avLst/>
                    </a:prstGeom>
                  </pic:spPr>
                </pic:pic>
              </a:graphicData>
            </a:graphic>
          </wp:inline>
        </w:drawing>
      </w:r>
    </w:p>
    <w:p w14:paraId="0E1F3E0E" w14:textId="77777777" w:rsidR="0037574A" w:rsidRDefault="0037574A" w:rsidP="0037574A">
      <w:r w:rsidRPr="00011B03">
        <w:rPr>
          <w:noProof/>
        </w:rPr>
        <w:lastRenderedPageBreak/>
        <w:drawing>
          <wp:inline distT="0" distB="0" distL="0" distR="0" wp14:anchorId="22440616" wp14:editId="26AA32DD">
            <wp:extent cx="6096851" cy="3429479"/>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851" cy="3429479"/>
                    </a:xfrm>
                    <a:prstGeom prst="rect">
                      <a:avLst/>
                    </a:prstGeom>
                  </pic:spPr>
                </pic:pic>
              </a:graphicData>
            </a:graphic>
          </wp:inline>
        </w:drawing>
      </w:r>
    </w:p>
    <w:p w14:paraId="5E263D7A" w14:textId="5F0DEDB9" w:rsidR="0093017C" w:rsidRDefault="0093017C" w:rsidP="0037574A"/>
    <w:p w14:paraId="0DE93D8D" w14:textId="77777777" w:rsidR="0093017C" w:rsidRDefault="0093017C" w:rsidP="0093017C">
      <w:pPr>
        <w:pStyle w:val="Heading4"/>
        <w:numPr>
          <w:ilvl w:val="0"/>
          <w:numId w:val="0"/>
        </w:numPr>
        <w:ind w:left="360"/>
      </w:pPr>
      <w:r w:rsidRPr="00EA1FAD">
        <w:t>#4:  (selection mode) Select headers-&gt;(optional)edit selection-&gt;Share</w:t>
      </w:r>
    </w:p>
    <w:p w14:paraId="0BB88F68" w14:textId="77777777" w:rsidR="00DD5BAB" w:rsidRDefault="00DD5BAB" w:rsidP="00DD5BAB">
      <w:r>
        <w:t>From any list view available on the Raconteur app:</w:t>
      </w:r>
    </w:p>
    <w:p w14:paraId="42623237" w14:textId="3B8AC1E0" w:rsidR="00DD5BAB" w:rsidRDefault="00DD5BAB" w:rsidP="00A327AF">
      <w:pPr>
        <w:pStyle w:val="ListParagraph"/>
        <w:numPr>
          <w:ilvl w:val="0"/>
          <w:numId w:val="23"/>
        </w:numPr>
      </w:pPr>
      <w:commentRangeStart w:id="14"/>
      <w:commentRangeStart w:id="15"/>
      <w:r>
        <w:t xml:space="preserve">Selection button </w:t>
      </w:r>
      <w:commentRangeEnd w:id="14"/>
      <w:r>
        <w:rPr>
          <w:rStyle w:val="CommentReference"/>
          <w:rFonts w:eastAsiaTheme="minorEastAsia"/>
          <w:lang w:bidi="en-US"/>
        </w:rPr>
        <w:commentReference w:id="14"/>
      </w:r>
      <w:commentRangeEnd w:id="15"/>
      <w:r>
        <w:rPr>
          <w:rStyle w:val="CommentReference"/>
          <w:rFonts w:eastAsiaTheme="minorEastAsia"/>
          <w:lang w:bidi="en-US"/>
        </w:rPr>
        <w:commentReference w:id="15"/>
      </w:r>
      <w:r>
        <w:t>should be available to users from any list view.</w:t>
      </w:r>
    </w:p>
    <w:p w14:paraId="4C2D52FA" w14:textId="77777777" w:rsidR="00DD5BAB" w:rsidRDefault="00DD5BAB" w:rsidP="00A327AF">
      <w:pPr>
        <w:pStyle w:val="ListParagraph"/>
        <w:numPr>
          <w:ilvl w:val="0"/>
          <w:numId w:val="23"/>
        </w:numPr>
      </w:pPr>
      <w:r>
        <w:t>W</w:t>
      </w:r>
      <w:r w:rsidRPr="003A2C47">
        <w:t xml:space="preserve">e will </w:t>
      </w:r>
      <w:r>
        <w:t>enable customer to enter a selection mode where they can select multiple photos and videos and any header through the selection picker. User can select multiple headings. For example from timeline view, user can select ‘July 2014’ heading or ‘7/22’ heading.</w:t>
      </w:r>
    </w:p>
    <w:p w14:paraId="01D52959" w14:textId="77777777" w:rsidR="00DD5BAB" w:rsidRPr="0016274F" w:rsidRDefault="00DD5BAB" w:rsidP="00A327AF">
      <w:pPr>
        <w:pStyle w:val="ListParagraph"/>
        <w:numPr>
          <w:ilvl w:val="0"/>
          <w:numId w:val="23"/>
        </w:numPr>
        <w:rPr>
          <w:iCs/>
        </w:rPr>
      </w:pPr>
      <w:r w:rsidRPr="00812BA2">
        <w:rPr>
          <w:rStyle w:val="IntenseEmphasis"/>
          <w:i w:val="0"/>
          <w:color w:val="auto"/>
        </w:rPr>
        <w:t>All headers have an affordance for selecting.</w:t>
      </w:r>
      <w:r>
        <w:rPr>
          <w:rStyle w:val="IntenseEmphasis"/>
          <w:i w:val="0"/>
          <w:color w:val="auto"/>
        </w:rPr>
        <w:t xml:space="preserve"> </w:t>
      </w:r>
      <w:r>
        <w:t>Users can visually understand that they can select headers.</w:t>
      </w:r>
    </w:p>
    <w:p w14:paraId="699FFDB7" w14:textId="77777777" w:rsidR="00DD5BAB" w:rsidRDefault="00DD5BAB" w:rsidP="00A327AF">
      <w:pPr>
        <w:pStyle w:val="ListParagraph"/>
        <w:numPr>
          <w:ilvl w:val="0"/>
          <w:numId w:val="23"/>
        </w:numPr>
      </w:pPr>
      <w:r>
        <w:t xml:space="preserve">Once user starts selecting content, ‘share’ button should be clearly visible to users. </w:t>
      </w:r>
    </w:p>
    <w:p w14:paraId="39D55323" w14:textId="77777777" w:rsidR="00DD5BAB" w:rsidRDefault="00DD5BAB" w:rsidP="00A327AF">
      <w:pPr>
        <w:pStyle w:val="ListParagraph"/>
        <w:numPr>
          <w:ilvl w:val="0"/>
          <w:numId w:val="23"/>
        </w:numPr>
      </w:pPr>
      <w:r>
        <w:t xml:space="preserve">Once share button is pressed, there will not be any verification of content selected. </w:t>
      </w:r>
    </w:p>
    <w:p w14:paraId="47E347A5" w14:textId="77777777" w:rsidR="00DD5BAB" w:rsidRPr="00CF3EB7" w:rsidRDefault="00DD5BAB" w:rsidP="00DD5BAB">
      <w:pPr>
        <w:rPr>
          <w:rStyle w:val="IntenseEmphasis"/>
          <w:i w:val="0"/>
          <w:iCs w:val="0"/>
          <w:color w:val="FF0000"/>
        </w:rPr>
      </w:pPr>
      <w:r>
        <w:rPr>
          <w:color w:val="FF0000"/>
        </w:rPr>
        <w:t>&lt;Insert screenshot&gt;</w:t>
      </w:r>
    </w:p>
    <w:p w14:paraId="1ADDE6F5" w14:textId="145C07AE" w:rsidR="0093017C" w:rsidRDefault="00DD5BAB" w:rsidP="0093017C">
      <w:pPr>
        <w:rPr>
          <w:color w:val="FF0000"/>
        </w:rPr>
      </w:pPr>
      <w:r>
        <w:rPr>
          <w:color w:val="FF0000"/>
        </w:rPr>
        <w:t>The below</w:t>
      </w:r>
      <w:r w:rsidR="0093017C">
        <w:rPr>
          <w:color w:val="FF0000"/>
        </w:rPr>
        <w:t xml:space="preserve"> is a rough idea.</w:t>
      </w:r>
    </w:p>
    <w:p w14:paraId="4714E5F9" w14:textId="7372F9A3" w:rsidR="0093017C" w:rsidRPr="0093017C" w:rsidRDefault="0093017C" w:rsidP="0093017C">
      <w:pPr>
        <w:rPr>
          <w:color w:val="FF0000"/>
        </w:rPr>
      </w:pPr>
      <w:r>
        <w:rPr>
          <w:noProof/>
        </w:rPr>
        <w:lastRenderedPageBreak/>
        <w:drawing>
          <wp:inline distT="0" distB="0" distL="0" distR="0" wp14:anchorId="1CDFCAF8" wp14:editId="3E06830A">
            <wp:extent cx="6675120" cy="2407285"/>
            <wp:effectExtent l="0" t="0" r="0" b="0"/>
            <wp:docPr id="594539016" name="Picture 59453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5120" cy="2407285"/>
                    </a:xfrm>
                    <a:prstGeom prst="rect">
                      <a:avLst/>
                    </a:prstGeom>
                  </pic:spPr>
                </pic:pic>
              </a:graphicData>
            </a:graphic>
          </wp:inline>
        </w:drawing>
      </w:r>
    </w:p>
    <w:p w14:paraId="2DECFD37" w14:textId="31A9FCE0" w:rsidR="00DD5BAB" w:rsidRPr="00DD5BAB" w:rsidRDefault="00DD5BAB" w:rsidP="00DD5BAB">
      <w:pPr>
        <w:rPr>
          <w:i/>
          <w:iCs/>
          <w:color w:val="00BCF2" w:themeColor="accent1"/>
        </w:rPr>
      </w:pPr>
      <w:commentRangeStart w:id="16"/>
      <w:r w:rsidRPr="00EA1FAD">
        <w:rPr>
          <w:color w:val="4E5B6F" w:themeColor="text2"/>
          <w:sz w:val="24"/>
          <w:szCs w:val="22"/>
        </w:rPr>
        <w:t>#5:  (share mode) Share-&gt;Edit selection -&gt; confirm</w:t>
      </w:r>
      <w:r w:rsidRPr="00EA1FAD">
        <w:rPr>
          <w:iCs/>
          <w:color w:val="4E5B6F" w:themeColor="text2"/>
          <w:sz w:val="24"/>
          <w:szCs w:val="22"/>
        </w:rPr>
        <w:t xml:space="preserve"> selection</w:t>
      </w:r>
      <w:r w:rsidRPr="00DD5BAB">
        <w:rPr>
          <w:rStyle w:val="IntenseEmphasis"/>
        </w:rPr>
        <w:t xml:space="preserve"> </w:t>
      </w:r>
      <w:commentRangeEnd w:id="16"/>
      <w:r>
        <w:rPr>
          <w:rStyle w:val="CommentReference"/>
          <w:rFonts w:eastAsiaTheme="minorEastAsia"/>
          <w:iCs/>
          <w:lang w:bidi="en-US"/>
        </w:rPr>
        <w:commentReference w:id="16"/>
      </w:r>
    </w:p>
    <w:p w14:paraId="0EEFB961" w14:textId="540D8985" w:rsidR="009D24A8" w:rsidRDefault="009D24A8" w:rsidP="0044502F">
      <w:r>
        <w:t xml:space="preserve">From any list view available on the photos </w:t>
      </w:r>
      <w:r w:rsidR="0044502F" w:rsidRPr="003A2C47">
        <w:t>app</w:t>
      </w:r>
      <w:r>
        <w:t>,</w:t>
      </w:r>
      <w:r w:rsidR="0044502F" w:rsidRPr="003A2C47">
        <w:t xml:space="preserve"> share</w:t>
      </w:r>
      <w:r>
        <w:t xml:space="preserve"> </w:t>
      </w:r>
      <w:r w:rsidR="0044502F" w:rsidRPr="003A2C47">
        <w:t xml:space="preserve">entry point </w:t>
      </w:r>
      <w:r>
        <w:t>should be clearly visible</w:t>
      </w:r>
      <w:r w:rsidR="0044502F" w:rsidRPr="003A2C47">
        <w:t xml:space="preserve"> and </w:t>
      </w:r>
      <w:r>
        <w:t>available on</w:t>
      </w:r>
      <w:r w:rsidR="0037574A">
        <w:t xml:space="preserve"> canvas for user selection. </w:t>
      </w:r>
      <w:r w:rsidR="00BA6E3A">
        <w:t xml:space="preserve">Since both the selection mode entry point and the share entry point are going to be visible on the screen, we need to provide some differentiator between the two, so as to provide value add to customer. </w:t>
      </w:r>
    </w:p>
    <w:p w14:paraId="35446163" w14:textId="3BF9A10D" w:rsidR="009D24A8" w:rsidRDefault="009D24A8" w:rsidP="0037574A">
      <w:pPr>
        <w:pStyle w:val="ListParagraph"/>
      </w:pPr>
      <w:r>
        <w:t>PC/tablet:</w:t>
      </w:r>
    </w:p>
    <w:p w14:paraId="5359A2B7" w14:textId="2FD28D93" w:rsidR="00162BD5" w:rsidRDefault="00162BD5" w:rsidP="00162BD5">
      <w:r>
        <w:t>User is viewing content in list. Share entry point is clearly visible and user clicks it.</w:t>
      </w:r>
    </w:p>
    <w:p w14:paraId="7E46FBCE" w14:textId="77777777" w:rsidR="00DD5BAB" w:rsidRPr="00DD5BAB" w:rsidRDefault="00DD5BAB" w:rsidP="00DD5BAB">
      <w:pPr>
        <w:rPr>
          <w:color w:val="FF0000"/>
        </w:rPr>
      </w:pPr>
      <w:r>
        <w:rPr>
          <w:color w:val="FF0000"/>
        </w:rPr>
        <w:t>&lt;insert screenshot&gt;</w:t>
      </w:r>
    </w:p>
    <w:p w14:paraId="547DCD64" w14:textId="0F4696D4" w:rsidR="0044502F" w:rsidRDefault="003F6F6E" w:rsidP="0044502F">
      <w:r>
        <w:t xml:space="preserve">All content </w:t>
      </w:r>
      <w:r w:rsidR="00BA6E3A">
        <w:t xml:space="preserve">under headers fully visible on </w:t>
      </w:r>
      <w:r>
        <w:t xml:space="preserve">screen is </w:t>
      </w:r>
      <w:r w:rsidR="00E71054">
        <w:t>pre-</w:t>
      </w:r>
      <w:r>
        <w:t>selected and i</w:t>
      </w:r>
      <w:r w:rsidR="00162BD5">
        <w:t xml:space="preserve">t becomes clear to users </w:t>
      </w:r>
      <w:r w:rsidR="00E71054">
        <w:t xml:space="preserve">what is already </w:t>
      </w:r>
      <w:r w:rsidR="00E71054" w:rsidRPr="00AE1438">
        <w:rPr>
          <w:b/>
        </w:rPr>
        <w:t>pre-s</w:t>
      </w:r>
      <w:r w:rsidRPr="00AE1438">
        <w:rPr>
          <w:b/>
        </w:rPr>
        <w:t>elected</w:t>
      </w:r>
      <w:r w:rsidR="00793934">
        <w:rPr>
          <w:b/>
        </w:rPr>
        <w:t xml:space="preserve"> </w:t>
      </w:r>
      <w:r w:rsidR="00793934">
        <w:t>and that they can edit the selection</w:t>
      </w:r>
      <w:r w:rsidR="00BA6E3A">
        <w:rPr>
          <w:b/>
        </w:rPr>
        <w:t xml:space="preserve">. </w:t>
      </w:r>
      <w:r w:rsidR="00BA6E3A" w:rsidRPr="00BA6E3A">
        <w:t>User can then view the selection and make</w:t>
      </w:r>
      <w:r w:rsidR="00793934">
        <w:t>s</w:t>
      </w:r>
      <w:r w:rsidR="00BA6E3A" w:rsidRPr="00BA6E3A">
        <w:t xml:space="preserve"> edits as needed</w:t>
      </w:r>
      <w:r w:rsidR="00AE1438" w:rsidRPr="00BA6E3A">
        <w:rPr>
          <w:rStyle w:val="CommentReference"/>
          <w:rFonts w:eastAsiaTheme="minorEastAsia"/>
          <w:lang w:bidi="en-US"/>
        </w:rPr>
        <w:commentReference w:id="17"/>
      </w:r>
      <w:r>
        <w:t xml:space="preserve">. </w:t>
      </w:r>
    </w:p>
    <w:p w14:paraId="73CD5D11" w14:textId="619FBB15" w:rsidR="00162BD5" w:rsidRDefault="00162BD5" w:rsidP="0044502F">
      <w:pPr>
        <w:rPr>
          <w:color w:val="FF0000"/>
        </w:rPr>
      </w:pPr>
      <w:r>
        <w:rPr>
          <w:color w:val="FF0000"/>
        </w:rPr>
        <w:t>&lt;Insert screenshot&gt;</w:t>
      </w:r>
    </w:p>
    <w:p w14:paraId="2400C2FA" w14:textId="72E39B70" w:rsidR="00162BD5" w:rsidRPr="00162BD5" w:rsidRDefault="00793934" w:rsidP="0044502F">
      <w:r>
        <w:t>User can edit the selection including unselecting headers that were auto-selected. U</w:t>
      </w:r>
      <w:r w:rsidR="004D673C">
        <w:t>ser</w:t>
      </w:r>
      <w:r w:rsidR="00162BD5" w:rsidRPr="00162BD5">
        <w:t xml:space="preserve"> confirms the selection and is then entered into the share flow.</w:t>
      </w:r>
    </w:p>
    <w:p w14:paraId="1D9181F3" w14:textId="77777777" w:rsidR="00793934" w:rsidRDefault="00162BD5" w:rsidP="00793934">
      <w:pPr>
        <w:ind w:left="360"/>
      </w:pPr>
      <w:r>
        <w:rPr>
          <w:color w:val="FF0000"/>
        </w:rPr>
        <w:t>&lt;Insert screenshot&gt;</w:t>
      </w:r>
      <w:commentRangeStart w:id="18"/>
      <w:r w:rsidR="00CC13DA">
        <w:rPr>
          <w:rStyle w:val="CommentReference"/>
          <w:rFonts w:eastAsiaTheme="minorEastAsia"/>
          <w:lang w:bidi="en-US"/>
        </w:rPr>
        <w:commentReference w:id="19"/>
      </w:r>
      <w:commentRangeEnd w:id="18"/>
      <w:r w:rsidR="00793934">
        <w:rPr>
          <w:color w:val="FF0000"/>
        </w:rPr>
        <w:t>]</w:t>
      </w:r>
      <w:r w:rsidR="00162D27">
        <w:rPr>
          <w:rStyle w:val="CommentReference"/>
          <w:rFonts w:eastAsiaTheme="minorEastAsia"/>
          <w:lang w:bidi="en-US"/>
        </w:rPr>
        <w:commentReference w:id="18"/>
      </w:r>
      <w:r w:rsidR="00793934" w:rsidRPr="00793934">
        <w:t xml:space="preserve"> </w:t>
      </w:r>
    </w:p>
    <w:p w14:paraId="28FB3417" w14:textId="6A30BA8D" w:rsidR="00011B03" w:rsidRDefault="00011B03" w:rsidP="008E11DD"/>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162BD5" w:rsidRPr="00D741AD" w14:paraId="7CD611E8" w14:textId="77777777" w:rsidTr="00162BD5">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83E09FE" w14:textId="77777777" w:rsidR="00162BD5" w:rsidRPr="00D741AD" w:rsidRDefault="00162BD5" w:rsidP="00162BD5">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7F125446" w14:textId="77777777" w:rsidR="00162BD5" w:rsidRPr="00D741AD" w:rsidRDefault="00162BD5" w:rsidP="00162BD5">
            <w:pPr>
              <w:rPr>
                <w:rFonts w:cs="Segoe UI"/>
                <w:b w:val="0"/>
                <w:bCs/>
                <w:szCs w:val="20"/>
              </w:rPr>
            </w:pPr>
            <w:r w:rsidRPr="00D741AD">
              <w:rPr>
                <w:rFonts w:cs="Segoe UI"/>
                <w:b w:val="0"/>
                <w:bCs/>
                <w:szCs w:val="20"/>
              </w:rPr>
              <w:t>Description</w:t>
            </w:r>
          </w:p>
        </w:tc>
        <w:tc>
          <w:tcPr>
            <w:tcW w:w="1170" w:type="dxa"/>
          </w:tcPr>
          <w:p w14:paraId="7D37FD22" w14:textId="77777777" w:rsidR="00162BD5" w:rsidRPr="00D741AD" w:rsidRDefault="00162BD5" w:rsidP="00162BD5">
            <w:pPr>
              <w:rPr>
                <w:rFonts w:cs="Segoe UI"/>
                <w:b w:val="0"/>
                <w:bCs/>
                <w:szCs w:val="20"/>
              </w:rPr>
            </w:pPr>
            <w:r>
              <w:rPr>
                <w:rFonts w:cs="Segoe UI"/>
                <w:b w:val="0"/>
                <w:bCs/>
                <w:szCs w:val="20"/>
              </w:rPr>
              <w:t>PC Shortcut</w:t>
            </w:r>
          </w:p>
        </w:tc>
        <w:tc>
          <w:tcPr>
            <w:tcW w:w="1530" w:type="dxa"/>
            <w:tcMar>
              <w:top w:w="58" w:type="dxa"/>
              <w:bottom w:w="58" w:type="dxa"/>
            </w:tcMar>
            <w:hideMark/>
          </w:tcPr>
          <w:p w14:paraId="67F6FD5B" w14:textId="77777777" w:rsidR="00162BD5" w:rsidRPr="00D741AD" w:rsidRDefault="00162BD5" w:rsidP="00162BD5">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09627D94" w14:textId="77777777" w:rsidR="00162BD5" w:rsidRPr="00D741AD" w:rsidRDefault="00162BD5" w:rsidP="00162BD5">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2278515D" w14:textId="77777777" w:rsidR="00162BD5" w:rsidRPr="00D741AD" w:rsidRDefault="00162BD5" w:rsidP="00162BD5">
            <w:pPr>
              <w:jc w:val="center"/>
              <w:rPr>
                <w:rFonts w:cs="Segoe UI"/>
                <w:b w:val="0"/>
                <w:bCs/>
                <w:szCs w:val="20"/>
              </w:rPr>
            </w:pPr>
            <w:r w:rsidRPr="00D741AD">
              <w:rPr>
                <w:rFonts w:cs="Segoe UI"/>
                <w:b w:val="0"/>
                <w:bCs/>
                <w:szCs w:val="20"/>
              </w:rPr>
              <w:t>Final string</w:t>
            </w:r>
          </w:p>
        </w:tc>
      </w:tr>
      <w:tr w:rsidR="00162BD5" w:rsidRPr="00D156B6" w14:paraId="6AAD25FB" w14:textId="77777777" w:rsidTr="00162BD5">
        <w:trPr>
          <w:trHeight w:val="20"/>
        </w:trPr>
        <w:tc>
          <w:tcPr>
            <w:tcW w:w="1337" w:type="dxa"/>
            <w:tcMar>
              <w:top w:w="58" w:type="dxa"/>
              <w:bottom w:w="58" w:type="dxa"/>
            </w:tcMar>
          </w:tcPr>
          <w:p w14:paraId="3B79E92B" w14:textId="77777777" w:rsidR="00162BD5" w:rsidRDefault="00162BD5" w:rsidP="00162BD5">
            <w:pPr>
              <w:spacing w:after="0"/>
              <w:rPr>
                <w:sz w:val="20"/>
              </w:rPr>
            </w:pPr>
            <w:r>
              <w:rPr>
                <w:sz w:val="20"/>
              </w:rPr>
              <w:t>Button</w:t>
            </w:r>
          </w:p>
          <w:p w14:paraId="4EF2E213" w14:textId="77777777" w:rsidR="00162BD5" w:rsidRDefault="00162BD5" w:rsidP="00162BD5">
            <w:pPr>
              <w:spacing w:after="0"/>
              <w:rPr>
                <w:sz w:val="20"/>
              </w:rPr>
            </w:pPr>
          </w:p>
        </w:tc>
        <w:tc>
          <w:tcPr>
            <w:tcW w:w="3098" w:type="dxa"/>
            <w:tcMar>
              <w:top w:w="58" w:type="dxa"/>
              <w:bottom w:w="58" w:type="dxa"/>
            </w:tcMar>
          </w:tcPr>
          <w:p w14:paraId="4CED8B7C" w14:textId="77777777" w:rsidR="00162BD5" w:rsidRDefault="00162BD5" w:rsidP="00162BD5">
            <w:pPr>
              <w:spacing w:after="0"/>
              <w:rPr>
                <w:sz w:val="20"/>
              </w:rPr>
            </w:pPr>
            <w:r>
              <w:rPr>
                <w:sz w:val="20"/>
              </w:rPr>
              <w:t>Button available on any list view that when clicked initiates the share flow.</w:t>
            </w:r>
          </w:p>
          <w:p w14:paraId="3CD9AD77" w14:textId="4BAC5DA8" w:rsidR="00D70D3A" w:rsidRPr="00867BE5" w:rsidRDefault="00D70D3A" w:rsidP="00D70D3A">
            <w:pPr>
              <w:spacing w:after="0"/>
              <w:rPr>
                <w:i/>
                <w:sz w:val="20"/>
              </w:rPr>
            </w:pPr>
            <w:r>
              <w:rPr>
                <w:sz w:val="20"/>
              </w:rPr>
              <w:t xml:space="preserve"> </w:t>
            </w:r>
            <w:r w:rsidRPr="00867BE5">
              <w:rPr>
                <w:i/>
                <w:sz w:val="20"/>
              </w:rPr>
              <w:t>For M1.1.1,</w:t>
            </w:r>
          </w:p>
          <w:p w14:paraId="56D7C95E" w14:textId="6A2C2993" w:rsidR="00D70D3A" w:rsidRDefault="00D70D3A" w:rsidP="00D70D3A">
            <w:pPr>
              <w:spacing w:after="0"/>
              <w:rPr>
                <w:sz w:val="20"/>
              </w:rPr>
            </w:pPr>
            <w:r w:rsidRPr="00867BE5">
              <w:rPr>
                <w:i/>
                <w:sz w:val="20"/>
              </w:rPr>
              <w:t>Phone&amp;PC- share button on app bar is right of select button and left of delete button</w:t>
            </w:r>
          </w:p>
        </w:tc>
        <w:tc>
          <w:tcPr>
            <w:tcW w:w="1170" w:type="dxa"/>
          </w:tcPr>
          <w:p w14:paraId="2F550C84" w14:textId="77777777" w:rsidR="00162BD5" w:rsidRDefault="00162BD5" w:rsidP="00162BD5">
            <w:pPr>
              <w:spacing w:after="0"/>
              <w:rPr>
                <w:sz w:val="20"/>
              </w:rPr>
            </w:pPr>
            <w:r>
              <w:rPr>
                <w:sz w:val="20"/>
              </w:rPr>
              <w:t>needed</w:t>
            </w:r>
          </w:p>
        </w:tc>
        <w:tc>
          <w:tcPr>
            <w:tcW w:w="1530" w:type="dxa"/>
            <w:tcMar>
              <w:top w:w="58" w:type="dxa"/>
              <w:bottom w:w="58" w:type="dxa"/>
            </w:tcMar>
          </w:tcPr>
          <w:p w14:paraId="6CCDF6F9" w14:textId="77777777" w:rsidR="00162BD5" w:rsidRDefault="00162BD5" w:rsidP="00162BD5">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34889230"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65D0C48" w14:textId="77777777" w:rsidR="00162BD5" w:rsidRPr="00D156B6" w:rsidRDefault="00162BD5" w:rsidP="00162BD5">
            <w:pPr>
              <w:spacing w:after="0"/>
              <w:rPr>
                <w:sz w:val="20"/>
              </w:rPr>
            </w:pPr>
          </w:p>
        </w:tc>
      </w:tr>
      <w:tr w:rsidR="00162BD5" w:rsidRPr="00D156B6" w14:paraId="33986124" w14:textId="77777777" w:rsidTr="00162BD5">
        <w:trPr>
          <w:trHeight w:val="20"/>
        </w:trPr>
        <w:tc>
          <w:tcPr>
            <w:tcW w:w="1337" w:type="dxa"/>
            <w:tcMar>
              <w:top w:w="58" w:type="dxa"/>
              <w:bottom w:w="58" w:type="dxa"/>
            </w:tcMar>
          </w:tcPr>
          <w:p w14:paraId="0F9709E5" w14:textId="05E075DE" w:rsidR="00162BD5" w:rsidRDefault="00162BD5" w:rsidP="00162BD5">
            <w:pPr>
              <w:spacing w:after="0"/>
              <w:rPr>
                <w:sz w:val="20"/>
              </w:rPr>
            </w:pPr>
            <w:r>
              <w:rPr>
                <w:sz w:val="20"/>
              </w:rPr>
              <w:lastRenderedPageBreak/>
              <w:t>Button</w:t>
            </w:r>
          </w:p>
        </w:tc>
        <w:tc>
          <w:tcPr>
            <w:tcW w:w="3098" w:type="dxa"/>
            <w:tcMar>
              <w:top w:w="58" w:type="dxa"/>
              <w:bottom w:w="58" w:type="dxa"/>
            </w:tcMar>
          </w:tcPr>
          <w:p w14:paraId="30634566" w14:textId="77777777" w:rsidR="00162BD5" w:rsidRDefault="00162BD5" w:rsidP="00162BD5">
            <w:pPr>
              <w:spacing w:after="0"/>
              <w:rPr>
                <w:sz w:val="20"/>
              </w:rPr>
            </w:pPr>
            <w:r>
              <w:rPr>
                <w:sz w:val="20"/>
              </w:rPr>
              <w:t xml:space="preserve">Enables selection mode from any list view where user can select multiple items (photos and videos) </w:t>
            </w:r>
          </w:p>
          <w:p w14:paraId="6B6A1E2A" w14:textId="77777777" w:rsidR="00162BD5" w:rsidRDefault="00162BD5" w:rsidP="00162BD5">
            <w:pPr>
              <w:spacing w:after="0"/>
              <w:rPr>
                <w:sz w:val="20"/>
              </w:rPr>
            </w:pPr>
            <w:r w:rsidRPr="00CD3E99">
              <w:rPr>
                <w:color w:val="FF0000"/>
                <w:sz w:val="20"/>
              </w:rPr>
              <w:t xml:space="preserve">*Note: Not in scope for this spec. Detailed in </w:t>
            </w:r>
            <w:hyperlink r:id="rId36" w:history="1">
              <w:r w:rsidRPr="00CD3E99">
                <w:rPr>
                  <w:rStyle w:val="Hyperlink"/>
                  <w:sz w:val="20"/>
                </w:rPr>
                <w:t>Rich Views</w:t>
              </w:r>
            </w:hyperlink>
            <w:r w:rsidRPr="00CD3E99">
              <w:rPr>
                <w:color w:val="FF0000"/>
                <w:sz w:val="20"/>
              </w:rPr>
              <w:t xml:space="preserve"> spec.</w:t>
            </w:r>
          </w:p>
        </w:tc>
        <w:tc>
          <w:tcPr>
            <w:tcW w:w="1170" w:type="dxa"/>
          </w:tcPr>
          <w:p w14:paraId="61140F5E" w14:textId="77777777" w:rsidR="00162BD5" w:rsidRDefault="00162BD5" w:rsidP="00162BD5">
            <w:pPr>
              <w:spacing w:after="0"/>
              <w:rPr>
                <w:sz w:val="20"/>
              </w:rPr>
            </w:pPr>
            <w:r>
              <w:rPr>
                <w:sz w:val="20"/>
              </w:rPr>
              <w:t>needed</w:t>
            </w:r>
          </w:p>
        </w:tc>
        <w:tc>
          <w:tcPr>
            <w:tcW w:w="1530" w:type="dxa"/>
            <w:tcMar>
              <w:top w:w="58" w:type="dxa"/>
              <w:bottom w:w="58" w:type="dxa"/>
            </w:tcMar>
          </w:tcPr>
          <w:p w14:paraId="599E6862" w14:textId="77777777" w:rsidR="00162BD5" w:rsidRDefault="00162BD5" w:rsidP="00162BD5">
            <w:pPr>
              <w:spacing w:after="0"/>
              <w:rPr>
                <w:rFonts w:cs="Segoe UI"/>
                <w:color w:val="000000"/>
                <w:sz w:val="20"/>
              </w:rPr>
            </w:pPr>
            <w:r>
              <w:rPr>
                <w:rFonts w:cs="Segoe UI"/>
                <w:color w:val="000000"/>
                <w:sz w:val="20"/>
              </w:rPr>
              <w:t>Select</w:t>
            </w:r>
          </w:p>
        </w:tc>
        <w:tc>
          <w:tcPr>
            <w:tcW w:w="1530" w:type="dxa"/>
            <w:tcMar>
              <w:top w:w="58" w:type="dxa"/>
              <w:bottom w:w="58" w:type="dxa"/>
            </w:tcMar>
          </w:tcPr>
          <w:p w14:paraId="2D174C46"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1D5D6A5" w14:textId="77777777" w:rsidR="00162BD5" w:rsidRPr="00D156B6" w:rsidRDefault="00162BD5" w:rsidP="00162BD5">
            <w:pPr>
              <w:spacing w:after="0"/>
              <w:rPr>
                <w:sz w:val="20"/>
              </w:rPr>
            </w:pPr>
          </w:p>
        </w:tc>
      </w:tr>
    </w:tbl>
    <w:p w14:paraId="5F74AD3F" w14:textId="77777777" w:rsidR="00011B03" w:rsidRDefault="00011B03" w:rsidP="008E11DD"/>
    <w:p w14:paraId="47BE9124" w14:textId="77777777" w:rsidR="00DD5BAB" w:rsidRDefault="00DD5BAB" w:rsidP="00DD5BAB">
      <w:pPr>
        <w:pStyle w:val="Questions"/>
      </w:pPr>
      <w:r>
        <w:t xml:space="preserve">Need screens for this. </w:t>
      </w:r>
    </w:p>
    <w:p w14:paraId="74D2DD27" w14:textId="77777777" w:rsidR="00DD5BAB" w:rsidRDefault="00DD5BAB" w:rsidP="00DD5BAB">
      <w:pPr>
        <w:pStyle w:val="Questions"/>
      </w:pPr>
      <w:r>
        <w:t>What is going to be pre-selected by default?</w:t>
      </w:r>
    </w:p>
    <w:p w14:paraId="764D691F" w14:textId="071FDC52" w:rsidR="00370BBC" w:rsidRPr="00CD5FE5" w:rsidRDefault="00DD5BAB" w:rsidP="00793934">
      <w:pPr>
        <w:pStyle w:val="Questions"/>
      </w:pPr>
      <w:r>
        <w:t>App bar changes, next step (clear selection, continue to next step, cancel?)</w:t>
      </w:r>
    </w:p>
    <w:p w14:paraId="1C965E81" w14:textId="2D6EA1FF" w:rsidR="00536F15" w:rsidRDefault="00536F15" w:rsidP="001842B0">
      <w:pPr>
        <w:pStyle w:val="Heading2"/>
      </w:pPr>
      <w:r>
        <w:t>Share Flow Overview</w:t>
      </w:r>
    </w:p>
    <w:p w14:paraId="2B1F9997" w14:textId="03C7C1A7" w:rsidR="00536F15" w:rsidRDefault="00536F15" w:rsidP="00536F15">
      <w:r>
        <w:t>In M1, we will enable users to share any content in two ways:</w:t>
      </w:r>
    </w:p>
    <w:p w14:paraId="7653F5B1" w14:textId="6E9DE577" w:rsidR="00536F15" w:rsidRDefault="00536F15" w:rsidP="00A327AF">
      <w:pPr>
        <w:pStyle w:val="ListParagraph"/>
        <w:numPr>
          <w:ilvl w:val="0"/>
          <w:numId w:val="24"/>
        </w:numPr>
      </w:pPr>
      <w:r w:rsidRPr="00536F15">
        <w:rPr>
          <w:b/>
        </w:rPr>
        <w:t>Share as file</w:t>
      </w:r>
      <w:r>
        <w:t xml:space="preserve">- the physical files to be uploaded onto target app. We assume most users want to upload files to target apps and we do not want to disrupt this flow. </w:t>
      </w:r>
    </w:p>
    <w:p w14:paraId="0E057E37" w14:textId="658DE968" w:rsidR="00536F15" w:rsidRDefault="00536F15" w:rsidP="00A327AF">
      <w:pPr>
        <w:pStyle w:val="ListParagraph"/>
        <w:numPr>
          <w:ilvl w:val="0"/>
          <w:numId w:val="24"/>
        </w:numPr>
      </w:pPr>
      <w:r>
        <w:rPr>
          <w:b/>
        </w:rPr>
        <w:t>Share as OneDrive link</w:t>
      </w:r>
      <w:r>
        <w:t xml:space="preserve"> – Share a link to a location on OneDrive where all the content is available. We want to promote sharing as link to users where there is a payoff from doing so (Example: sharing special file types as OneDrive link that can be rendered with richness on any device).</w:t>
      </w:r>
    </w:p>
    <w:p w14:paraId="37CCA546" w14:textId="77777777" w:rsidR="007F019A" w:rsidRPr="005E243D" w:rsidRDefault="007F019A" w:rsidP="007F019A">
      <w:pPr>
        <w:pStyle w:val="Heading3"/>
      </w:pPr>
      <w:r w:rsidRPr="005E243D">
        <w:t>User expectations/guidelines for share flow</w:t>
      </w:r>
    </w:p>
    <w:p w14:paraId="40ED2D85" w14:textId="0663FA29" w:rsidR="007F019A" w:rsidRDefault="007F019A" w:rsidP="00A327AF">
      <w:pPr>
        <w:pStyle w:val="ListParagraph"/>
        <w:numPr>
          <w:ilvl w:val="0"/>
          <w:numId w:val="15"/>
        </w:numPr>
      </w:pPr>
      <w:commentRangeStart w:id="20"/>
      <w:commentRangeStart w:id="21"/>
      <w:r>
        <w:rPr>
          <w:b/>
        </w:rPr>
        <w:t xml:space="preserve">Promote share as link </w:t>
      </w:r>
      <w:r>
        <w:t>where it makes sense</w:t>
      </w:r>
      <w:commentRangeEnd w:id="20"/>
      <w:r>
        <w:rPr>
          <w:rStyle w:val="CommentReference"/>
          <w:rFonts w:eastAsiaTheme="minorEastAsia"/>
          <w:lang w:bidi="en-US"/>
        </w:rPr>
        <w:commentReference w:id="20"/>
      </w:r>
      <w:commentRangeEnd w:id="21"/>
      <w:r w:rsidR="00B23F92">
        <w:rPr>
          <w:rStyle w:val="CommentReference"/>
          <w:rFonts w:eastAsiaTheme="minorEastAsia"/>
          <w:lang w:bidi="en-US"/>
        </w:rPr>
        <w:commentReference w:id="21"/>
      </w:r>
      <w:r w:rsidR="00B23F92">
        <w:t xml:space="preserve"> and adds value to user. </w:t>
      </w:r>
    </w:p>
    <w:p w14:paraId="65F81EE8" w14:textId="77777777" w:rsidR="007F019A" w:rsidRPr="005E243D" w:rsidRDefault="007F019A" w:rsidP="00A327AF">
      <w:pPr>
        <w:pStyle w:val="ListParagraph"/>
        <w:numPr>
          <w:ilvl w:val="0"/>
          <w:numId w:val="15"/>
        </w:numPr>
      </w:pPr>
      <w:r w:rsidRPr="003B12B9">
        <w:rPr>
          <w:b/>
        </w:rPr>
        <w:t>Seamless experience</w:t>
      </w:r>
      <w:r w:rsidRPr="005E243D">
        <w:t xml:space="preserve"> – users don’t need to worry whether the content lives in the cloud or locally or 3</w:t>
      </w:r>
      <w:r w:rsidRPr="005E243D">
        <w:rPr>
          <w:vertAlign w:val="superscript"/>
        </w:rPr>
        <w:t>rd</w:t>
      </w:r>
      <w:r w:rsidRPr="005E243D">
        <w:t xml:space="preserve"> party service. </w:t>
      </w:r>
      <w:r>
        <w:t>We need to handle mixed source content gracefully.</w:t>
      </w:r>
    </w:p>
    <w:p w14:paraId="7AC69114" w14:textId="0CFDB2D5" w:rsidR="007F019A" w:rsidRPr="005E243D" w:rsidRDefault="00B23F92" w:rsidP="00A327AF">
      <w:pPr>
        <w:pStyle w:val="ListParagraph"/>
        <w:numPr>
          <w:ilvl w:val="0"/>
          <w:numId w:val="15"/>
        </w:numPr>
      </w:pPr>
      <w:r>
        <w:rPr>
          <w:b/>
        </w:rPr>
        <w:t>Don’t made it harder to share as file</w:t>
      </w:r>
      <w:r w:rsidR="007F019A" w:rsidRPr="005E243D">
        <w:t xml:space="preserve"> – While we want to provide users the added benefits that come with sharing as link, we don’t want to make it harder to share as file to the apps</w:t>
      </w:r>
      <w:r>
        <w:t xml:space="preserve"> and people they are used to. Only alter flow when there is clear value prop to user. </w:t>
      </w:r>
    </w:p>
    <w:p w14:paraId="2EB8B490" w14:textId="77777777" w:rsidR="007F019A" w:rsidRDefault="007F019A" w:rsidP="00A327AF">
      <w:pPr>
        <w:pStyle w:val="ListParagraph"/>
        <w:numPr>
          <w:ilvl w:val="0"/>
          <w:numId w:val="15"/>
        </w:numPr>
      </w:pPr>
      <w:commentRangeStart w:id="22"/>
      <w:commentRangeStart w:id="23"/>
      <w:r w:rsidRPr="003B12B9">
        <w:rPr>
          <w:b/>
        </w:rPr>
        <w:t>Fast and responsive</w:t>
      </w:r>
      <w:r w:rsidRPr="005E243D">
        <w:t xml:space="preserve"> - </w:t>
      </w:r>
      <w:r>
        <w:t>Avoid having</w:t>
      </w:r>
      <w:r w:rsidRPr="005E243D">
        <w:t xml:space="preserve"> users </w:t>
      </w:r>
      <w:r>
        <w:t xml:space="preserve">experience large </w:t>
      </w:r>
      <w:r w:rsidRPr="005E243D">
        <w:t xml:space="preserve">wait </w:t>
      </w:r>
      <w:r>
        <w:t xml:space="preserve">times </w:t>
      </w:r>
      <w:r w:rsidRPr="005E243D">
        <w:t>while system is processing actions</w:t>
      </w:r>
      <w:r>
        <w:t>. This might include setting size restrictions during upload or download processes</w:t>
      </w:r>
      <w:commentRangeEnd w:id="22"/>
      <w:r>
        <w:rPr>
          <w:rStyle w:val="CommentReference"/>
          <w:rFonts w:eastAsiaTheme="minorEastAsia"/>
          <w:lang w:bidi="en-US"/>
        </w:rPr>
        <w:commentReference w:id="22"/>
      </w:r>
      <w:commentRangeEnd w:id="23"/>
      <w:r w:rsidR="00B23F92">
        <w:rPr>
          <w:rStyle w:val="CommentReference"/>
          <w:rFonts w:eastAsiaTheme="minorEastAsia"/>
          <w:lang w:bidi="en-US"/>
        </w:rPr>
        <w:commentReference w:id="23"/>
      </w:r>
    </w:p>
    <w:p w14:paraId="7EF3BB5F" w14:textId="77777777" w:rsidR="007F019A" w:rsidRDefault="007F019A" w:rsidP="00A327AF">
      <w:pPr>
        <w:pStyle w:val="ListParagraph"/>
        <w:numPr>
          <w:ilvl w:val="0"/>
          <w:numId w:val="15"/>
        </w:numPr>
      </w:pPr>
      <w:r w:rsidRPr="003B12B9">
        <w:rPr>
          <w:b/>
        </w:rPr>
        <w:t xml:space="preserve">Users have control over what they </w:t>
      </w:r>
      <w:commentRangeStart w:id="24"/>
      <w:r w:rsidRPr="003B12B9">
        <w:rPr>
          <w:b/>
        </w:rPr>
        <w:t>share</w:t>
      </w:r>
      <w:commentRangeEnd w:id="24"/>
      <w:r>
        <w:rPr>
          <w:rStyle w:val="CommentReference"/>
          <w:rFonts w:eastAsiaTheme="minorEastAsia"/>
          <w:lang w:bidi="en-US"/>
        </w:rPr>
        <w:commentReference w:id="24"/>
      </w:r>
      <w:r>
        <w:t xml:space="preserve"> and how they do so</w:t>
      </w:r>
    </w:p>
    <w:p w14:paraId="67681B27" w14:textId="77777777" w:rsidR="007F019A" w:rsidRDefault="007F019A" w:rsidP="007F019A">
      <w:pPr>
        <w:pStyle w:val="Heading3"/>
      </w:pPr>
      <w:r>
        <w:t>Share flow – All up</w:t>
      </w:r>
    </w:p>
    <w:p w14:paraId="1FE699E3" w14:textId="77777777" w:rsidR="007F019A" w:rsidRPr="00EE3752" w:rsidRDefault="007F019A" w:rsidP="007F019A"/>
    <w:p w14:paraId="6CAA5076" w14:textId="77777777" w:rsidR="007F019A" w:rsidRPr="00EE3752" w:rsidRDefault="007F019A" w:rsidP="007F019A">
      <w:r w:rsidRPr="00AB2C5D">
        <w:rPr>
          <w:noProof/>
        </w:rPr>
        <w:lastRenderedPageBreak/>
        <w:drawing>
          <wp:inline distT="0" distB="0" distL="0" distR="0" wp14:anchorId="5CDDA525" wp14:editId="3E155408">
            <wp:extent cx="6675120" cy="10125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5120" cy="10125509"/>
                    </a:xfrm>
                    <a:prstGeom prst="rect">
                      <a:avLst/>
                    </a:prstGeom>
                    <a:noFill/>
                    <a:ln>
                      <a:noFill/>
                    </a:ln>
                  </pic:spPr>
                </pic:pic>
              </a:graphicData>
            </a:graphic>
          </wp:inline>
        </w:drawing>
      </w:r>
    </w:p>
    <w:p w14:paraId="411D9DD1" w14:textId="77777777" w:rsidR="00536F15" w:rsidRPr="00536F15" w:rsidRDefault="00536F15" w:rsidP="00536F15"/>
    <w:p w14:paraId="49FDD12E" w14:textId="2A7E81E7" w:rsidR="007F019A" w:rsidRDefault="00286100" w:rsidP="00503D59">
      <w:pPr>
        <w:pStyle w:val="Heading2"/>
        <w:numPr>
          <w:ilvl w:val="1"/>
          <w:numId w:val="3"/>
        </w:numPr>
      </w:pPr>
      <w:r>
        <w:t xml:space="preserve"> </w:t>
      </w:r>
      <w:r w:rsidR="00536F15">
        <w:t>Share as File</w:t>
      </w:r>
    </w:p>
    <w:p w14:paraId="24119167" w14:textId="77777777" w:rsidR="006D711E" w:rsidRPr="006D711E" w:rsidRDefault="006D711E" w:rsidP="006D711E"/>
    <w:p w14:paraId="5985198B" w14:textId="419AED1F" w:rsidR="007F019A" w:rsidRDefault="007F019A" w:rsidP="007F019A">
      <w:pPr>
        <w:pStyle w:val="Heading3"/>
      </w:pPr>
      <w:r w:rsidRPr="007F019A">
        <w:t>Sharing standard format local content as files</w:t>
      </w:r>
    </w:p>
    <w:p w14:paraId="4C374286" w14:textId="77777777" w:rsidR="00E15C4D" w:rsidRDefault="00E15C4D" w:rsidP="00E15C4D">
      <w:pPr>
        <w:rPr>
          <w:b/>
        </w:rPr>
      </w:pPr>
      <w:r>
        <w:rPr>
          <w:b/>
        </w:rPr>
        <w:t>Size</w:t>
      </w:r>
    </w:p>
    <w:p w14:paraId="40ADE12D" w14:textId="6189CB65" w:rsidR="00E15C4D" w:rsidRDefault="00A542CD" w:rsidP="00E15C4D">
      <w:r w:rsidRPr="00E15C4D">
        <w:t>Share</w:t>
      </w:r>
      <w:r>
        <w:t xml:space="preserve"> actual size of </w:t>
      </w:r>
      <w:r w:rsidR="00094B44">
        <w:t>content. Target app can perform size alteration and compression as needed.</w:t>
      </w:r>
      <w:r w:rsidR="00E15C4D">
        <w:t xml:space="preserve"> </w:t>
      </w:r>
    </w:p>
    <w:p w14:paraId="395755B3" w14:textId="42AA3304" w:rsidR="00E15C4D" w:rsidRDefault="00E15C4D" w:rsidP="00E15C4D">
      <w:pPr>
        <w:rPr>
          <w:b/>
        </w:rPr>
      </w:pPr>
      <w:r>
        <w:rPr>
          <w:b/>
        </w:rPr>
        <w:t>Packaging Mechanism</w:t>
      </w:r>
      <w:r w:rsidR="00747843">
        <w:rPr>
          <w:b/>
        </w:rPr>
        <w:t xml:space="preserve"> for Local files</w:t>
      </w:r>
    </w:p>
    <w:p w14:paraId="1EA5BCB5" w14:textId="53880ADA" w:rsidR="00426B80" w:rsidRDefault="00747843" w:rsidP="00E15C4D">
      <w:r>
        <w:t>On par with wha</w:t>
      </w:r>
      <w:r w:rsidR="00474224">
        <w:t xml:space="preserve">t we have for phone and pc today, that is, creating a data package of locally backed storage file(/s). </w:t>
      </w:r>
    </w:p>
    <w:p w14:paraId="249D75A8" w14:textId="77777777" w:rsidR="00426B80" w:rsidRDefault="00426B80" w:rsidP="00B23F92">
      <w:pPr>
        <w:pStyle w:val="Heading3"/>
      </w:pPr>
      <w:r w:rsidRPr="00B23F92">
        <w:t>Sharing</w:t>
      </w:r>
      <w:r w:rsidRPr="007F019A">
        <w:t xml:space="preserve"> standard format </w:t>
      </w:r>
      <w:r>
        <w:t>OneDrive</w:t>
      </w:r>
      <w:r w:rsidRPr="007F019A">
        <w:t xml:space="preserve"> content as files</w:t>
      </w:r>
    </w:p>
    <w:p w14:paraId="200DB518" w14:textId="77777777" w:rsidR="008478BF" w:rsidRDefault="008478BF" w:rsidP="00426B80">
      <w:pPr>
        <w:rPr>
          <w:b/>
        </w:rPr>
      </w:pPr>
      <w:r>
        <w:rPr>
          <w:b/>
        </w:rPr>
        <w:t>Download</w:t>
      </w:r>
    </w:p>
    <w:p w14:paraId="42FA787E" w14:textId="58C1DFCB" w:rsidR="00B35D8A" w:rsidRDefault="005E12E0" w:rsidP="00B35D8A">
      <w:r>
        <w:t>In the case where content l</w:t>
      </w:r>
      <w:r w:rsidR="00DE1503">
        <w:t>ives in the cloud and needs to be s</w:t>
      </w:r>
      <w:r>
        <w:t>hared via the photos app on any device</w:t>
      </w:r>
      <w:r w:rsidR="00DE1503">
        <w:t xml:space="preserve"> as files</w:t>
      </w:r>
      <w:r>
        <w:t xml:space="preserve">, the content needs to be downloaded from cloud to local device in order to share those contents as files to target apps. We will </w:t>
      </w:r>
      <w:commentRangeStart w:id="25"/>
      <w:commentRangeStart w:id="26"/>
      <w:r w:rsidR="00B35D8A">
        <w:t xml:space="preserve">download the full size content from OneDrive. </w:t>
      </w:r>
      <w:commentRangeEnd w:id="25"/>
      <w:r w:rsidR="00B35D8A">
        <w:rPr>
          <w:rStyle w:val="CommentReference"/>
          <w:rFonts w:eastAsiaTheme="minorEastAsia"/>
          <w:lang w:bidi="en-US"/>
        </w:rPr>
        <w:commentReference w:id="25"/>
      </w:r>
      <w:commentRangeEnd w:id="26"/>
      <w:r w:rsidR="00B35D8A">
        <w:rPr>
          <w:rStyle w:val="CommentReference"/>
          <w:rFonts w:eastAsiaTheme="minorEastAsia"/>
          <w:lang w:bidi="en-US"/>
        </w:rPr>
        <w:commentReference w:id="26"/>
      </w:r>
    </w:p>
    <w:p w14:paraId="47B771FE" w14:textId="77777777" w:rsidR="00426B80" w:rsidRDefault="00426B80" w:rsidP="00426B80">
      <w:pPr>
        <w:rPr>
          <w:b/>
        </w:rPr>
      </w:pPr>
      <w:r>
        <w:rPr>
          <w:b/>
        </w:rPr>
        <w:t>Size</w:t>
      </w:r>
    </w:p>
    <w:p w14:paraId="639CED72" w14:textId="301617C6" w:rsidR="00426B80" w:rsidRDefault="00426B80" w:rsidP="00426B80">
      <w:r w:rsidRPr="00E15C4D">
        <w:t>Share</w:t>
      </w:r>
      <w:r w:rsidR="0042786B">
        <w:t xml:space="preserve"> actual size of image. </w:t>
      </w:r>
    </w:p>
    <w:p w14:paraId="164E15E5" w14:textId="77777777" w:rsidR="00426B80" w:rsidRDefault="00426B80" w:rsidP="00426B80">
      <w:pPr>
        <w:rPr>
          <w:b/>
        </w:rPr>
      </w:pPr>
      <w:r>
        <w:rPr>
          <w:b/>
        </w:rPr>
        <w:t>Packaging Mechanism for OneDrive files</w:t>
      </w:r>
    </w:p>
    <w:p w14:paraId="4CAA9FBF" w14:textId="7F2FBF74" w:rsidR="00426B80" w:rsidRDefault="00426B80" w:rsidP="00426B80">
      <w:r>
        <w:t xml:space="preserve">Share target to receive full size content from </w:t>
      </w:r>
      <w:r w:rsidR="0042786B">
        <w:t>photos app as storage files.</w:t>
      </w:r>
    </w:p>
    <w:p w14:paraId="5A9AC977" w14:textId="092BD70D" w:rsidR="0042786B" w:rsidRDefault="005E12E0" w:rsidP="00426B80">
      <w:pPr>
        <w:rPr>
          <w:b/>
        </w:rPr>
      </w:pPr>
      <w:r>
        <w:rPr>
          <w:b/>
        </w:rPr>
        <w:t>UX</w:t>
      </w:r>
      <w:r w:rsidR="006778D3">
        <w:rPr>
          <w:b/>
        </w:rPr>
        <w:t>- downloading content</w:t>
      </w:r>
    </w:p>
    <w:p w14:paraId="4A5E3306" w14:textId="7ADD5C68" w:rsidR="005E12E0" w:rsidRDefault="005E12E0" w:rsidP="00426B80">
      <w:r>
        <w:t>Since OneDrive content displayed on apps needs to be downloaded to share contents as file, we need to show the progress of the download to users.</w:t>
      </w:r>
    </w:p>
    <w:p w14:paraId="62404E7C" w14:textId="114BBEDD" w:rsidR="0042786B" w:rsidRDefault="0042786B" w:rsidP="00426B80">
      <w:pPr>
        <w:rPr>
          <w:color w:val="FF0000"/>
        </w:rPr>
      </w:pPr>
      <w:r>
        <w:t>&lt;</w:t>
      </w:r>
      <w:r>
        <w:rPr>
          <w:color w:val="FF0000"/>
        </w:rPr>
        <w:t>Design needed</w:t>
      </w:r>
      <w:r w:rsidR="00BA1923">
        <w:rPr>
          <w:color w:val="FF0000"/>
        </w:rPr>
        <w:t>- for viewer and list view</w:t>
      </w:r>
      <w:r>
        <w:rPr>
          <w:color w:val="FF0000"/>
        </w:rPr>
        <w:t>&gt;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5E12E0" w:rsidRPr="00D741AD" w14:paraId="295AD6A7" w14:textId="77777777" w:rsidTr="00DE1503">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1E303802" w14:textId="77777777" w:rsidR="005E12E0" w:rsidRPr="00D741AD" w:rsidRDefault="005E12E0"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3AE15620" w14:textId="77777777" w:rsidR="005E12E0" w:rsidRPr="00D741AD" w:rsidRDefault="005E12E0" w:rsidP="00230FCC">
            <w:pPr>
              <w:rPr>
                <w:rFonts w:cs="Segoe UI"/>
                <w:b w:val="0"/>
                <w:bCs/>
                <w:szCs w:val="20"/>
              </w:rPr>
            </w:pPr>
            <w:r w:rsidRPr="00D741AD">
              <w:rPr>
                <w:rFonts w:cs="Segoe UI"/>
                <w:b w:val="0"/>
                <w:bCs/>
                <w:szCs w:val="20"/>
              </w:rPr>
              <w:t>Description</w:t>
            </w:r>
          </w:p>
        </w:tc>
        <w:tc>
          <w:tcPr>
            <w:tcW w:w="1189" w:type="dxa"/>
          </w:tcPr>
          <w:p w14:paraId="71B1D021" w14:textId="77777777" w:rsidR="005E12E0" w:rsidRPr="00D741AD" w:rsidRDefault="005E12E0"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4D8A7F45" w14:textId="77777777" w:rsidR="005E12E0" w:rsidRPr="00D741AD" w:rsidRDefault="005E12E0"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55414884" w14:textId="77777777" w:rsidR="005E12E0" w:rsidRPr="00D741AD" w:rsidRDefault="005E12E0"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4487D09C" w14:textId="77777777" w:rsidR="005E12E0" w:rsidRPr="00D741AD" w:rsidRDefault="005E12E0" w:rsidP="00230FCC">
            <w:pPr>
              <w:jc w:val="center"/>
              <w:rPr>
                <w:rFonts w:cs="Segoe UI"/>
                <w:b w:val="0"/>
                <w:bCs/>
                <w:szCs w:val="20"/>
              </w:rPr>
            </w:pPr>
            <w:r w:rsidRPr="00D741AD">
              <w:rPr>
                <w:rFonts w:cs="Segoe UI"/>
                <w:b w:val="0"/>
                <w:bCs/>
                <w:szCs w:val="20"/>
              </w:rPr>
              <w:t>Final string</w:t>
            </w:r>
          </w:p>
        </w:tc>
      </w:tr>
      <w:tr w:rsidR="005E12E0" w:rsidRPr="00D156B6" w14:paraId="4424A0FA" w14:textId="77777777" w:rsidTr="00DE1503">
        <w:trPr>
          <w:trHeight w:val="20"/>
        </w:trPr>
        <w:tc>
          <w:tcPr>
            <w:tcW w:w="1470" w:type="dxa"/>
            <w:tcMar>
              <w:top w:w="58" w:type="dxa"/>
              <w:bottom w:w="58" w:type="dxa"/>
            </w:tcMar>
          </w:tcPr>
          <w:p w14:paraId="7696A26C" w14:textId="46E79FF7" w:rsidR="005E12E0" w:rsidRDefault="005E12E0" w:rsidP="00230FCC">
            <w:pPr>
              <w:spacing w:after="0"/>
              <w:rPr>
                <w:sz w:val="20"/>
              </w:rPr>
            </w:pPr>
            <w:r>
              <w:rPr>
                <w:sz w:val="20"/>
              </w:rPr>
              <w:t xml:space="preserve">Indeterminate </w:t>
            </w:r>
            <w:r w:rsidR="005026A8">
              <w:rPr>
                <w:sz w:val="20"/>
              </w:rPr>
              <w:t xml:space="preserve">progress </w:t>
            </w:r>
            <w:r>
              <w:rPr>
                <w:sz w:val="20"/>
              </w:rPr>
              <w:t>bar</w:t>
            </w:r>
          </w:p>
          <w:p w14:paraId="0BE1FB21" w14:textId="77777777" w:rsidR="005E12E0" w:rsidRPr="00D156B6" w:rsidRDefault="005E12E0" w:rsidP="00230FCC">
            <w:pPr>
              <w:rPr>
                <w:sz w:val="20"/>
              </w:rPr>
            </w:pPr>
          </w:p>
        </w:tc>
        <w:tc>
          <w:tcPr>
            <w:tcW w:w="1961" w:type="dxa"/>
            <w:tcMar>
              <w:top w:w="58" w:type="dxa"/>
              <w:bottom w:w="58" w:type="dxa"/>
            </w:tcMar>
          </w:tcPr>
          <w:p w14:paraId="776BD80F" w14:textId="75BE62A3" w:rsidR="005E12E0" w:rsidRPr="00D156B6" w:rsidRDefault="00B56CFB" w:rsidP="0069244D">
            <w:pPr>
              <w:rPr>
                <w:rFonts w:cs="Segoe UI"/>
                <w:color w:val="000000"/>
                <w:sz w:val="20"/>
              </w:rPr>
            </w:pPr>
            <w:r>
              <w:rPr>
                <w:sz w:val="20"/>
              </w:rPr>
              <w:t>Shows progress of downloading content from cloud</w:t>
            </w:r>
            <w:r w:rsidR="005E12E0">
              <w:rPr>
                <w:sz w:val="20"/>
              </w:rPr>
              <w:t xml:space="preserve"> when sharing files from viewer</w:t>
            </w:r>
            <w:r>
              <w:rPr>
                <w:sz w:val="20"/>
              </w:rPr>
              <w:t xml:space="preserve">. </w:t>
            </w:r>
            <w:r w:rsidR="0069244D">
              <w:rPr>
                <w:sz w:val="20"/>
              </w:rPr>
              <w:t>Overlay</w:t>
            </w:r>
            <w:r>
              <w:rPr>
                <w:sz w:val="20"/>
              </w:rPr>
              <w:t xml:space="preserve"> over viewer page where you can still see </w:t>
            </w:r>
            <w:r>
              <w:rPr>
                <w:sz w:val="20"/>
              </w:rPr>
              <w:lastRenderedPageBreak/>
              <w:t>content in viewer in the background.</w:t>
            </w:r>
          </w:p>
        </w:tc>
        <w:tc>
          <w:tcPr>
            <w:tcW w:w="1189" w:type="dxa"/>
          </w:tcPr>
          <w:p w14:paraId="7F4CA4B1" w14:textId="77777777" w:rsidR="005E12E0" w:rsidRDefault="005E12E0" w:rsidP="00230FCC">
            <w:pPr>
              <w:spacing w:after="0"/>
              <w:rPr>
                <w:sz w:val="20"/>
              </w:rPr>
            </w:pPr>
          </w:p>
        </w:tc>
        <w:tc>
          <w:tcPr>
            <w:tcW w:w="1874" w:type="dxa"/>
            <w:tcMar>
              <w:top w:w="58" w:type="dxa"/>
              <w:bottom w:w="58" w:type="dxa"/>
            </w:tcMar>
          </w:tcPr>
          <w:p w14:paraId="285767DB" w14:textId="77777777" w:rsidR="005E12E0" w:rsidRDefault="00DE1503" w:rsidP="00230FCC">
            <w:pPr>
              <w:spacing w:after="0"/>
              <w:rPr>
                <w:sz w:val="20"/>
              </w:rPr>
            </w:pPr>
            <w:r>
              <w:rPr>
                <w:sz w:val="20"/>
              </w:rPr>
              <w:t>Loading content</w:t>
            </w:r>
          </w:p>
          <w:p w14:paraId="3A571436" w14:textId="0B3C6E12" w:rsidR="00DE1503" w:rsidRPr="00D156B6" w:rsidRDefault="00DE1503" w:rsidP="00230FCC">
            <w:pPr>
              <w:spacing w:after="0"/>
              <w:rPr>
                <w:sz w:val="20"/>
              </w:rPr>
            </w:pPr>
          </w:p>
        </w:tc>
        <w:tc>
          <w:tcPr>
            <w:tcW w:w="1855" w:type="dxa"/>
            <w:tcMar>
              <w:top w:w="58" w:type="dxa"/>
              <w:bottom w:w="58" w:type="dxa"/>
            </w:tcMar>
          </w:tcPr>
          <w:p w14:paraId="39AF2379" w14:textId="77777777" w:rsidR="005E12E0" w:rsidRPr="00D156B6" w:rsidRDefault="005E12E0" w:rsidP="00230FCC">
            <w:pPr>
              <w:spacing w:after="0"/>
              <w:rPr>
                <w:rFonts w:cs="Calibri"/>
                <w:color w:val="000000"/>
                <w:sz w:val="20"/>
                <w:szCs w:val="22"/>
              </w:rPr>
            </w:pPr>
          </w:p>
        </w:tc>
        <w:tc>
          <w:tcPr>
            <w:tcW w:w="1666" w:type="dxa"/>
            <w:tcMar>
              <w:top w:w="58" w:type="dxa"/>
              <w:bottom w:w="58" w:type="dxa"/>
            </w:tcMar>
            <w:hideMark/>
          </w:tcPr>
          <w:p w14:paraId="0EF0BA38" w14:textId="77777777" w:rsidR="005E12E0" w:rsidRPr="00D156B6" w:rsidRDefault="005E12E0" w:rsidP="00230FCC">
            <w:pPr>
              <w:spacing w:after="0"/>
              <w:rPr>
                <w:sz w:val="20"/>
              </w:rPr>
            </w:pPr>
          </w:p>
        </w:tc>
      </w:tr>
      <w:tr w:rsidR="00DE1503" w:rsidRPr="00D156B6" w14:paraId="71483B1C" w14:textId="77777777" w:rsidTr="00DE1503">
        <w:trPr>
          <w:trHeight w:val="20"/>
        </w:trPr>
        <w:tc>
          <w:tcPr>
            <w:tcW w:w="1470" w:type="dxa"/>
            <w:tcMar>
              <w:top w:w="58" w:type="dxa"/>
              <w:bottom w:w="58" w:type="dxa"/>
            </w:tcMar>
          </w:tcPr>
          <w:p w14:paraId="34614C2A" w14:textId="61F316A2" w:rsidR="00DE1503" w:rsidRDefault="00DE1503" w:rsidP="00DE1503">
            <w:pPr>
              <w:spacing w:after="0"/>
              <w:rPr>
                <w:sz w:val="20"/>
              </w:rPr>
            </w:pPr>
            <w:r>
              <w:rPr>
                <w:sz w:val="20"/>
              </w:rPr>
              <w:lastRenderedPageBreak/>
              <w:t xml:space="preserve">Indeterminate </w:t>
            </w:r>
            <w:r w:rsidR="005026A8">
              <w:rPr>
                <w:sz w:val="20"/>
              </w:rPr>
              <w:t xml:space="preserve">progress </w:t>
            </w:r>
            <w:r>
              <w:rPr>
                <w:sz w:val="20"/>
              </w:rPr>
              <w:t>bar</w:t>
            </w:r>
          </w:p>
          <w:p w14:paraId="6B30EF29" w14:textId="35C07BFC" w:rsidR="00DE1503" w:rsidRDefault="00DE1503" w:rsidP="00DE1503">
            <w:pPr>
              <w:spacing w:after="0"/>
              <w:rPr>
                <w:sz w:val="20"/>
              </w:rPr>
            </w:pPr>
          </w:p>
        </w:tc>
        <w:tc>
          <w:tcPr>
            <w:tcW w:w="1961" w:type="dxa"/>
            <w:tcMar>
              <w:top w:w="58" w:type="dxa"/>
              <w:bottom w:w="58" w:type="dxa"/>
            </w:tcMar>
          </w:tcPr>
          <w:p w14:paraId="4F53DE65" w14:textId="77F54969" w:rsidR="00DE1503" w:rsidRDefault="00DE1503" w:rsidP="0069244D">
            <w:pPr>
              <w:rPr>
                <w:sz w:val="20"/>
              </w:rPr>
            </w:pPr>
            <w:r>
              <w:rPr>
                <w:sz w:val="20"/>
              </w:rPr>
              <w:t xml:space="preserve">Shows progress of </w:t>
            </w:r>
            <w:r w:rsidR="00B56CFB">
              <w:rPr>
                <w:sz w:val="20"/>
              </w:rPr>
              <w:t xml:space="preserve">downloading content from cloud </w:t>
            </w:r>
            <w:r>
              <w:rPr>
                <w:sz w:val="20"/>
              </w:rPr>
              <w:t>when sharing files from any list view</w:t>
            </w:r>
            <w:r w:rsidR="00B56CFB">
              <w:rPr>
                <w:sz w:val="20"/>
              </w:rPr>
              <w:t xml:space="preserve">. </w:t>
            </w:r>
            <w:r w:rsidR="0069244D">
              <w:rPr>
                <w:sz w:val="20"/>
              </w:rPr>
              <w:t>Overlay</w:t>
            </w:r>
            <w:r w:rsidR="00B56CFB">
              <w:rPr>
                <w:sz w:val="20"/>
              </w:rPr>
              <w:t xml:space="preserve"> over list view page where you can still see listed and selected content in background.</w:t>
            </w:r>
          </w:p>
        </w:tc>
        <w:tc>
          <w:tcPr>
            <w:tcW w:w="1189" w:type="dxa"/>
          </w:tcPr>
          <w:p w14:paraId="5F87B51C" w14:textId="77777777" w:rsidR="00DE1503" w:rsidRDefault="00DE1503" w:rsidP="00DE1503">
            <w:pPr>
              <w:spacing w:after="0"/>
              <w:rPr>
                <w:sz w:val="20"/>
              </w:rPr>
            </w:pPr>
          </w:p>
        </w:tc>
        <w:tc>
          <w:tcPr>
            <w:tcW w:w="1874" w:type="dxa"/>
            <w:tcMar>
              <w:top w:w="58" w:type="dxa"/>
              <w:bottom w:w="58" w:type="dxa"/>
            </w:tcMar>
          </w:tcPr>
          <w:p w14:paraId="702AA7B6" w14:textId="77777777" w:rsidR="00DE1503" w:rsidRDefault="00DE1503" w:rsidP="00DE1503">
            <w:pPr>
              <w:spacing w:after="0"/>
              <w:rPr>
                <w:sz w:val="20"/>
              </w:rPr>
            </w:pPr>
            <w:r>
              <w:rPr>
                <w:sz w:val="20"/>
              </w:rPr>
              <w:t>Loading content</w:t>
            </w:r>
          </w:p>
          <w:p w14:paraId="743BED01" w14:textId="77777777" w:rsidR="00DE1503" w:rsidRDefault="00DE1503" w:rsidP="00DE1503">
            <w:pPr>
              <w:spacing w:after="0"/>
              <w:rPr>
                <w:sz w:val="20"/>
              </w:rPr>
            </w:pPr>
          </w:p>
        </w:tc>
        <w:tc>
          <w:tcPr>
            <w:tcW w:w="1855" w:type="dxa"/>
            <w:tcMar>
              <w:top w:w="58" w:type="dxa"/>
              <w:bottom w:w="58" w:type="dxa"/>
            </w:tcMar>
          </w:tcPr>
          <w:p w14:paraId="3A00268A" w14:textId="77777777" w:rsidR="00DE1503" w:rsidRPr="00D156B6" w:rsidRDefault="00DE1503" w:rsidP="00DE1503">
            <w:pPr>
              <w:spacing w:after="0"/>
              <w:rPr>
                <w:rFonts w:cs="Calibri"/>
                <w:color w:val="000000"/>
                <w:sz w:val="20"/>
                <w:szCs w:val="22"/>
              </w:rPr>
            </w:pPr>
          </w:p>
        </w:tc>
        <w:tc>
          <w:tcPr>
            <w:tcW w:w="1666" w:type="dxa"/>
            <w:tcMar>
              <w:top w:w="58" w:type="dxa"/>
              <w:bottom w:w="58" w:type="dxa"/>
            </w:tcMar>
          </w:tcPr>
          <w:p w14:paraId="32D35A9E" w14:textId="77777777" w:rsidR="00DE1503" w:rsidRPr="00D156B6" w:rsidRDefault="00DE1503" w:rsidP="00DE1503">
            <w:pPr>
              <w:spacing w:after="0"/>
              <w:rPr>
                <w:sz w:val="20"/>
              </w:rPr>
            </w:pPr>
          </w:p>
        </w:tc>
      </w:tr>
    </w:tbl>
    <w:p w14:paraId="32544FEC" w14:textId="77777777" w:rsidR="0042786B" w:rsidRPr="0042786B" w:rsidRDefault="0042786B" w:rsidP="00426B80">
      <w:pPr>
        <w:rPr>
          <w:color w:val="FF0000"/>
        </w:rPr>
      </w:pPr>
    </w:p>
    <w:p w14:paraId="660B7363" w14:textId="77777777" w:rsidR="007F019A" w:rsidRDefault="007F019A" w:rsidP="007F019A">
      <w:pPr>
        <w:pStyle w:val="Heading3"/>
      </w:pPr>
      <w:r w:rsidRPr="007F019A">
        <w:t>Sharing rich format local content as files</w:t>
      </w:r>
    </w:p>
    <w:p w14:paraId="230B48FE" w14:textId="1210957D" w:rsidR="00926F84" w:rsidRDefault="00926F84" w:rsidP="00E04857">
      <w:r>
        <w:t xml:space="preserve">When users capture rich </w:t>
      </w:r>
      <w:r w:rsidR="00AA6D34">
        <w:t>media types (RMTs)</w:t>
      </w:r>
      <w:r>
        <w:t xml:space="preserve"> on their windows devices, we want to enable sharing those content. One way to preserve the “richness” of those formats is to share the content as a OneDrive link (where OneDrive will support rendering this rich types with full control and interaction experience comparable to what is available via photos app viewer). Sharing links may work for some users, but we also need to provide support for those who want to send files instead.</w:t>
      </w:r>
    </w:p>
    <w:p w14:paraId="264B086C" w14:textId="36E226BB" w:rsidR="00E04857" w:rsidRDefault="00926F84" w:rsidP="00E04857">
      <w:r>
        <w:t xml:space="preserve">Sending rich file formats in their original form limits viewing these types on other platforms. For example- Microsoft’s .pano file type cannot be rendered on iOS and android platforms. Since senders shouldn’t need to worry about the recipient’s device platform, we need to compress these rich types in standard formats (jpegs/mp4s) that can be handled on any platform. </w:t>
      </w:r>
    </w:p>
    <w:p w14:paraId="2750F7BB" w14:textId="35C11FB2" w:rsidR="00E04857" w:rsidRDefault="00926F84" w:rsidP="00E04857">
      <w:r>
        <w:t xml:space="preserve">All supported rich formats listed here: </w:t>
      </w:r>
      <w:hyperlink r:id="rId38" w:history="1">
        <w:r w:rsidRPr="00E15C4D">
          <w:rPr>
            <w:rStyle w:val="Hyperlink"/>
          </w:rPr>
          <w:t>Sharing and Storing Rich Media Spec</w:t>
        </w:r>
      </w:hyperlink>
      <w:r>
        <w:t xml:space="preserve">. </w:t>
      </w:r>
    </w:p>
    <w:p w14:paraId="2CA189D2" w14:textId="7C5E6B1A" w:rsidR="00926F84" w:rsidRDefault="00926F84" w:rsidP="00926F84">
      <w:r>
        <w:t xml:space="preserve">John McElmurray is the PM for rich media and has more </w:t>
      </w:r>
      <w:r w:rsidR="00083176">
        <w:t xml:space="preserve">rich media types </w:t>
      </w:r>
      <w:r>
        <w:t xml:space="preserve">details in </w:t>
      </w:r>
      <w:r w:rsidR="00083176">
        <w:t>the above listed spec.</w:t>
      </w:r>
    </w:p>
    <w:p w14:paraId="7731EE0F" w14:textId="3E985506" w:rsidR="00300540" w:rsidRDefault="0012682B" w:rsidP="00BE3E95">
      <w:pPr>
        <w:rPr>
          <w:b/>
        </w:rPr>
      </w:pPr>
      <w:r>
        <w:rPr>
          <w:b/>
        </w:rPr>
        <w:t>Format conversion</w:t>
      </w:r>
    </w:p>
    <w:p w14:paraId="03FB7596" w14:textId="01CFC4FC" w:rsidR="00153A23" w:rsidRPr="00AA6D34" w:rsidRDefault="00153A23" w:rsidP="00153A23">
      <w:pPr>
        <w:pStyle w:val="Questions"/>
      </w:pPr>
      <w:r w:rsidRPr="00AA6D34">
        <w:t xml:space="preserve">The rich media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p>
    <w:p w14:paraId="1D6B75F1" w14:textId="25CA243A" w:rsidR="00FC436B" w:rsidRDefault="00B35D8A" w:rsidP="00BE3E95">
      <w:r>
        <w:t xml:space="preserve">The table below lists the final file type that is shared to the share target, when sharing as file. </w:t>
      </w:r>
    </w:p>
    <w:tbl>
      <w:tblPr>
        <w:tblStyle w:val="Wind8ws"/>
        <w:tblW w:w="10512" w:type="dxa"/>
        <w:tblLook w:val="06A0" w:firstRow="1" w:lastRow="0" w:firstColumn="1" w:lastColumn="0" w:noHBand="1" w:noVBand="1"/>
      </w:tblPr>
      <w:tblGrid>
        <w:gridCol w:w="3150"/>
        <w:gridCol w:w="3960"/>
        <w:gridCol w:w="1080"/>
        <w:gridCol w:w="2322"/>
      </w:tblGrid>
      <w:tr w:rsidR="00FC436B" w:rsidRPr="00D741AD" w14:paraId="64F8FE07" w14:textId="77777777" w:rsidTr="00B35D8A">
        <w:trPr>
          <w:cnfStyle w:val="100000000000" w:firstRow="1" w:lastRow="0" w:firstColumn="0" w:lastColumn="0" w:oddVBand="0" w:evenVBand="0" w:oddHBand="0" w:evenHBand="0" w:firstRowFirstColumn="0" w:firstRowLastColumn="0" w:lastRowFirstColumn="0" w:lastRowLastColumn="0"/>
          <w:trHeight w:val="20"/>
        </w:trPr>
        <w:tc>
          <w:tcPr>
            <w:tcW w:w="3150" w:type="dxa"/>
            <w:tcMar>
              <w:top w:w="58" w:type="dxa"/>
              <w:bottom w:w="58" w:type="dxa"/>
            </w:tcMar>
            <w:hideMark/>
          </w:tcPr>
          <w:p w14:paraId="127F316D" w14:textId="0CF94657" w:rsidR="00FC436B" w:rsidRPr="00D741AD" w:rsidRDefault="00FC436B" w:rsidP="00503D59">
            <w:pPr>
              <w:rPr>
                <w:rFonts w:cs="Segoe UI"/>
                <w:b w:val="0"/>
                <w:bCs/>
                <w:szCs w:val="20"/>
              </w:rPr>
            </w:pPr>
            <w:r>
              <w:rPr>
                <w:rFonts w:cs="Segoe UI"/>
                <w:b w:val="0"/>
                <w:bCs/>
                <w:szCs w:val="20"/>
              </w:rPr>
              <w:t>Rich Type being shared</w:t>
            </w:r>
          </w:p>
        </w:tc>
        <w:tc>
          <w:tcPr>
            <w:tcW w:w="3960" w:type="dxa"/>
            <w:tcMar>
              <w:top w:w="58" w:type="dxa"/>
              <w:bottom w:w="58" w:type="dxa"/>
            </w:tcMar>
            <w:hideMark/>
          </w:tcPr>
          <w:p w14:paraId="3497E0F0" w14:textId="2BCA32D1" w:rsidR="00FC436B" w:rsidRPr="00D741AD" w:rsidRDefault="00FC436B" w:rsidP="00B35D8A">
            <w:pPr>
              <w:rPr>
                <w:rFonts w:cs="Segoe UI"/>
                <w:b w:val="0"/>
                <w:bCs/>
                <w:szCs w:val="20"/>
              </w:rPr>
            </w:pPr>
            <w:r>
              <w:rPr>
                <w:rFonts w:cs="Segoe UI"/>
                <w:b w:val="0"/>
                <w:bCs/>
                <w:szCs w:val="20"/>
              </w:rPr>
              <w:t xml:space="preserve">What is </w:t>
            </w:r>
            <w:r w:rsidR="00B35D8A">
              <w:rPr>
                <w:rFonts w:cs="Segoe UI"/>
                <w:b w:val="0"/>
                <w:bCs/>
                <w:szCs w:val="20"/>
              </w:rPr>
              <w:t>finally</w:t>
            </w:r>
            <w:r>
              <w:rPr>
                <w:rFonts w:cs="Segoe UI"/>
                <w:b w:val="0"/>
                <w:bCs/>
                <w:szCs w:val="20"/>
              </w:rPr>
              <w:t xml:space="preserve"> shared </w:t>
            </w:r>
          </w:p>
        </w:tc>
        <w:tc>
          <w:tcPr>
            <w:tcW w:w="1080" w:type="dxa"/>
          </w:tcPr>
          <w:p w14:paraId="3A3CC959" w14:textId="2DEC5ECC" w:rsidR="00FC436B" w:rsidRDefault="00B35D8A" w:rsidP="00503D59">
            <w:pPr>
              <w:rPr>
                <w:rFonts w:cs="Segoe UI"/>
                <w:b w:val="0"/>
                <w:bCs/>
                <w:szCs w:val="20"/>
              </w:rPr>
            </w:pPr>
            <w:r>
              <w:rPr>
                <w:rFonts w:cs="Segoe UI"/>
                <w:b w:val="0"/>
                <w:bCs/>
                <w:szCs w:val="20"/>
              </w:rPr>
              <w:t>File type</w:t>
            </w:r>
          </w:p>
        </w:tc>
        <w:tc>
          <w:tcPr>
            <w:tcW w:w="2322" w:type="dxa"/>
          </w:tcPr>
          <w:p w14:paraId="419D35D2" w14:textId="7723FA0D" w:rsidR="00FC436B" w:rsidRPr="00D741AD" w:rsidRDefault="00FC436B" w:rsidP="00503D59">
            <w:pPr>
              <w:rPr>
                <w:rFonts w:cs="Segoe UI"/>
                <w:b w:val="0"/>
                <w:bCs/>
                <w:szCs w:val="20"/>
              </w:rPr>
            </w:pPr>
            <w:r>
              <w:rPr>
                <w:rFonts w:cs="Segoe UI"/>
                <w:b w:val="0"/>
                <w:bCs/>
                <w:szCs w:val="20"/>
              </w:rPr>
              <w:t>Notes</w:t>
            </w:r>
          </w:p>
        </w:tc>
      </w:tr>
      <w:tr w:rsidR="00FC436B" w:rsidRPr="00D741AD" w14:paraId="2632519F" w14:textId="77777777" w:rsidTr="00E57D26">
        <w:trPr>
          <w:trHeight w:val="20"/>
        </w:trPr>
        <w:tc>
          <w:tcPr>
            <w:tcW w:w="10512" w:type="dxa"/>
            <w:gridSpan w:val="4"/>
          </w:tcPr>
          <w:p w14:paraId="4AB894D3" w14:textId="23166DB6" w:rsidR="00FC436B" w:rsidRDefault="00FC436B" w:rsidP="00FC436B">
            <w:pPr>
              <w:rPr>
                <w:rFonts w:cs="Segoe UI"/>
                <w:b/>
                <w:bCs/>
                <w:szCs w:val="20"/>
              </w:rPr>
            </w:pPr>
            <w:r>
              <w:rPr>
                <w:rFonts w:cs="Segoe UI"/>
                <w:b/>
                <w:bCs/>
                <w:szCs w:val="20"/>
              </w:rPr>
              <w:t>Analyzed Rich Types</w:t>
            </w:r>
          </w:p>
        </w:tc>
      </w:tr>
      <w:tr w:rsidR="00FC436B" w:rsidRPr="00D156B6" w14:paraId="7EB57C9A" w14:textId="77777777" w:rsidTr="00B35D8A">
        <w:trPr>
          <w:trHeight w:val="20"/>
        </w:trPr>
        <w:tc>
          <w:tcPr>
            <w:tcW w:w="3150" w:type="dxa"/>
            <w:tcMar>
              <w:top w:w="58" w:type="dxa"/>
              <w:bottom w:w="58" w:type="dxa"/>
            </w:tcMar>
          </w:tcPr>
          <w:p w14:paraId="7A1C62E3" w14:textId="0B3FC19F" w:rsidR="00FC436B" w:rsidRPr="00D156B6" w:rsidRDefault="00FC436B" w:rsidP="00503D59">
            <w:pPr>
              <w:rPr>
                <w:sz w:val="20"/>
              </w:rPr>
            </w:pPr>
            <w:r>
              <w:rPr>
                <w:sz w:val="20"/>
              </w:rPr>
              <w:lastRenderedPageBreak/>
              <w:t>Stack/Soft Duplicates</w:t>
            </w:r>
          </w:p>
        </w:tc>
        <w:tc>
          <w:tcPr>
            <w:tcW w:w="3960" w:type="dxa"/>
            <w:tcMar>
              <w:top w:w="58" w:type="dxa"/>
              <w:bottom w:w="58" w:type="dxa"/>
            </w:tcMar>
          </w:tcPr>
          <w:p w14:paraId="2E0A8F02" w14:textId="2467103A" w:rsidR="00FC436B" w:rsidRPr="00D156B6" w:rsidRDefault="00FC436B" w:rsidP="00503D59">
            <w:pPr>
              <w:rPr>
                <w:rFonts w:cs="Segoe UI"/>
                <w:color w:val="000000"/>
                <w:sz w:val="20"/>
              </w:rPr>
            </w:pPr>
            <w:r>
              <w:rPr>
                <w:rFonts w:cs="Segoe UI"/>
                <w:color w:val="000000"/>
                <w:sz w:val="20"/>
              </w:rPr>
              <w:t>Hero photo</w:t>
            </w:r>
          </w:p>
        </w:tc>
        <w:tc>
          <w:tcPr>
            <w:tcW w:w="1080" w:type="dxa"/>
          </w:tcPr>
          <w:p w14:paraId="1F9E4F49" w14:textId="20E65644" w:rsidR="00FC436B" w:rsidRDefault="00FC436B" w:rsidP="00503D59">
            <w:pPr>
              <w:spacing w:after="0"/>
              <w:rPr>
                <w:sz w:val="20"/>
              </w:rPr>
            </w:pPr>
            <w:r>
              <w:rPr>
                <w:sz w:val="20"/>
              </w:rPr>
              <w:t>jpeg</w:t>
            </w:r>
          </w:p>
        </w:tc>
        <w:tc>
          <w:tcPr>
            <w:tcW w:w="2322" w:type="dxa"/>
          </w:tcPr>
          <w:p w14:paraId="661D12F8" w14:textId="0FFAB27E" w:rsidR="00FC436B" w:rsidRDefault="00FC436B" w:rsidP="00503D59">
            <w:pPr>
              <w:spacing w:after="0"/>
              <w:rPr>
                <w:sz w:val="20"/>
              </w:rPr>
            </w:pPr>
          </w:p>
        </w:tc>
      </w:tr>
      <w:tr w:rsidR="00FC436B" w:rsidRPr="00FC436B" w14:paraId="1B5C4942" w14:textId="77777777" w:rsidTr="00B35D8A">
        <w:trPr>
          <w:trHeight w:val="20"/>
        </w:trPr>
        <w:tc>
          <w:tcPr>
            <w:tcW w:w="3150" w:type="dxa"/>
            <w:tcMar>
              <w:top w:w="58" w:type="dxa"/>
              <w:bottom w:w="58" w:type="dxa"/>
            </w:tcMar>
          </w:tcPr>
          <w:p w14:paraId="1606B6E7" w14:textId="38D0193A" w:rsidR="00FC436B" w:rsidRPr="00FC436B" w:rsidRDefault="00FC436B" w:rsidP="00503D59">
            <w:pPr>
              <w:rPr>
                <w:strike/>
                <w:sz w:val="20"/>
              </w:rPr>
            </w:pPr>
            <w:r w:rsidRPr="00FC436B">
              <w:rPr>
                <w:strike/>
                <w:sz w:val="20"/>
              </w:rPr>
              <w:t>Bursts, photo loops</w:t>
            </w:r>
          </w:p>
        </w:tc>
        <w:tc>
          <w:tcPr>
            <w:tcW w:w="3960" w:type="dxa"/>
            <w:tcMar>
              <w:top w:w="58" w:type="dxa"/>
              <w:bottom w:w="58" w:type="dxa"/>
            </w:tcMar>
          </w:tcPr>
          <w:p w14:paraId="1AA366C8" w14:textId="77777777" w:rsidR="00FC436B" w:rsidRPr="00FC436B" w:rsidRDefault="00FC436B" w:rsidP="00503D59">
            <w:pPr>
              <w:rPr>
                <w:rFonts w:cs="Segoe UI"/>
                <w:strike/>
                <w:color w:val="000000"/>
                <w:sz w:val="20"/>
              </w:rPr>
            </w:pPr>
          </w:p>
        </w:tc>
        <w:tc>
          <w:tcPr>
            <w:tcW w:w="1080" w:type="dxa"/>
          </w:tcPr>
          <w:p w14:paraId="09AAB63D" w14:textId="77777777" w:rsidR="00FC436B" w:rsidRPr="00FC436B" w:rsidRDefault="00FC436B" w:rsidP="00503D59">
            <w:pPr>
              <w:spacing w:after="0"/>
              <w:rPr>
                <w:strike/>
                <w:sz w:val="20"/>
              </w:rPr>
            </w:pPr>
          </w:p>
        </w:tc>
        <w:tc>
          <w:tcPr>
            <w:tcW w:w="2322" w:type="dxa"/>
          </w:tcPr>
          <w:p w14:paraId="751E02BF" w14:textId="77777777" w:rsidR="00FC436B" w:rsidRPr="00FC436B" w:rsidRDefault="00FC436B" w:rsidP="00503D59">
            <w:pPr>
              <w:spacing w:after="0"/>
              <w:rPr>
                <w:strike/>
                <w:sz w:val="20"/>
              </w:rPr>
            </w:pPr>
          </w:p>
        </w:tc>
      </w:tr>
      <w:tr w:rsidR="00FC436B" w:rsidRPr="00FC436B" w14:paraId="2C09F352" w14:textId="77777777" w:rsidTr="00E57D26">
        <w:trPr>
          <w:trHeight w:val="20"/>
        </w:trPr>
        <w:tc>
          <w:tcPr>
            <w:tcW w:w="10512" w:type="dxa"/>
            <w:gridSpan w:val="4"/>
            <w:tcMar>
              <w:top w:w="58" w:type="dxa"/>
              <w:bottom w:w="58" w:type="dxa"/>
            </w:tcMar>
          </w:tcPr>
          <w:p w14:paraId="61A257AA" w14:textId="1A579D4A" w:rsidR="00FC436B" w:rsidRPr="00FC436B" w:rsidRDefault="00FC436B" w:rsidP="00FC436B">
            <w:pPr>
              <w:rPr>
                <w:b/>
                <w:sz w:val="20"/>
              </w:rPr>
            </w:pPr>
            <w:r w:rsidRPr="00FC436B">
              <w:rPr>
                <w:b/>
                <w:sz w:val="20"/>
              </w:rPr>
              <w:t>Microsoft</w:t>
            </w:r>
            <w:r>
              <w:rPr>
                <w:b/>
                <w:sz w:val="20"/>
              </w:rPr>
              <w:t xml:space="preserve"> Types</w:t>
            </w:r>
          </w:p>
        </w:tc>
      </w:tr>
      <w:tr w:rsidR="00FC436B" w:rsidRPr="00D156B6" w14:paraId="221337D5" w14:textId="77777777" w:rsidTr="00B35D8A">
        <w:trPr>
          <w:trHeight w:val="20"/>
        </w:trPr>
        <w:tc>
          <w:tcPr>
            <w:tcW w:w="3150" w:type="dxa"/>
            <w:tcMar>
              <w:top w:w="58" w:type="dxa"/>
              <w:bottom w:w="58" w:type="dxa"/>
            </w:tcMar>
          </w:tcPr>
          <w:p w14:paraId="54E8BBF7" w14:textId="34FF717A" w:rsidR="00FC436B" w:rsidRDefault="00FC436B" w:rsidP="00FC436B">
            <w:pPr>
              <w:rPr>
                <w:sz w:val="20"/>
              </w:rPr>
            </w:pPr>
            <w:r>
              <w:rPr>
                <w:sz w:val="20"/>
              </w:rPr>
              <w:t>Explicit Bursts</w:t>
            </w:r>
          </w:p>
        </w:tc>
        <w:tc>
          <w:tcPr>
            <w:tcW w:w="3960" w:type="dxa"/>
            <w:tcMar>
              <w:top w:w="58" w:type="dxa"/>
              <w:bottom w:w="58" w:type="dxa"/>
            </w:tcMar>
          </w:tcPr>
          <w:p w14:paraId="7F7FE511" w14:textId="28EFF74C" w:rsidR="00FC436B" w:rsidRPr="00D156B6" w:rsidRDefault="00FC436B" w:rsidP="00FC436B">
            <w:pPr>
              <w:rPr>
                <w:rFonts w:cs="Segoe UI"/>
                <w:color w:val="000000"/>
                <w:sz w:val="20"/>
              </w:rPr>
            </w:pPr>
            <w:r>
              <w:rPr>
                <w:rFonts w:cs="Segoe UI"/>
                <w:color w:val="000000"/>
                <w:sz w:val="20"/>
              </w:rPr>
              <w:t>Hero photo</w:t>
            </w:r>
          </w:p>
        </w:tc>
        <w:tc>
          <w:tcPr>
            <w:tcW w:w="1080" w:type="dxa"/>
          </w:tcPr>
          <w:p w14:paraId="2E6CBAEA" w14:textId="1F264ED6" w:rsidR="00FC436B" w:rsidRDefault="00FC436B" w:rsidP="00FC436B">
            <w:pPr>
              <w:spacing w:after="0"/>
              <w:rPr>
                <w:sz w:val="20"/>
              </w:rPr>
            </w:pPr>
            <w:r>
              <w:rPr>
                <w:sz w:val="20"/>
              </w:rPr>
              <w:t>jpeg</w:t>
            </w:r>
          </w:p>
        </w:tc>
        <w:tc>
          <w:tcPr>
            <w:tcW w:w="2322" w:type="dxa"/>
          </w:tcPr>
          <w:p w14:paraId="6883C46B" w14:textId="7939833D" w:rsidR="00FC436B" w:rsidRDefault="00FC436B" w:rsidP="00FC436B">
            <w:pPr>
              <w:spacing w:after="0"/>
              <w:rPr>
                <w:sz w:val="20"/>
              </w:rPr>
            </w:pPr>
          </w:p>
        </w:tc>
      </w:tr>
      <w:tr w:rsidR="00FC436B" w:rsidRPr="00D156B6" w14:paraId="2A8F35AA" w14:textId="77777777" w:rsidTr="00B35D8A">
        <w:trPr>
          <w:trHeight w:val="20"/>
        </w:trPr>
        <w:tc>
          <w:tcPr>
            <w:tcW w:w="3150" w:type="dxa"/>
            <w:tcMar>
              <w:top w:w="58" w:type="dxa"/>
              <w:bottom w:w="58" w:type="dxa"/>
            </w:tcMar>
          </w:tcPr>
          <w:p w14:paraId="79FD1124" w14:textId="41110587" w:rsidR="00FC436B" w:rsidRDefault="00FC436B" w:rsidP="00503D59">
            <w:pPr>
              <w:rPr>
                <w:sz w:val="20"/>
              </w:rPr>
            </w:pPr>
            <w:r>
              <w:rPr>
                <w:sz w:val="20"/>
              </w:rPr>
              <w:t>Cubemap pano</w:t>
            </w:r>
          </w:p>
        </w:tc>
        <w:tc>
          <w:tcPr>
            <w:tcW w:w="3960" w:type="dxa"/>
            <w:tcMar>
              <w:top w:w="58" w:type="dxa"/>
              <w:bottom w:w="58" w:type="dxa"/>
            </w:tcMar>
          </w:tcPr>
          <w:p w14:paraId="7C879067" w14:textId="6A18E59D" w:rsidR="00FC436B" w:rsidRDefault="00FC436B" w:rsidP="00503D59">
            <w:pPr>
              <w:rPr>
                <w:rFonts w:cs="Segoe UI"/>
                <w:color w:val="000000"/>
                <w:sz w:val="20"/>
              </w:rPr>
            </w:pPr>
            <w:r>
              <w:rPr>
                <w:rFonts w:cs="Segoe UI"/>
                <w:color w:val="000000"/>
                <w:sz w:val="20"/>
              </w:rPr>
              <w:t>Flatted pano</w:t>
            </w:r>
          </w:p>
        </w:tc>
        <w:tc>
          <w:tcPr>
            <w:tcW w:w="1080" w:type="dxa"/>
          </w:tcPr>
          <w:p w14:paraId="77BBC935" w14:textId="582DB22B" w:rsidR="00FC436B" w:rsidRDefault="00FC436B" w:rsidP="00503D59">
            <w:pPr>
              <w:spacing w:after="0"/>
              <w:rPr>
                <w:sz w:val="20"/>
              </w:rPr>
            </w:pPr>
            <w:r>
              <w:rPr>
                <w:sz w:val="20"/>
              </w:rPr>
              <w:t>jpeg</w:t>
            </w:r>
          </w:p>
        </w:tc>
        <w:tc>
          <w:tcPr>
            <w:tcW w:w="2322" w:type="dxa"/>
          </w:tcPr>
          <w:p w14:paraId="7A22F7F4" w14:textId="77777777" w:rsidR="00FC436B" w:rsidRDefault="00FC436B" w:rsidP="00503D59">
            <w:pPr>
              <w:spacing w:after="0"/>
              <w:rPr>
                <w:sz w:val="20"/>
              </w:rPr>
            </w:pPr>
          </w:p>
        </w:tc>
      </w:tr>
      <w:tr w:rsidR="00FC436B" w:rsidRPr="00FC436B" w14:paraId="03F2B1A1" w14:textId="77777777" w:rsidTr="00E57D26">
        <w:trPr>
          <w:trHeight w:val="20"/>
        </w:trPr>
        <w:tc>
          <w:tcPr>
            <w:tcW w:w="10512" w:type="dxa"/>
            <w:gridSpan w:val="4"/>
            <w:tcMar>
              <w:top w:w="58" w:type="dxa"/>
              <w:bottom w:w="58" w:type="dxa"/>
            </w:tcMar>
          </w:tcPr>
          <w:p w14:paraId="1BB4D8ED" w14:textId="390545E8" w:rsidR="00FC436B" w:rsidRPr="00FC436B" w:rsidRDefault="00FC436B" w:rsidP="00FC436B">
            <w:pPr>
              <w:rPr>
                <w:b/>
                <w:sz w:val="20"/>
              </w:rPr>
            </w:pPr>
            <w:r w:rsidRPr="00FC436B">
              <w:rPr>
                <w:b/>
                <w:sz w:val="20"/>
              </w:rPr>
              <w:t>Nokia Types</w:t>
            </w:r>
          </w:p>
        </w:tc>
      </w:tr>
      <w:tr w:rsidR="00FC436B" w:rsidRPr="00D156B6" w14:paraId="566C5F85" w14:textId="77777777" w:rsidTr="00B35D8A">
        <w:trPr>
          <w:trHeight w:val="20"/>
        </w:trPr>
        <w:tc>
          <w:tcPr>
            <w:tcW w:w="3150" w:type="dxa"/>
            <w:tcMar>
              <w:top w:w="58" w:type="dxa"/>
              <w:bottom w:w="58" w:type="dxa"/>
            </w:tcMar>
          </w:tcPr>
          <w:p w14:paraId="24997DA0" w14:textId="56B1F8A8" w:rsidR="00FC436B" w:rsidRDefault="00FC436B" w:rsidP="00503D59">
            <w:pPr>
              <w:rPr>
                <w:sz w:val="20"/>
              </w:rPr>
            </w:pPr>
            <w:r>
              <w:rPr>
                <w:sz w:val="20"/>
              </w:rPr>
              <w:t>Bursts/smart sequences</w:t>
            </w:r>
          </w:p>
        </w:tc>
        <w:tc>
          <w:tcPr>
            <w:tcW w:w="3960" w:type="dxa"/>
            <w:tcMar>
              <w:top w:w="58" w:type="dxa"/>
              <w:bottom w:w="58" w:type="dxa"/>
            </w:tcMar>
          </w:tcPr>
          <w:p w14:paraId="2F752F54" w14:textId="64E587D0" w:rsidR="00FC436B" w:rsidRPr="00FC436B" w:rsidRDefault="00FC436B" w:rsidP="00FC436B">
            <w:pPr>
              <w:spacing w:after="0"/>
              <w:rPr>
                <w:sz w:val="20"/>
              </w:rPr>
            </w:pPr>
            <w:r w:rsidRPr="00FC436B">
              <w:rPr>
                <w:sz w:val="20"/>
              </w:rPr>
              <w:t>Final product of chosen smart sequence type</w:t>
            </w:r>
          </w:p>
        </w:tc>
        <w:tc>
          <w:tcPr>
            <w:tcW w:w="1080" w:type="dxa"/>
          </w:tcPr>
          <w:p w14:paraId="3DA578F1" w14:textId="4577042E" w:rsidR="00FC436B" w:rsidRDefault="00FC436B" w:rsidP="00FC436B">
            <w:pPr>
              <w:spacing w:after="0"/>
              <w:rPr>
                <w:sz w:val="20"/>
              </w:rPr>
            </w:pPr>
            <w:r>
              <w:rPr>
                <w:sz w:val="20"/>
              </w:rPr>
              <w:t>jpeg</w:t>
            </w:r>
          </w:p>
        </w:tc>
        <w:tc>
          <w:tcPr>
            <w:tcW w:w="2322" w:type="dxa"/>
          </w:tcPr>
          <w:p w14:paraId="101D7DB6" w14:textId="77777777" w:rsidR="00FC436B" w:rsidRDefault="00FC436B" w:rsidP="00503D59">
            <w:pPr>
              <w:spacing w:after="0"/>
              <w:rPr>
                <w:sz w:val="20"/>
              </w:rPr>
            </w:pPr>
          </w:p>
        </w:tc>
      </w:tr>
      <w:tr w:rsidR="00FC436B" w:rsidRPr="00FC436B" w14:paraId="3FD264BA" w14:textId="77777777" w:rsidTr="00B35D8A">
        <w:trPr>
          <w:trHeight w:val="20"/>
        </w:trPr>
        <w:tc>
          <w:tcPr>
            <w:tcW w:w="3150" w:type="dxa"/>
            <w:tcMar>
              <w:top w:w="58" w:type="dxa"/>
              <w:bottom w:w="58" w:type="dxa"/>
            </w:tcMar>
          </w:tcPr>
          <w:p w14:paraId="1679607E" w14:textId="54983185" w:rsidR="00FC436B" w:rsidRPr="00FC436B" w:rsidRDefault="00FC436B" w:rsidP="00503D59">
            <w:pPr>
              <w:rPr>
                <w:strike/>
                <w:sz w:val="20"/>
              </w:rPr>
            </w:pPr>
            <w:r w:rsidRPr="00FC436B">
              <w:rPr>
                <w:strike/>
                <w:sz w:val="20"/>
              </w:rPr>
              <w:t>2d pano from nokia app</w:t>
            </w:r>
          </w:p>
        </w:tc>
        <w:tc>
          <w:tcPr>
            <w:tcW w:w="3960" w:type="dxa"/>
            <w:tcMar>
              <w:top w:w="58" w:type="dxa"/>
              <w:bottom w:w="58" w:type="dxa"/>
            </w:tcMar>
          </w:tcPr>
          <w:p w14:paraId="49779265" w14:textId="77777777" w:rsidR="00FC436B" w:rsidRPr="00FC436B" w:rsidRDefault="00FC436B" w:rsidP="00FC436B">
            <w:pPr>
              <w:spacing w:after="0"/>
              <w:rPr>
                <w:sz w:val="20"/>
              </w:rPr>
            </w:pPr>
          </w:p>
        </w:tc>
        <w:tc>
          <w:tcPr>
            <w:tcW w:w="1080" w:type="dxa"/>
          </w:tcPr>
          <w:p w14:paraId="0B38179E" w14:textId="77777777" w:rsidR="00FC436B" w:rsidRPr="00FC436B" w:rsidRDefault="00FC436B" w:rsidP="00FC436B">
            <w:pPr>
              <w:spacing w:after="0"/>
              <w:rPr>
                <w:sz w:val="20"/>
              </w:rPr>
            </w:pPr>
          </w:p>
        </w:tc>
        <w:tc>
          <w:tcPr>
            <w:tcW w:w="2322" w:type="dxa"/>
          </w:tcPr>
          <w:p w14:paraId="01EEC399" w14:textId="77777777" w:rsidR="00FC436B" w:rsidRPr="00FC436B" w:rsidRDefault="00FC436B" w:rsidP="00503D59">
            <w:pPr>
              <w:spacing w:after="0"/>
              <w:rPr>
                <w:strike/>
                <w:sz w:val="20"/>
              </w:rPr>
            </w:pPr>
          </w:p>
        </w:tc>
      </w:tr>
      <w:tr w:rsidR="00FC436B" w:rsidRPr="00D156B6" w14:paraId="2B7BA76A" w14:textId="77777777" w:rsidTr="00B35D8A">
        <w:trPr>
          <w:trHeight w:val="20"/>
        </w:trPr>
        <w:tc>
          <w:tcPr>
            <w:tcW w:w="3150" w:type="dxa"/>
            <w:tcMar>
              <w:top w:w="58" w:type="dxa"/>
              <w:bottom w:w="58" w:type="dxa"/>
            </w:tcMar>
          </w:tcPr>
          <w:p w14:paraId="5D69EF01" w14:textId="18558191" w:rsidR="00FC436B" w:rsidRDefault="00FC436B" w:rsidP="00503D59">
            <w:pPr>
              <w:rPr>
                <w:sz w:val="20"/>
              </w:rPr>
            </w:pPr>
            <w:r>
              <w:rPr>
                <w:sz w:val="20"/>
              </w:rPr>
              <w:t>Refocus</w:t>
            </w:r>
          </w:p>
        </w:tc>
        <w:tc>
          <w:tcPr>
            <w:tcW w:w="3960" w:type="dxa"/>
            <w:tcMar>
              <w:top w:w="58" w:type="dxa"/>
              <w:bottom w:w="58" w:type="dxa"/>
            </w:tcMar>
          </w:tcPr>
          <w:p w14:paraId="4402E363" w14:textId="27004C6A" w:rsidR="00FC436B" w:rsidRPr="00FC436B" w:rsidRDefault="00FC436B" w:rsidP="00FC436B">
            <w:pPr>
              <w:spacing w:after="0"/>
              <w:rPr>
                <w:sz w:val="20"/>
              </w:rPr>
            </w:pPr>
            <w:r w:rsidRPr="00FC436B">
              <w:rPr>
                <w:sz w:val="20"/>
              </w:rPr>
              <w:t>Final focus choice</w:t>
            </w:r>
          </w:p>
        </w:tc>
        <w:tc>
          <w:tcPr>
            <w:tcW w:w="1080" w:type="dxa"/>
          </w:tcPr>
          <w:p w14:paraId="3DDA27A1" w14:textId="01E840B7" w:rsidR="00FC436B" w:rsidRDefault="00FC436B" w:rsidP="00FC436B">
            <w:pPr>
              <w:spacing w:after="0"/>
              <w:rPr>
                <w:sz w:val="20"/>
              </w:rPr>
            </w:pPr>
            <w:r>
              <w:rPr>
                <w:sz w:val="20"/>
              </w:rPr>
              <w:t>jpeg</w:t>
            </w:r>
          </w:p>
        </w:tc>
        <w:tc>
          <w:tcPr>
            <w:tcW w:w="2322" w:type="dxa"/>
          </w:tcPr>
          <w:p w14:paraId="752F1D15" w14:textId="77777777" w:rsidR="00FC436B" w:rsidRDefault="00FC436B" w:rsidP="00503D59">
            <w:pPr>
              <w:spacing w:after="0"/>
              <w:rPr>
                <w:sz w:val="20"/>
              </w:rPr>
            </w:pPr>
          </w:p>
        </w:tc>
      </w:tr>
      <w:tr w:rsidR="00FC436B" w:rsidRPr="00D156B6" w14:paraId="7E229D6E" w14:textId="77777777" w:rsidTr="00B35D8A">
        <w:trPr>
          <w:trHeight w:val="20"/>
        </w:trPr>
        <w:tc>
          <w:tcPr>
            <w:tcW w:w="3150" w:type="dxa"/>
            <w:tcMar>
              <w:top w:w="58" w:type="dxa"/>
              <w:bottom w:w="58" w:type="dxa"/>
            </w:tcMar>
          </w:tcPr>
          <w:p w14:paraId="5FF7BF29" w14:textId="6CECED35" w:rsidR="00FC436B" w:rsidRDefault="00FC436B" w:rsidP="00503D59">
            <w:pPr>
              <w:rPr>
                <w:sz w:val="20"/>
              </w:rPr>
            </w:pPr>
            <w:r>
              <w:rPr>
                <w:sz w:val="20"/>
              </w:rPr>
              <w:t>Reframe</w:t>
            </w:r>
          </w:p>
        </w:tc>
        <w:tc>
          <w:tcPr>
            <w:tcW w:w="3960" w:type="dxa"/>
            <w:tcMar>
              <w:top w:w="58" w:type="dxa"/>
              <w:bottom w:w="58" w:type="dxa"/>
            </w:tcMar>
          </w:tcPr>
          <w:p w14:paraId="3E6D70F2" w14:textId="72A27F5B" w:rsidR="00FC436B" w:rsidRPr="00FC436B" w:rsidRDefault="00FC436B" w:rsidP="00FC436B">
            <w:pPr>
              <w:spacing w:after="0"/>
              <w:rPr>
                <w:sz w:val="20"/>
              </w:rPr>
            </w:pPr>
            <w:r w:rsidRPr="00FC436B">
              <w:rPr>
                <w:sz w:val="20"/>
              </w:rPr>
              <w:t>Final frame choice</w:t>
            </w:r>
          </w:p>
        </w:tc>
        <w:tc>
          <w:tcPr>
            <w:tcW w:w="1080" w:type="dxa"/>
          </w:tcPr>
          <w:p w14:paraId="0792C0B8" w14:textId="46076474" w:rsidR="00FC436B" w:rsidRDefault="00FC436B" w:rsidP="00FC436B">
            <w:pPr>
              <w:spacing w:after="0"/>
              <w:rPr>
                <w:sz w:val="20"/>
              </w:rPr>
            </w:pPr>
            <w:r>
              <w:rPr>
                <w:sz w:val="20"/>
              </w:rPr>
              <w:t>jpeg</w:t>
            </w:r>
          </w:p>
        </w:tc>
        <w:tc>
          <w:tcPr>
            <w:tcW w:w="2322" w:type="dxa"/>
          </w:tcPr>
          <w:p w14:paraId="23F80D4A" w14:textId="77777777" w:rsidR="00FC436B" w:rsidRDefault="00FC436B" w:rsidP="00503D59">
            <w:pPr>
              <w:spacing w:after="0"/>
              <w:rPr>
                <w:sz w:val="20"/>
              </w:rPr>
            </w:pPr>
          </w:p>
        </w:tc>
      </w:tr>
      <w:tr w:rsidR="00FC436B" w:rsidRPr="00D156B6" w14:paraId="115D065C" w14:textId="77777777" w:rsidTr="00B35D8A">
        <w:trPr>
          <w:trHeight w:val="20"/>
        </w:trPr>
        <w:tc>
          <w:tcPr>
            <w:tcW w:w="3150" w:type="dxa"/>
            <w:tcMar>
              <w:top w:w="58" w:type="dxa"/>
              <w:bottom w:w="58" w:type="dxa"/>
            </w:tcMar>
          </w:tcPr>
          <w:p w14:paraId="391A9D52" w14:textId="177F63BB" w:rsidR="00FC436B" w:rsidRDefault="00FC436B" w:rsidP="00503D59">
            <w:pPr>
              <w:rPr>
                <w:sz w:val="20"/>
              </w:rPr>
            </w:pPr>
            <w:r>
              <w:rPr>
                <w:sz w:val="20"/>
              </w:rPr>
              <w:t>Living moments</w:t>
            </w:r>
          </w:p>
        </w:tc>
        <w:tc>
          <w:tcPr>
            <w:tcW w:w="3960" w:type="dxa"/>
            <w:tcMar>
              <w:top w:w="58" w:type="dxa"/>
              <w:bottom w:w="58" w:type="dxa"/>
            </w:tcMar>
          </w:tcPr>
          <w:p w14:paraId="5EFCB660" w14:textId="77777777" w:rsidR="00FC436B" w:rsidRDefault="00FC436B" w:rsidP="00503D59">
            <w:pPr>
              <w:rPr>
                <w:rFonts w:cs="Segoe UI"/>
                <w:color w:val="000000"/>
                <w:sz w:val="20"/>
              </w:rPr>
            </w:pPr>
            <w:r>
              <w:rPr>
                <w:rFonts w:cs="Segoe UI"/>
                <w:color w:val="000000"/>
                <w:sz w:val="20"/>
              </w:rPr>
              <w:t>Image</w:t>
            </w:r>
          </w:p>
          <w:p w14:paraId="4D122223" w14:textId="35AF3405" w:rsidR="00FC436B" w:rsidRDefault="00FC436B" w:rsidP="00503D59">
            <w:pPr>
              <w:rPr>
                <w:rFonts w:cs="Segoe UI"/>
                <w:color w:val="000000"/>
                <w:sz w:val="20"/>
              </w:rPr>
            </w:pPr>
            <w:r w:rsidRPr="00FC436B">
              <w:rPr>
                <w:rFonts w:cs="Segoe UI"/>
                <w:color w:val="FF0000"/>
                <w:sz w:val="20"/>
              </w:rPr>
              <w:t>(Potentially video?)</w:t>
            </w:r>
          </w:p>
        </w:tc>
        <w:tc>
          <w:tcPr>
            <w:tcW w:w="1080" w:type="dxa"/>
          </w:tcPr>
          <w:p w14:paraId="4BB48044" w14:textId="24A583EC" w:rsidR="00FC436B" w:rsidRDefault="00FC436B" w:rsidP="00503D59">
            <w:pPr>
              <w:spacing w:after="0"/>
              <w:rPr>
                <w:sz w:val="20"/>
              </w:rPr>
            </w:pPr>
            <w:r>
              <w:rPr>
                <w:sz w:val="20"/>
              </w:rPr>
              <w:t>jpeg</w:t>
            </w:r>
          </w:p>
        </w:tc>
        <w:tc>
          <w:tcPr>
            <w:tcW w:w="2322" w:type="dxa"/>
          </w:tcPr>
          <w:p w14:paraId="66A98B97" w14:textId="41E8F441" w:rsidR="00FC436B" w:rsidRDefault="00B35D8A" w:rsidP="00503D59">
            <w:pPr>
              <w:spacing w:after="0"/>
              <w:rPr>
                <w:sz w:val="20"/>
              </w:rPr>
            </w:pPr>
            <w:r w:rsidRPr="00B35D8A">
              <w:rPr>
                <w:sz w:val="20"/>
              </w:rPr>
              <w:t>The image is highest priority (since it was taken in Photo mode) but I can see scenarios for wanting to share the video frames as well</w:t>
            </w:r>
          </w:p>
        </w:tc>
      </w:tr>
      <w:tr w:rsidR="00FC436B" w:rsidRPr="00D156B6" w14:paraId="21326F24" w14:textId="77777777" w:rsidTr="00B35D8A">
        <w:trPr>
          <w:trHeight w:val="20"/>
        </w:trPr>
        <w:tc>
          <w:tcPr>
            <w:tcW w:w="3150" w:type="dxa"/>
            <w:tcMar>
              <w:top w:w="58" w:type="dxa"/>
              <w:bottom w:w="58" w:type="dxa"/>
            </w:tcMar>
          </w:tcPr>
          <w:p w14:paraId="0431E655" w14:textId="1FED6582" w:rsidR="00FC436B" w:rsidRDefault="00FC436B" w:rsidP="00503D59">
            <w:pPr>
              <w:rPr>
                <w:sz w:val="20"/>
              </w:rPr>
            </w:pPr>
            <w:r>
              <w:rPr>
                <w:sz w:val="20"/>
              </w:rPr>
              <w:t>Cinemapgraph</w:t>
            </w:r>
          </w:p>
        </w:tc>
        <w:tc>
          <w:tcPr>
            <w:tcW w:w="3960" w:type="dxa"/>
            <w:tcMar>
              <w:top w:w="58" w:type="dxa"/>
              <w:bottom w:w="58" w:type="dxa"/>
            </w:tcMar>
          </w:tcPr>
          <w:p w14:paraId="095E0B8C" w14:textId="76AC7353" w:rsidR="00FC436B" w:rsidRDefault="00FC436B" w:rsidP="00503D59">
            <w:pPr>
              <w:rPr>
                <w:rFonts w:cs="Segoe UI"/>
                <w:color w:val="000000"/>
                <w:sz w:val="20"/>
              </w:rPr>
            </w:pPr>
            <w:r>
              <w:rPr>
                <w:rFonts w:cs="Segoe UI"/>
                <w:color w:val="000000"/>
                <w:sz w:val="20"/>
              </w:rPr>
              <w:t>Looping video</w:t>
            </w:r>
          </w:p>
        </w:tc>
        <w:tc>
          <w:tcPr>
            <w:tcW w:w="1080" w:type="dxa"/>
          </w:tcPr>
          <w:p w14:paraId="77EDA3F7" w14:textId="70BF4850" w:rsidR="00FC436B" w:rsidRDefault="00FC436B" w:rsidP="00503D59">
            <w:pPr>
              <w:spacing w:after="0"/>
              <w:rPr>
                <w:sz w:val="20"/>
              </w:rPr>
            </w:pPr>
            <w:r w:rsidRPr="00FC436B">
              <w:rPr>
                <w:color w:val="FF0000"/>
              </w:rPr>
              <w:t>GIF or MP4</w:t>
            </w:r>
          </w:p>
        </w:tc>
        <w:tc>
          <w:tcPr>
            <w:tcW w:w="2322" w:type="dxa"/>
          </w:tcPr>
          <w:p w14:paraId="72B83E14" w14:textId="60AC1803" w:rsidR="00FC436B" w:rsidRDefault="00B35D8A" w:rsidP="00503D59">
            <w:pPr>
              <w:spacing w:after="0"/>
              <w:rPr>
                <w:sz w:val="20"/>
              </w:rPr>
            </w:pPr>
            <w:r w:rsidRPr="00B35D8A">
              <w:rPr>
                <w:sz w:val="20"/>
              </w:rPr>
              <w:t>GIF, MP4, or JPG are all valid representations (in order of most accurate representation)</w:t>
            </w:r>
          </w:p>
        </w:tc>
      </w:tr>
      <w:tr w:rsidR="00FC436B" w:rsidRPr="00D156B6" w14:paraId="14F31341" w14:textId="77777777" w:rsidTr="00B35D8A">
        <w:trPr>
          <w:trHeight w:val="20"/>
        </w:trPr>
        <w:tc>
          <w:tcPr>
            <w:tcW w:w="3150" w:type="dxa"/>
            <w:tcMar>
              <w:top w:w="58" w:type="dxa"/>
              <w:bottom w:w="58" w:type="dxa"/>
            </w:tcMar>
          </w:tcPr>
          <w:p w14:paraId="05026BD9" w14:textId="5B91B04B" w:rsidR="00FC436B" w:rsidRDefault="00FC436B" w:rsidP="00503D59">
            <w:pPr>
              <w:rPr>
                <w:sz w:val="20"/>
              </w:rPr>
            </w:pPr>
            <w:r>
              <w:rPr>
                <w:sz w:val="20"/>
              </w:rPr>
              <w:t>parallax</w:t>
            </w:r>
          </w:p>
        </w:tc>
        <w:tc>
          <w:tcPr>
            <w:tcW w:w="3960" w:type="dxa"/>
            <w:tcMar>
              <w:top w:w="58" w:type="dxa"/>
              <w:bottom w:w="58" w:type="dxa"/>
            </w:tcMar>
          </w:tcPr>
          <w:p w14:paraId="48F02625" w14:textId="335E602B" w:rsidR="00FC436B" w:rsidRPr="00FC436B" w:rsidRDefault="00FC436B" w:rsidP="00FC436B">
            <w:pPr>
              <w:spacing w:after="0"/>
              <w:rPr>
                <w:sz w:val="20"/>
              </w:rPr>
            </w:pPr>
            <w:r w:rsidRPr="00FC436B">
              <w:rPr>
                <w:sz w:val="20"/>
              </w:rPr>
              <w:t>snapshot of the current viewing angle</w:t>
            </w:r>
          </w:p>
        </w:tc>
        <w:tc>
          <w:tcPr>
            <w:tcW w:w="1080" w:type="dxa"/>
          </w:tcPr>
          <w:p w14:paraId="7422F49C" w14:textId="469C0FF7" w:rsidR="00FC436B" w:rsidRDefault="00FC436B" w:rsidP="00FC436B">
            <w:pPr>
              <w:spacing w:after="0"/>
              <w:rPr>
                <w:sz w:val="20"/>
              </w:rPr>
            </w:pPr>
            <w:r>
              <w:rPr>
                <w:sz w:val="20"/>
              </w:rPr>
              <w:t>jpeg</w:t>
            </w:r>
          </w:p>
        </w:tc>
        <w:tc>
          <w:tcPr>
            <w:tcW w:w="2322" w:type="dxa"/>
          </w:tcPr>
          <w:p w14:paraId="3FF429C4" w14:textId="669D729F" w:rsidR="00FC436B" w:rsidRDefault="00B35D8A" w:rsidP="00503D59">
            <w:pPr>
              <w:spacing w:after="0"/>
              <w:rPr>
                <w:sz w:val="20"/>
              </w:rPr>
            </w:pPr>
            <w:r w:rsidRPr="00B35D8A">
              <w:rPr>
                <w:sz w:val="20"/>
              </w:rPr>
              <w:t xml:space="preserve">There are several valid representations – GIF or video showing the parallaxing effect, a JPG of the shot taken, or a </w:t>
            </w:r>
            <w:r w:rsidRPr="00B35D8A">
              <w:rPr>
                <w:sz w:val="20"/>
              </w:rPr>
              <w:lastRenderedPageBreak/>
              <w:t>snapshot of the current viewing angle</w:t>
            </w:r>
          </w:p>
        </w:tc>
      </w:tr>
      <w:tr w:rsidR="00FC436B" w:rsidRPr="00D156B6" w14:paraId="76E05F86" w14:textId="77777777" w:rsidTr="00B35D8A">
        <w:trPr>
          <w:trHeight w:val="20"/>
        </w:trPr>
        <w:tc>
          <w:tcPr>
            <w:tcW w:w="3150" w:type="dxa"/>
            <w:tcMar>
              <w:top w:w="58" w:type="dxa"/>
              <w:bottom w:w="58" w:type="dxa"/>
            </w:tcMar>
          </w:tcPr>
          <w:p w14:paraId="13F92826" w14:textId="7F251338" w:rsidR="00FC436B" w:rsidRDefault="00FC436B" w:rsidP="00503D59">
            <w:pPr>
              <w:rPr>
                <w:sz w:val="20"/>
              </w:rPr>
            </w:pPr>
            <w:r>
              <w:rPr>
                <w:sz w:val="20"/>
              </w:rPr>
              <w:lastRenderedPageBreak/>
              <w:t>selfie</w:t>
            </w:r>
          </w:p>
        </w:tc>
        <w:tc>
          <w:tcPr>
            <w:tcW w:w="3960" w:type="dxa"/>
            <w:tcMar>
              <w:top w:w="58" w:type="dxa"/>
              <w:bottom w:w="58" w:type="dxa"/>
            </w:tcMar>
          </w:tcPr>
          <w:p w14:paraId="5885E44A" w14:textId="490291BB" w:rsidR="00FC436B" w:rsidRPr="00FC436B" w:rsidRDefault="00FC436B" w:rsidP="00FC436B">
            <w:pPr>
              <w:spacing w:after="0"/>
              <w:rPr>
                <w:sz w:val="20"/>
              </w:rPr>
            </w:pPr>
            <w:r w:rsidRPr="00FC436B">
              <w:rPr>
                <w:sz w:val="20"/>
              </w:rPr>
              <w:t>Finally touched up image</w:t>
            </w:r>
          </w:p>
        </w:tc>
        <w:tc>
          <w:tcPr>
            <w:tcW w:w="1080" w:type="dxa"/>
          </w:tcPr>
          <w:p w14:paraId="6C03A5CF" w14:textId="029D9EC2" w:rsidR="00FC436B" w:rsidRDefault="00FC436B" w:rsidP="00FC436B">
            <w:pPr>
              <w:spacing w:after="0"/>
              <w:rPr>
                <w:sz w:val="20"/>
              </w:rPr>
            </w:pPr>
            <w:r>
              <w:rPr>
                <w:sz w:val="20"/>
              </w:rPr>
              <w:t>jpeg</w:t>
            </w:r>
          </w:p>
        </w:tc>
        <w:tc>
          <w:tcPr>
            <w:tcW w:w="2322" w:type="dxa"/>
          </w:tcPr>
          <w:p w14:paraId="2393C459" w14:textId="02E6D19A" w:rsidR="00FC436B" w:rsidRDefault="00FC436B" w:rsidP="00503D59">
            <w:pPr>
              <w:spacing w:after="0"/>
              <w:rPr>
                <w:sz w:val="20"/>
              </w:rPr>
            </w:pPr>
          </w:p>
        </w:tc>
      </w:tr>
      <w:tr w:rsidR="00FC436B" w:rsidRPr="00D156B6" w14:paraId="2C03C2B7" w14:textId="77777777" w:rsidTr="00B35D8A">
        <w:trPr>
          <w:trHeight w:val="20"/>
        </w:trPr>
        <w:tc>
          <w:tcPr>
            <w:tcW w:w="3150" w:type="dxa"/>
            <w:tcMar>
              <w:top w:w="58" w:type="dxa"/>
              <w:bottom w:w="58" w:type="dxa"/>
            </w:tcMar>
          </w:tcPr>
          <w:p w14:paraId="7B821199" w14:textId="43628D4C" w:rsidR="00FC436B" w:rsidRDefault="00FC436B" w:rsidP="00503D59">
            <w:pPr>
              <w:rPr>
                <w:sz w:val="20"/>
              </w:rPr>
            </w:pPr>
            <w:r>
              <w:rPr>
                <w:sz w:val="20"/>
              </w:rPr>
              <w:t>Nokia rich capture/dynamic mode</w:t>
            </w:r>
          </w:p>
        </w:tc>
        <w:tc>
          <w:tcPr>
            <w:tcW w:w="3960" w:type="dxa"/>
            <w:tcMar>
              <w:top w:w="58" w:type="dxa"/>
              <w:bottom w:w="58" w:type="dxa"/>
            </w:tcMar>
          </w:tcPr>
          <w:p w14:paraId="47EA1996" w14:textId="1D34476C" w:rsidR="00FC436B" w:rsidRPr="00FC436B" w:rsidRDefault="00FC436B" w:rsidP="00FC436B">
            <w:pPr>
              <w:spacing w:after="0"/>
              <w:rPr>
                <w:sz w:val="20"/>
              </w:rPr>
            </w:pPr>
            <w:r w:rsidRPr="00FC436B">
              <w:rPr>
                <w:sz w:val="20"/>
              </w:rPr>
              <w:t>HDR or Flash/noflash image</w:t>
            </w:r>
          </w:p>
        </w:tc>
        <w:tc>
          <w:tcPr>
            <w:tcW w:w="1080" w:type="dxa"/>
          </w:tcPr>
          <w:p w14:paraId="7AE47BC3" w14:textId="79A4B3DA" w:rsidR="00FC436B" w:rsidRDefault="00FC436B" w:rsidP="00FC436B">
            <w:pPr>
              <w:spacing w:after="0"/>
              <w:rPr>
                <w:sz w:val="20"/>
              </w:rPr>
            </w:pPr>
            <w:r>
              <w:rPr>
                <w:sz w:val="20"/>
              </w:rPr>
              <w:t>jpeg</w:t>
            </w:r>
          </w:p>
        </w:tc>
        <w:tc>
          <w:tcPr>
            <w:tcW w:w="2322" w:type="dxa"/>
          </w:tcPr>
          <w:p w14:paraId="2A6CD3BD" w14:textId="77777777" w:rsidR="00FC436B" w:rsidRDefault="00FC436B" w:rsidP="00503D59">
            <w:pPr>
              <w:spacing w:after="0"/>
              <w:rPr>
                <w:sz w:val="20"/>
              </w:rPr>
            </w:pPr>
          </w:p>
        </w:tc>
      </w:tr>
    </w:tbl>
    <w:p w14:paraId="41BC5425" w14:textId="77777777" w:rsidR="00BE3E95" w:rsidRDefault="00BE3E95" w:rsidP="00BE3E95"/>
    <w:p w14:paraId="4363D008" w14:textId="77777777" w:rsidR="0012682B" w:rsidRDefault="0012682B" w:rsidP="0012682B">
      <w:pPr>
        <w:rPr>
          <w:b/>
        </w:rPr>
      </w:pPr>
      <w:r>
        <w:rPr>
          <w:b/>
        </w:rPr>
        <w:t>Size</w:t>
      </w:r>
    </w:p>
    <w:p w14:paraId="67309FE4" w14:textId="198A6AE0" w:rsidR="0012682B" w:rsidRDefault="0012682B" w:rsidP="0012682B">
      <w:r w:rsidRPr="00E15C4D">
        <w:t>Share</w:t>
      </w:r>
      <w:r>
        <w:t xml:space="preserve"> actual size of </w:t>
      </w:r>
      <w:r w:rsidR="00AA6D34">
        <w:t>standard format file.</w:t>
      </w:r>
    </w:p>
    <w:p w14:paraId="53CE9341" w14:textId="7FB9ED42" w:rsidR="007F019A" w:rsidRPr="007F019A" w:rsidRDefault="007F019A" w:rsidP="007F019A">
      <w:pPr>
        <w:pStyle w:val="Heading3"/>
      </w:pPr>
      <w:r w:rsidRPr="007F019A">
        <w:t xml:space="preserve">Sharing rich format </w:t>
      </w:r>
      <w:r>
        <w:t>OneDrive</w:t>
      </w:r>
      <w:r w:rsidRPr="007F019A">
        <w:t xml:space="preserve"> content as files</w:t>
      </w:r>
    </w:p>
    <w:p w14:paraId="00E9FE5E" w14:textId="77777777" w:rsidR="00AA6D34" w:rsidRDefault="00AA6D34" w:rsidP="00AA6D34">
      <w:pPr>
        <w:rPr>
          <w:b/>
        </w:rPr>
      </w:pPr>
      <w:r>
        <w:rPr>
          <w:b/>
        </w:rPr>
        <w:t>Download</w:t>
      </w:r>
    </w:p>
    <w:p w14:paraId="2BD00B81" w14:textId="76DD34E4" w:rsidR="00AA6D34" w:rsidRDefault="00AA6D34" w:rsidP="00AA6D34">
      <w:r>
        <w:t xml:space="preserve">In the case where RMT lives in the cloud and needs to be shared via the photos app on any device as files, the standard format file needs to be downloaded from cloud to local device in order to share those contents as files to target apps. </w:t>
      </w:r>
    </w:p>
    <w:p w14:paraId="374F2DA2" w14:textId="1C143756" w:rsidR="00153A23" w:rsidRDefault="00153A23" w:rsidP="00153A23">
      <w:pPr>
        <w:rPr>
          <w:b/>
        </w:rPr>
      </w:pPr>
      <w:r>
        <w:rPr>
          <w:b/>
        </w:rPr>
        <w:t>Format conversion</w:t>
      </w:r>
    </w:p>
    <w:p w14:paraId="110586E2" w14:textId="0803E93D" w:rsidR="00153A23" w:rsidRDefault="00153A23" w:rsidP="00153A23">
      <w:pPr>
        <w:pStyle w:val="Questions"/>
      </w:pPr>
      <w:r w:rsidRPr="00AA6D34">
        <w:t>The rich media</w:t>
      </w:r>
      <w:r>
        <w:t>+OneDrive</w:t>
      </w:r>
      <w:r w:rsidRPr="00AA6D34">
        <w:t xml:space="preserve">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r>
        <w:t xml:space="preserve"> in the Cloud</w:t>
      </w:r>
    </w:p>
    <w:p w14:paraId="0CA744B7" w14:textId="75B7F709" w:rsidR="00153A23" w:rsidRDefault="00153A23" w:rsidP="00153A23">
      <w:pPr>
        <w:pStyle w:val="Questions"/>
      </w:pPr>
      <w:r>
        <w:t>Dependency on which team?</w:t>
      </w:r>
    </w:p>
    <w:p w14:paraId="675625E9" w14:textId="77777777" w:rsidR="00AA6D34" w:rsidRDefault="00AA6D34" w:rsidP="00AA6D34">
      <w:pPr>
        <w:rPr>
          <w:b/>
        </w:rPr>
      </w:pPr>
      <w:r>
        <w:rPr>
          <w:b/>
        </w:rPr>
        <w:t>Size</w:t>
      </w:r>
    </w:p>
    <w:p w14:paraId="6EF93D03" w14:textId="541F1CD3" w:rsidR="00AA6D34" w:rsidRDefault="00AA6D34" w:rsidP="00AA6D34">
      <w:r w:rsidRPr="00E15C4D">
        <w:t>Share</w:t>
      </w:r>
      <w:r>
        <w:t xml:space="preserve"> actual size of standard format file. </w:t>
      </w:r>
    </w:p>
    <w:p w14:paraId="6AA68AAF" w14:textId="77777777" w:rsidR="00AA6D34" w:rsidRDefault="00AA6D34" w:rsidP="00AA6D34">
      <w:pPr>
        <w:rPr>
          <w:b/>
        </w:rPr>
      </w:pPr>
      <w:r>
        <w:rPr>
          <w:b/>
        </w:rPr>
        <w:t>Packaging Mechanism for OneDrive files</w:t>
      </w:r>
    </w:p>
    <w:p w14:paraId="12233950" w14:textId="77777777" w:rsidR="00AA6D34" w:rsidRDefault="00AA6D34" w:rsidP="00AA6D34">
      <w:r>
        <w:t>Share target to receive full size content from photos app as storage files.</w:t>
      </w:r>
    </w:p>
    <w:p w14:paraId="6C5A6E74" w14:textId="77777777" w:rsidR="00AA6D34" w:rsidRDefault="00AA6D34" w:rsidP="00AA6D34">
      <w:pPr>
        <w:rPr>
          <w:b/>
        </w:rPr>
      </w:pPr>
      <w:r>
        <w:rPr>
          <w:b/>
        </w:rPr>
        <w:t>UX- downloading content</w:t>
      </w:r>
    </w:p>
    <w:p w14:paraId="13F8F730" w14:textId="2D4C50D8" w:rsidR="00AA6D34" w:rsidRDefault="00AA6D34" w:rsidP="007F019A">
      <w:pPr>
        <w:rPr>
          <w:b/>
        </w:rPr>
      </w:pPr>
      <w:r>
        <w:t>Same as in section 9.4.2</w:t>
      </w:r>
    </w:p>
    <w:p w14:paraId="04D5F817" w14:textId="2E881C97" w:rsidR="006824FE" w:rsidRDefault="006824FE" w:rsidP="003C32AD">
      <w:pPr>
        <w:pStyle w:val="Heading3"/>
      </w:pPr>
      <w:r>
        <w:t>Data Package</w:t>
      </w:r>
      <w:r w:rsidR="006A72AF">
        <w:t xml:space="preserve"> for ‘</w:t>
      </w:r>
      <w:commentRangeStart w:id="27"/>
      <w:r w:rsidR="006A72AF">
        <w:t>share</w:t>
      </w:r>
      <w:commentRangeEnd w:id="27"/>
      <w:r w:rsidR="00DE0555">
        <w:rPr>
          <w:rStyle w:val="CommentReference"/>
          <w:rFonts w:ascii="Calibri" w:eastAsiaTheme="minorEastAsia" w:hAnsi="Calibri" w:cs="Times New Roman"/>
          <w:bCs w:val="0"/>
          <w:color w:val="auto"/>
          <w:lang w:bidi="en-US"/>
        </w:rPr>
        <w:commentReference w:id="27"/>
      </w:r>
      <w:r w:rsidR="006A72AF">
        <w:t xml:space="preserve"> as file’</w:t>
      </w:r>
    </w:p>
    <w:p w14:paraId="3D40C582" w14:textId="77777777" w:rsidR="006A72AF" w:rsidRDefault="006A72AF" w:rsidP="006824FE">
      <w:pPr>
        <w:rPr>
          <w:b/>
        </w:rPr>
      </w:pPr>
      <w:r>
        <w:rPr>
          <w:b/>
        </w:rPr>
        <w:t>Support in Blue</w:t>
      </w:r>
    </w:p>
    <w:p w14:paraId="420D144F" w14:textId="77777777" w:rsidR="004D3240" w:rsidRDefault="006824FE" w:rsidP="00A327AF">
      <w:pPr>
        <w:pStyle w:val="ListParagraph"/>
        <w:numPr>
          <w:ilvl w:val="0"/>
          <w:numId w:val="27"/>
        </w:numPr>
      </w:pPr>
      <w:r w:rsidRPr="006A72AF">
        <w:t>PC</w:t>
      </w:r>
      <w:r w:rsidR="006A72AF" w:rsidRPr="006A72AF">
        <w:t>:</w:t>
      </w:r>
      <w:r w:rsidR="006A72AF" w:rsidRPr="006A72AF">
        <w:rPr>
          <w:b/>
        </w:rPr>
        <w:t xml:space="preserve"> </w:t>
      </w:r>
      <w:r w:rsidR="004D3240">
        <w:t>Data package work was performed by OneDrive team in Blue.</w:t>
      </w:r>
    </w:p>
    <w:p w14:paraId="37A7C106" w14:textId="0D7E8118" w:rsidR="006824FE" w:rsidRDefault="004D3240" w:rsidP="00A327AF">
      <w:pPr>
        <w:pStyle w:val="ListParagraph"/>
        <w:numPr>
          <w:ilvl w:val="1"/>
          <w:numId w:val="27"/>
        </w:numPr>
      </w:pPr>
      <w:r>
        <w:t>For details:</w:t>
      </w:r>
      <w:r w:rsidR="006824FE">
        <w:t xml:space="preserve"> See section 9.1 on </w:t>
      </w:r>
      <w:hyperlink r:id="rId39" w:history="1">
        <w:r w:rsidR="006824FE" w:rsidRPr="006824FE">
          <w:rPr>
            <w:rStyle w:val="Hyperlink"/>
          </w:rPr>
          <w:t>Photo and Video Viewer – Functional spec</w:t>
        </w:r>
      </w:hyperlink>
      <w:r w:rsidR="006824FE">
        <w:t xml:space="preserve"> for 8.1</w:t>
      </w:r>
      <w:r w:rsidR="0033684C">
        <w:t xml:space="preserve"> and </w:t>
      </w:r>
      <w:hyperlink r:id="rId40" w:history="1">
        <w:r w:rsidR="0033684C" w:rsidRPr="0033684C">
          <w:rPr>
            <w:rStyle w:val="Hyperlink"/>
          </w:rPr>
          <w:t>SkyDrive app sharing spec</w:t>
        </w:r>
      </w:hyperlink>
      <w:r w:rsidR="0033684C">
        <w:t xml:space="preserve"> for 8.1</w:t>
      </w:r>
    </w:p>
    <w:p w14:paraId="25EEFFA9" w14:textId="71BDFAF7" w:rsidR="00D71509" w:rsidRDefault="00D71509" w:rsidP="00A327AF">
      <w:pPr>
        <w:pStyle w:val="ListParagraph"/>
        <w:numPr>
          <w:ilvl w:val="0"/>
          <w:numId w:val="27"/>
        </w:numPr>
      </w:pPr>
      <w:r w:rsidRPr="006A72AF">
        <w:t>Phone</w:t>
      </w:r>
      <w:r w:rsidR="006A72AF" w:rsidRPr="006A72AF">
        <w:t xml:space="preserve">: </w:t>
      </w:r>
      <w:r w:rsidR="006A72AF">
        <w:t>In Blue nothing other than the photo binary was sent</w:t>
      </w:r>
    </w:p>
    <w:p w14:paraId="3EDE505E" w14:textId="3F11C89E" w:rsidR="006A72AF" w:rsidRDefault="006A72AF" w:rsidP="006A72AF">
      <w:pPr>
        <w:rPr>
          <w:b/>
        </w:rPr>
      </w:pPr>
      <w:r w:rsidRPr="006A72AF">
        <w:rPr>
          <w:b/>
        </w:rPr>
        <w:t xml:space="preserve">Support in Threshold </w:t>
      </w:r>
    </w:p>
    <w:p w14:paraId="2073E714" w14:textId="3FD4021D" w:rsidR="0033684C" w:rsidRDefault="0033684C" w:rsidP="006A72AF">
      <w:r w:rsidRPr="0033684C">
        <w:lastRenderedPageBreak/>
        <w:t xml:space="preserve">List of all possible </w:t>
      </w:r>
      <w:r w:rsidR="004D3240">
        <w:t xml:space="preserve">data package </w:t>
      </w:r>
      <w:r w:rsidRPr="0033684C">
        <w:t xml:space="preserve">properties: </w:t>
      </w:r>
      <w:hyperlink r:id="rId41" w:history="1">
        <w:r w:rsidRPr="0033684C">
          <w:rPr>
            <w:rStyle w:val="Hyperlink"/>
          </w:rPr>
          <w:t>http://msdn.microsoft.com/en-us/library/windows/apps/windows.applicationmodel.datatransfer.datapackagepropertyset.aspx</w:t>
        </w:r>
      </w:hyperlink>
      <w:r w:rsidRPr="0033684C">
        <w:t xml:space="preserve"> </w:t>
      </w:r>
    </w:p>
    <w:p w14:paraId="5E7EDF45" w14:textId="700C6707" w:rsidR="00AD0BB3" w:rsidRPr="0033684C" w:rsidRDefault="00AD0BB3" w:rsidP="006A72AF">
      <w:r>
        <w:t xml:space="preserve">System provided properties listed here: </w:t>
      </w:r>
      <w:hyperlink r:id="rId42" w:history="1">
        <w:r w:rsidRPr="001D7BBA">
          <w:rPr>
            <w:rStyle w:val="Hyperlink"/>
          </w:rPr>
          <w:t>http://portals/wpblue/blue/specstore/Blue%20Specs/Share%20Contract%20Phone%20Roadshow.pptx</w:t>
        </w:r>
      </w:hyperlink>
      <w:r>
        <w:t xml:space="preserve"> </w:t>
      </w:r>
    </w:p>
    <w:p w14:paraId="1C94E383" w14:textId="5FFF611B" w:rsidR="006A72AF" w:rsidRDefault="004D3240" w:rsidP="006A72AF">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3770F7" w:rsidRPr="004622D9" w14:paraId="542AAA2E" w14:textId="3AD6598F" w:rsidTr="006738D0">
        <w:trPr>
          <w:cnfStyle w:val="100000000000" w:firstRow="1" w:lastRow="0" w:firstColumn="0" w:lastColumn="0" w:oddVBand="0" w:evenVBand="0" w:oddHBand="0" w:evenHBand="0" w:firstRowFirstColumn="0" w:firstRowLastColumn="0" w:lastRowFirstColumn="0" w:lastRowLastColumn="0"/>
        </w:trPr>
        <w:tc>
          <w:tcPr>
            <w:tcW w:w="1955" w:type="dxa"/>
          </w:tcPr>
          <w:p w14:paraId="16E8DBA7" w14:textId="77777777" w:rsidR="003770F7" w:rsidRPr="004622D9" w:rsidRDefault="003770F7" w:rsidP="0034295A">
            <w:r>
              <w:t>Data package property</w:t>
            </w:r>
          </w:p>
        </w:tc>
        <w:tc>
          <w:tcPr>
            <w:tcW w:w="5310" w:type="dxa"/>
          </w:tcPr>
          <w:p w14:paraId="7E3F5EF2" w14:textId="77777777" w:rsidR="003770F7" w:rsidRPr="004622D9" w:rsidRDefault="003770F7" w:rsidP="0034295A">
            <w:r>
              <w:t>Description</w:t>
            </w:r>
          </w:p>
        </w:tc>
        <w:tc>
          <w:tcPr>
            <w:tcW w:w="990" w:type="dxa"/>
          </w:tcPr>
          <w:p w14:paraId="602A5C7A" w14:textId="77777777" w:rsidR="003770F7" w:rsidRPr="004622D9" w:rsidRDefault="003770F7" w:rsidP="0034295A">
            <w:r>
              <w:t xml:space="preserve">Required? </w:t>
            </w:r>
          </w:p>
        </w:tc>
        <w:tc>
          <w:tcPr>
            <w:tcW w:w="2142" w:type="dxa"/>
          </w:tcPr>
          <w:p w14:paraId="4C369B37" w14:textId="6474E825" w:rsidR="003770F7" w:rsidRDefault="003770F7" w:rsidP="003770F7">
            <w:r>
              <w:t>Support</w:t>
            </w:r>
          </w:p>
        </w:tc>
      </w:tr>
      <w:tr w:rsidR="004D3240" w:rsidRPr="004622D9" w14:paraId="2C6FC506" w14:textId="77777777" w:rsidTr="006738D0">
        <w:tc>
          <w:tcPr>
            <w:tcW w:w="1955" w:type="dxa"/>
          </w:tcPr>
          <w:p w14:paraId="30CC565A" w14:textId="72ED8BE0" w:rsidR="004D3240" w:rsidRDefault="00903C75" w:rsidP="0034295A">
            <w:hyperlink r:id="rId43" w:history="1">
              <w:r w:rsidR="004D3240">
                <w:rPr>
                  <w:rStyle w:val="Strong"/>
                  <w:color w:val="0000FF"/>
                  <w:u w:val="single"/>
                </w:rPr>
                <w:t>ApplicationListingUri</w:t>
              </w:r>
            </w:hyperlink>
          </w:p>
        </w:tc>
        <w:tc>
          <w:tcPr>
            <w:tcW w:w="5310" w:type="dxa"/>
          </w:tcPr>
          <w:p w14:paraId="2A199882" w14:textId="4C0B1A33" w:rsidR="004D3240" w:rsidRDefault="004D3240" w:rsidP="0034295A">
            <w:r>
              <w:t>Gets or sets the Uniform Resource Identifier (URI) of the app's location in the Windows Store</w:t>
            </w:r>
          </w:p>
        </w:tc>
        <w:tc>
          <w:tcPr>
            <w:tcW w:w="990" w:type="dxa"/>
          </w:tcPr>
          <w:p w14:paraId="32FC7697" w14:textId="7589AB82" w:rsidR="004D3240" w:rsidRDefault="004D3240" w:rsidP="0034295A"/>
        </w:tc>
        <w:tc>
          <w:tcPr>
            <w:tcW w:w="2142" w:type="dxa"/>
          </w:tcPr>
          <w:p w14:paraId="1A5E3DA6" w14:textId="2DFB836C" w:rsidR="004D3240" w:rsidRPr="00544363" w:rsidRDefault="004D3240" w:rsidP="00BD00BC">
            <w:r w:rsidRPr="00544363">
              <w:t xml:space="preserve">Provided </w:t>
            </w:r>
            <w:r w:rsidR="00DE0555" w:rsidRPr="00544363">
              <w:t xml:space="preserve">by </w:t>
            </w:r>
            <w:r w:rsidR="00BD00BC" w:rsidRPr="00544363">
              <w:t>system</w:t>
            </w:r>
          </w:p>
        </w:tc>
      </w:tr>
      <w:tr w:rsidR="004D3240" w:rsidRPr="004622D9" w14:paraId="7C8B2EDA" w14:textId="77777777" w:rsidTr="006738D0">
        <w:tc>
          <w:tcPr>
            <w:tcW w:w="1955" w:type="dxa"/>
          </w:tcPr>
          <w:p w14:paraId="7EB31B40" w14:textId="485CF025" w:rsidR="004D3240" w:rsidRDefault="00903C75" w:rsidP="0034295A">
            <w:hyperlink r:id="rId44" w:history="1">
              <w:r w:rsidR="004D3240">
                <w:rPr>
                  <w:rStyle w:val="Strong"/>
                  <w:color w:val="0000FF"/>
                  <w:u w:val="single"/>
                </w:rPr>
                <w:t>ApplicationName</w:t>
              </w:r>
            </w:hyperlink>
          </w:p>
        </w:tc>
        <w:tc>
          <w:tcPr>
            <w:tcW w:w="5310" w:type="dxa"/>
          </w:tcPr>
          <w:p w14:paraId="38296C13" w14:textId="73C05989" w:rsidR="004D3240" w:rsidRDefault="004D3240" w:rsidP="0034295A">
            <w:r>
              <w:t>Gets or sets the name of the app that created the DataPackage object</w:t>
            </w:r>
          </w:p>
        </w:tc>
        <w:tc>
          <w:tcPr>
            <w:tcW w:w="990" w:type="dxa"/>
          </w:tcPr>
          <w:p w14:paraId="2823D844" w14:textId="7F76A1B7" w:rsidR="004D3240" w:rsidRDefault="006A36E7" w:rsidP="0034295A">
            <w:r>
              <w:t>Yes</w:t>
            </w:r>
          </w:p>
        </w:tc>
        <w:tc>
          <w:tcPr>
            <w:tcW w:w="2142" w:type="dxa"/>
          </w:tcPr>
          <w:p w14:paraId="022C677F" w14:textId="4FAE3548" w:rsidR="004D3240" w:rsidRPr="00544363" w:rsidRDefault="004D3240" w:rsidP="00BD00BC">
            <w:r w:rsidRPr="00544363">
              <w:t xml:space="preserve">Provided by </w:t>
            </w:r>
            <w:r w:rsidR="00BD00BC" w:rsidRPr="00544363">
              <w:t>system</w:t>
            </w:r>
          </w:p>
        </w:tc>
      </w:tr>
      <w:tr w:rsidR="0066710E" w:rsidRPr="004622D9" w14:paraId="4B7D9E37" w14:textId="77777777" w:rsidTr="006738D0">
        <w:tc>
          <w:tcPr>
            <w:tcW w:w="1955" w:type="dxa"/>
          </w:tcPr>
          <w:p w14:paraId="330144AA" w14:textId="68E059A1" w:rsidR="0066710E" w:rsidRDefault="00903C75" w:rsidP="0034295A">
            <w:hyperlink r:id="rId45" w:history="1">
              <w:r w:rsidR="0066710E">
                <w:rPr>
                  <w:rStyle w:val="Strong"/>
                  <w:color w:val="0000FF"/>
                  <w:u w:val="single"/>
                </w:rPr>
                <w:t>ContentSourceApplicationLink</w:t>
              </w:r>
            </w:hyperlink>
          </w:p>
        </w:tc>
        <w:tc>
          <w:tcPr>
            <w:tcW w:w="5310" w:type="dxa"/>
          </w:tcPr>
          <w:p w14:paraId="52B3FD7B" w14:textId="419CBAC4" w:rsidR="0066710E" w:rsidRDefault="0066710E" w:rsidP="0034295A">
            <w:r>
              <w:t>Gets or sets the application link to the content from the source app.</w:t>
            </w:r>
            <w:r w:rsidR="009F7CD4">
              <w:rPr>
                <w:lang w:val="en"/>
              </w:rPr>
              <w:t xml:space="preserve"> It is a companion property that you use to attribute shared content.</w:t>
            </w:r>
          </w:p>
        </w:tc>
        <w:tc>
          <w:tcPr>
            <w:tcW w:w="990" w:type="dxa"/>
          </w:tcPr>
          <w:p w14:paraId="5E103BB6" w14:textId="0F51A47A" w:rsidR="0066710E" w:rsidRDefault="0066710E" w:rsidP="0034295A"/>
        </w:tc>
        <w:tc>
          <w:tcPr>
            <w:tcW w:w="2142" w:type="dxa"/>
          </w:tcPr>
          <w:p w14:paraId="2FCFA1C4" w14:textId="66065414" w:rsidR="0066710E" w:rsidRDefault="009F7CD4" w:rsidP="009F7CD4">
            <w:commentRangeStart w:id="28"/>
            <w:r>
              <w:t>P</w:t>
            </w:r>
            <w:r w:rsidR="0066710E">
              <w:t>rovided by raconteur app</w:t>
            </w:r>
            <w:commentRangeEnd w:id="28"/>
            <w:r>
              <w:rPr>
                <w:rStyle w:val="CommentReference"/>
                <w:rFonts w:ascii="Calibri" w:eastAsiaTheme="minorEastAsia" w:hAnsi="Calibri" w:cs="Times New Roman"/>
                <w:lang w:bidi="en-US"/>
              </w:rPr>
              <w:commentReference w:id="28"/>
            </w:r>
          </w:p>
        </w:tc>
      </w:tr>
      <w:tr w:rsidR="004D3240" w:rsidRPr="004622D9" w14:paraId="150B50F2" w14:textId="77777777" w:rsidTr="006738D0">
        <w:tc>
          <w:tcPr>
            <w:tcW w:w="1955" w:type="dxa"/>
          </w:tcPr>
          <w:p w14:paraId="345CD93E" w14:textId="644F623C" w:rsidR="004D3240" w:rsidRDefault="00903C75" w:rsidP="0034295A">
            <w:hyperlink r:id="rId46" w:history="1">
              <w:r w:rsidR="004D3240">
                <w:rPr>
                  <w:rStyle w:val="Strong"/>
                  <w:color w:val="0000FF"/>
                  <w:u w:val="single"/>
                </w:rPr>
                <w:t>Description</w:t>
              </w:r>
            </w:hyperlink>
            <w:r w:rsidR="00BD00BC">
              <w:t xml:space="preserve"> (Body)</w:t>
            </w:r>
          </w:p>
        </w:tc>
        <w:tc>
          <w:tcPr>
            <w:tcW w:w="5310" w:type="dxa"/>
          </w:tcPr>
          <w:p w14:paraId="31E55789" w14:textId="77777777" w:rsidR="004D3240" w:rsidRDefault="004D3240" w:rsidP="0034295A">
            <w:r>
              <w:t>Gets or sets text that describes the contents of the DataPackage</w:t>
            </w:r>
          </w:p>
          <w:p w14:paraId="6906E714" w14:textId="7C3B9046" w:rsidR="0066710E" w:rsidRDefault="0066710E" w:rsidP="0034295A">
            <w:r>
              <w:t>String, e.g. “File from the Mail app”</w:t>
            </w:r>
          </w:p>
        </w:tc>
        <w:tc>
          <w:tcPr>
            <w:tcW w:w="990" w:type="dxa"/>
          </w:tcPr>
          <w:p w14:paraId="48DBD603" w14:textId="77777777" w:rsidR="004D3240" w:rsidRDefault="004D3240" w:rsidP="0034295A"/>
        </w:tc>
        <w:tc>
          <w:tcPr>
            <w:tcW w:w="2142" w:type="dxa"/>
          </w:tcPr>
          <w:p w14:paraId="51F175A5" w14:textId="77777777" w:rsidR="009F7CD4" w:rsidRDefault="009F7CD4" w:rsidP="003770F7">
            <w:r>
              <w:t xml:space="preserve">Provided by raconteur app. </w:t>
            </w:r>
          </w:p>
          <w:p w14:paraId="34AE1293" w14:textId="373B0CC4" w:rsidR="004D3240" w:rsidRPr="009F7CD4" w:rsidRDefault="009F7CD4" w:rsidP="003770F7">
            <w:pPr>
              <w:rPr>
                <w:i/>
              </w:rPr>
            </w:pPr>
            <w:r w:rsidRPr="009F7CD4">
              <w:rPr>
                <w:i/>
              </w:rPr>
              <w:t>Text in tables below.</w:t>
            </w:r>
          </w:p>
        </w:tc>
      </w:tr>
      <w:tr w:rsidR="004D3240" w:rsidRPr="004622D9" w14:paraId="496B8273" w14:textId="77777777" w:rsidTr="006738D0">
        <w:tc>
          <w:tcPr>
            <w:tcW w:w="1955" w:type="dxa"/>
          </w:tcPr>
          <w:p w14:paraId="0248FE7D" w14:textId="1E463555" w:rsidR="004D3240" w:rsidRDefault="00903C75" w:rsidP="0034295A">
            <w:hyperlink r:id="rId47" w:history="1">
              <w:r w:rsidR="004D3240">
                <w:rPr>
                  <w:rStyle w:val="Strong"/>
                  <w:color w:val="0000FF"/>
                  <w:u w:val="single"/>
                </w:rPr>
                <w:t>FileTypes</w:t>
              </w:r>
            </w:hyperlink>
          </w:p>
        </w:tc>
        <w:tc>
          <w:tcPr>
            <w:tcW w:w="5310" w:type="dxa"/>
          </w:tcPr>
          <w:p w14:paraId="4557A274" w14:textId="01A80827" w:rsidR="004D3240" w:rsidRDefault="004D3240" w:rsidP="0034295A">
            <w:r>
              <w:t>Specifies a vector object that contains the types of files stored in the DataPackage object.</w:t>
            </w:r>
          </w:p>
        </w:tc>
        <w:tc>
          <w:tcPr>
            <w:tcW w:w="990" w:type="dxa"/>
          </w:tcPr>
          <w:p w14:paraId="4E0019F4" w14:textId="7BF096B8" w:rsidR="004D3240" w:rsidRDefault="006A36E7" w:rsidP="0034295A">
            <w:r>
              <w:t>Yes</w:t>
            </w:r>
          </w:p>
        </w:tc>
        <w:tc>
          <w:tcPr>
            <w:tcW w:w="2142" w:type="dxa"/>
          </w:tcPr>
          <w:p w14:paraId="2CC4833F" w14:textId="7AE4FD0E" w:rsidR="00580DBC" w:rsidRPr="0066710E" w:rsidRDefault="00580DBC" w:rsidP="00580DBC">
            <w:r>
              <w:t>R</w:t>
            </w:r>
            <w:r w:rsidRPr="0066710E">
              <w:t>aconteur app provides</w:t>
            </w:r>
            <w:r>
              <w:t xml:space="preserve"> file extensions of file(/s) being shared</w:t>
            </w:r>
          </w:p>
          <w:p w14:paraId="74F08000" w14:textId="254A41A1" w:rsidR="004D3240" w:rsidRDefault="004D3240" w:rsidP="003770F7"/>
        </w:tc>
      </w:tr>
      <w:tr w:rsidR="004D3240" w:rsidRPr="004622D9" w14:paraId="38733E7F" w14:textId="77777777" w:rsidTr="006738D0">
        <w:tc>
          <w:tcPr>
            <w:tcW w:w="1955" w:type="dxa"/>
          </w:tcPr>
          <w:p w14:paraId="50F9E5DB" w14:textId="201CF51B" w:rsidR="004D3240" w:rsidRDefault="00903C75" w:rsidP="0034295A">
            <w:hyperlink r:id="rId48" w:history="1">
              <w:r w:rsidR="004D3240">
                <w:rPr>
                  <w:rStyle w:val="Strong"/>
                  <w:color w:val="0000FF"/>
                  <w:u w:val="single"/>
                </w:rPr>
                <w:t>Square30x30Logo</w:t>
              </w:r>
            </w:hyperlink>
          </w:p>
        </w:tc>
        <w:tc>
          <w:tcPr>
            <w:tcW w:w="5310" w:type="dxa"/>
          </w:tcPr>
          <w:p w14:paraId="1DF3EA09" w14:textId="5A13597C" w:rsidR="004D3240" w:rsidRDefault="004D3240" w:rsidP="0034295A">
            <w:r>
              <w:t>Gets or sets the source app's logo</w:t>
            </w:r>
          </w:p>
        </w:tc>
        <w:tc>
          <w:tcPr>
            <w:tcW w:w="990" w:type="dxa"/>
          </w:tcPr>
          <w:p w14:paraId="31662F31" w14:textId="77777777" w:rsidR="004D3240" w:rsidRDefault="004D3240" w:rsidP="0034295A"/>
        </w:tc>
        <w:tc>
          <w:tcPr>
            <w:tcW w:w="2142" w:type="dxa"/>
          </w:tcPr>
          <w:p w14:paraId="382D2F10" w14:textId="22FD21C6" w:rsidR="004D3240" w:rsidRDefault="0066710E" w:rsidP="003770F7">
            <w:r>
              <w:t>Provided by raconteur app</w:t>
            </w:r>
          </w:p>
        </w:tc>
      </w:tr>
      <w:tr w:rsidR="0066710E" w:rsidRPr="004622D9" w14:paraId="16A4D941" w14:textId="77777777" w:rsidTr="006738D0">
        <w:tc>
          <w:tcPr>
            <w:tcW w:w="1955" w:type="dxa"/>
          </w:tcPr>
          <w:p w14:paraId="776C6B9A" w14:textId="5BCC56B3" w:rsidR="0066710E" w:rsidRDefault="00903C75" w:rsidP="0034295A">
            <w:hyperlink r:id="rId49" w:history="1">
              <w:r w:rsidR="0066710E">
                <w:rPr>
                  <w:rStyle w:val="Strong"/>
                  <w:color w:val="0000FF"/>
                  <w:u w:val="single"/>
                </w:rPr>
                <w:t>Thumbnail</w:t>
              </w:r>
            </w:hyperlink>
          </w:p>
        </w:tc>
        <w:tc>
          <w:tcPr>
            <w:tcW w:w="5310" w:type="dxa"/>
          </w:tcPr>
          <w:p w14:paraId="1568E8CF" w14:textId="0D0E09BC" w:rsidR="0066710E" w:rsidRDefault="0066710E" w:rsidP="0034295A">
            <w:r>
              <w:t>Gets or sets a thumbnail image for the DataPackage.</w:t>
            </w:r>
          </w:p>
        </w:tc>
        <w:tc>
          <w:tcPr>
            <w:tcW w:w="990" w:type="dxa"/>
          </w:tcPr>
          <w:p w14:paraId="74B81C65" w14:textId="534A957F" w:rsidR="0066710E" w:rsidRDefault="006A36E7" w:rsidP="0034295A">
            <w:r>
              <w:t>Yes</w:t>
            </w:r>
          </w:p>
        </w:tc>
        <w:tc>
          <w:tcPr>
            <w:tcW w:w="2142" w:type="dxa"/>
          </w:tcPr>
          <w:p w14:paraId="25BA9C15" w14:textId="0E29A30D" w:rsidR="0066710E" w:rsidRPr="0066710E" w:rsidRDefault="0066710E" w:rsidP="0066710E">
            <w:r>
              <w:t>R</w:t>
            </w:r>
            <w:r w:rsidRPr="0066710E">
              <w:t>aconteur app provides:</w:t>
            </w:r>
          </w:p>
          <w:p w14:paraId="0C9D146B" w14:textId="02037517" w:rsidR="0066710E" w:rsidRDefault="0066710E" w:rsidP="00A327AF">
            <w:pPr>
              <w:pStyle w:val="ListParagraph"/>
              <w:numPr>
                <w:ilvl w:val="0"/>
                <w:numId w:val="28"/>
              </w:numPr>
            </w:pPr>
            <w:r w:rsidRPr="0066710E">
              <w:lastRenderedPageBreak/>
              <w:t xml:space="preserve">A thumbnail of the item in the Viewer </w:t>
            </w:r>
          </w:p>
          <w:p w14:paraId="56264EAB" w14:textId="7F900CD7" w:rsidR="0066710E" w:rsidRPr="0066710E" w:rsidRDefault="0066710E" w:rsidP="00A327AF">
            <w:pPr>
              <w:pStyle w:val="ListParagraph"/>
              <w:numPr>
                <w:ilvl w:val="0"/>
                <w:numId w:val="28"/>
              </w:numPr>
            </w:pPr>
            <w:r>
              <w:t xml:space="preserve">Thumbnails of </w:t>
            </w:r>
            <w:r w:rsidRPr="0066710E">
              <w:t>items in list view</w:t>
            </w:r>
          </w:p>
        </w:tc>
      </w:tr>
      <w:tr w:rsidR="004D3240" w:rsidRPr="004622D9" w14:paraId="481052DB" w14:textId="77777777" w:rsidTr="006738D0">
        <w:tc>
          <w:tcPr>
            <w:tcW w:w="1955" w:type="dxa"/>
          </w:tcPr>
          <w:p w14:paraId="1B45159F" w14:textId="07597797" w:rsidR="004D3240" w:rsidRDefault="00903C75" w:rsidP="0034295A">
            <w:hyperlink r:id="rId50" w:history="1">
              <w:r w:rsidR="004D3240">
                <w:rPr>
                  <w:rStyle w:val="Strong"/>
                  <w:color w:val="0000FF"/>
                  <w:u w:val="single"/>
                </w:rPr>
                <w:t>Title</w:t>
              </w:r>
            </w:hyperlink>
            <w:r w:rsidR="00BD00BC">
              <w:t xml:space="preserve"> (Subject)</w:t>
            </w:r>
          </w:p>
        </w:tc>
        <w:tc>
          <w:tcPr>
            <w:tcW w:w="5310" w:type="dxa"/>
          </w:tcPr>
          <w:p w14:paraId="3DB84046" w14:textId="77777777" w:rsidR="004D3240" w:rsidRDefault="004D3240" w:rsidP="0034295A">
            <w:r>
              <w:t>Gets or sets the text that displays as a title for the contents of the DataPackage object.</w:t>
            </w:r>
          </w:p>
          <w:p w14:paraId="445B2491" w14:textId="14140857" w:rsidR="0066710E" w:rsidRDefault="0066710E" w:rsidP="0034295A">
            <w:r>
              <w:t>String, e.g. “1 photo”</w:t>
            </w:r>
          </w:p>
        </w:tc>
        <w:tc>
          <w:tcPr>
            <w:tcW w:w="990" w:type="dxa"/>
          </w:tcPr>
          <w:p w14:paraId="7796A42A" w14:textId="2BBC7C23" w:rsidR="004D3240" w:rsidRDefault="006A36E7" w:rsidP="0034295A">
            <w:r>
              <w:t>Yes</w:t>
            </w:r>
          </w:p>
        </w:tc>
        <w:tc>
          <w:tcPr>
            <w:tcW w:w="2142" w:type="dxa"/>
          </w:tcPr>
          <w:p w14:paraId="3A474172" w14:textId="77777777" w:rsidR="009F7CD4" w:rsidRDefault="009F7CD4" w:rsidP="009F7CD4">
            <w:r>
              <w:t xml:space="preserve">Provided by raconteur app. </w:t>
            </w:r>
          </w:p>
          <w:p w14:paraId="6924E920" w14:textId="5AA69458" w:rsidR="004D3240" w:rsidRDefault="009F7CD4" w:rsidP="009F7CD4">
            <w:r w:rsidRPr="009F7CD4">
              <w:rPr>
                <w:i/>
              </w:rPr>
              <w:t>Text in tables below.</w:t>
            </w:r>
          </w:p>
        </w:tc>
      </w:tr>
    </w:tbl>
    <w:p w14:paraId="3F14149A" w14:textId="558852B4" w:rsidR="007657CA" w:rsidRDefault="00263FFB" w:rsidP="007657CA">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7657CA" w:rsidRPr="004622D9" w14:paraId="543BB329" w14:textId="77777777" w:rsidTr="00466907">
        <w:trPr>
          <w:cnfStyle w:val="100000000000" w:firstRow="1" w:lastRow="0" w:firstColumn="0" w:lastColumn="0" w:oddVBand="0" w:evenVBand="0" w:oddHBand="0" w:evenHBand="0" w:firstRowFirstColumn="0" w:firstRowLastColumn="0" w:lastRowFirstColumn="0" w:lastRowLastColumn="0"/>
        </w:trPr>
        <w:tc>
          <w:tcPr>
            <w:tcW w:w="1542" w:type="dxa"/>
          </w:tcPr>
          <w:p w14:paraId="00673D67" w14:textId="77777777" w:rsidR="007657CA" w:rsidRPr="004622D9" w:rsidRDefault="007657CA" w:rsidP="0034295A">
            <w:r>
              <w:t>Data package property</w:t>
            </w:r>
          </w:p>
        </w:tc>
        <w:tc>
          <w:tcPr>
            <w:tcW w:w="3203" w:type="dxa"/>
            <w:gridSpan w:val="2"/>
          </w:tcPr>
          <w:p w14:paraId="13AB49A6" w14:textId="77777777" w:rsidR="007657CA" w:rsidRDefault="007657CA" w:rsidP="0034295A">
            <w:r>
              <w:t>PM text</w:t>
            </w:r>
          </w:p>
        </w:tc>
        <w:tc>
          <w:tcPr>
            <w:tcW w:w="2430" w:type="dxa"/>
          </w:tcPr>
          <w:p w14:paraId="2D3525BF" w14:textId="77777777" w:rsidR="007657CA" w:rsidRDefault="007657CA" w:rsidP="0034295A">
            <w:r>
              <w:t>UA approved text</w:t>
            </w:r>
          </w:p>
        </w:tc>
        <w:tc>
          <w:tcPr>
            <w:tcW w:w="2430" w:type="dxa"/>
          </w:tcPr>
          <w:p w14:paraId="6AF5DA52" w14:textId="77777777" w:rsidR="007657CA" w:rsidRPr="004622D9" w:rsidRDefault="007657CA" w:rsidP="0034295A">
            <w:r>
              <w:t>Comments</w:t>
            </w:r>
          </w:p>
        </w:tc>
        <w:tc>
          <w:tcPr>
            <w:tcW w:w="810" w:type="dxa"/>
          </w:tcPr>
          <w:p w14:paraId="74C56835" w14:textId="77777777" w:rsidR="007657CA" w:rsidRPr="004622D9" w:rsidRDefault="007657CA" w:rsidP="0034295A">
            <w:r>
              <w:t>Final</w:t>
            </w:r>
          </w:p>
        </w:tc>
      </w:tr>
      <w:tr w:rsidR="0033684C" w:rsidRPr="009F7CD4" w14:paraId="7870BBF6" w14:textId="77777777" w:rsidTr="006738D0">
        <w:tc>
          <w:tcPr>
            <w:tcW w:w="10415" w:type="dxa"/>
            <w:gridSpan w:val="6"/>
            <w:shd w:val="clear" w:color="auto" w:fill="A6A6A6" w:themeFill="background1" w:themeFillShade="A6"/>
          </w:tcPr>
          <w:p w14:paraId="23F49123" w14:textId="225B744B" w:rsidR="0033684C" w:rsidRPr="009F7CD4" w:rsidRDefault="0033684C" w:rsidP="009F7CD4">
            <w:pPr>
              <w:rPr>
                <w:b/>
              </w:rPr>
            </w:pPr>
            <w:r w:rsidRPr="009F7CD4">
              <w:rPr>
                <w:b/>
              </w:rPr>
              <w:t xml:space="preserve">Sharing </w:t>
            </w:r>
            <w:r w:rsidR="009F7CD4" w:rsidRPr="009F7CD4">
              <w:rPr>
                <w:b/>
              </w:rPr>
              <w:t>1 photo from viewer</w:t>
            </w:r>
          </w:p>
        </w:tc>
      </w:tr>
      <w:tr w:rsidR="007657CA" w:rsidRPr="004622D9" w14:paraId="67B76A9A" w14:textId="77777777" w:rsidTr="006738D0">
        <w:tc>
          <w:tcPr>
            <w:tcW w:w="1542" w:type="dxa"/>
          </w:tcPr>
          <w:p w14:paraId="11551A1E" w14:textId="3273ED90" w:rsidR="007657CA" w:rsidRPr="009F5AC1" w:rsidRDefault="007657CA" w:rsidP="009F7CD4">
            <w:r>
              <w:t>Content</w:t>
            </w:r>
            <w:r w:rsidR="009F7CD4">
              <w:t xml:space="preserve"> </w:t>
            </w:r>
          </w:p>
        </w:tc>
        <w:tc>
          <w:tcPr>
            <w:tcW w:w="3113" w:type="dxa"/>
          </w:tcPr>
          <w:p w14:paraId="08D7ABCC" w14:textId="77777777" w:rsidR="007657CA" w:rsidRDefault="007657CA" w:rsidP="0034295A">
            <w:r>
              <w:t>n/a</w:t>
            </w:r>
          </w:p>
        </w:tc>
        <w:tc>
          <w:tcPr>
            <w:tcW w:w="2520" w:type="dxa"/>
            <w:gridSpan w:val="2"/>
          </w:tcPr>
          <w:p w14:paraId="54E65BBE" w14:textId="4537EF1E" w:rsidR="007657CA" w:rsidRDefault="006738D0" w:rsidP="0034295A">
            <w:r>
              <w:t>n/a</w:t>
            </w:r>
          </w:p>
        </w:tc>
        <w:tc>
          <w:tcPr>
            <w:tcW w:w="2430" w:type="dxa"/>
          </w:tcPr>
          <w:p w14:paraId="245A6F6D" w14:textId="16D14A7C" w:rsidR="007657CA" w:rsidRPr="009F5AC1" w:rsidRDefault="007657CA" w:rsidP="007657CA">
            <w:r>
              <w:t>Single photo as storage file</w:t>
            </w:r>
          </w:p>
        </w:tc>
        <w:tc>
          <w:tcPr>
            <w:tcW w:w="810" w:type="dxa"/>
          </w:tcPr>
          <w:p w14:paraId="3C71758D" w14:textId="54C96D44" w:rsidR="007657CA" w:rsidRPr="009F5AC1" w:rsidRDefault="006738D0" w:rsidP="0034295A">
            <w:r>
              <w:t>n/a</w:t>
            </w:r>
          </w:p>
        </w:tc>
      </w:tr>
      <w:tr w:rsidR="009F7CD4" w:rsidRPr="004622D9" w14:paraId="41C4F4C2" w14:textId="77777777" w:rsidTr="006738D0">
        <w:tc>
          <w:tcPr>
            <w:tcW w:w="1542" w:type="dxa"/>
          </w:tcPr>
          <w:p w14:paraId="624717B3" w14:textId="3E6AF9A4" w:rsidR="009F7CD4" w:rsidRDefault="009F7CD4" w:rsidP="0034295A">
            <w:r>
              <w:t>Title</w:t>
            </w:r>
          </w:p>
        </w:tc>
        <w:tc>
          <w:tcPr>
            <w:tcW w:w="3113" w:type="dxa"/>
          </w:tcPr>
          <w:p w14:paraId="5C650BB0" w14:textId="49F69F58" w:rsidR="009F7CD4" w:rsidRDefault="00DE0555" w:rsidP="0034295A">
            <w:r w:rsidRPr="00DE0555">
              <w:t>Photo from &lt;location&gt; taken on &lt;date</w:t>
            </w:r>
            <w:r>
              <w:t>/date range</w:t>
            </w:r>
            <w:r w:rsidRPr="00DE0555">
              <w:t>&gt;</w:t>
            </w:r>
          </w:p>
        </w:tc>
        <w:tc>
          <w:tcPr>
            <w:tcW w:w="2520" w:type="dxa"/>
            <w:gridSpan w:val="2"/>
          </w:tcPr>
          <w:p w14:paraId="2B7E3ABA" w14:textId="77777777" w:rsidR="009F7CD4" w:rsidRDefault="009F7CD4" w:rsidP="0034295A"/>
        </w:tc>
        <w:tc>
          <w:tcPr>
            <w:tcW w:w="2430" w:type="dxa"/>
          </w:tcPr>
          <w:p w14:paraId="249FB89B" w14:textId="4A840CFD" w:rsidR="009F7CD4" w:rsidRDefault="00DE0555" w:rsidP="007657CA">
            <w:r w:rsidRPr="00DE0555">
              <w:t>Metadata about location/date in photo</w:t>
            </w:r>
          </w:p>
        </w:tc>
        <w:tc>
          <w:tcPr>
            <w:tcW w:w="810" w:type="dxa"/>
          </w:tcPr>
          <w:p w14:paraId="1E79CD48" w14:textId="77777777" w:rsidR="009F7CD4" w:rsidRDefault="009F7CD4" w:rsidP="0034295A"/>
        </w:tc>
      </w:tr>
      <w:tr w:rsidR="009F7CD4" w:rsidRPr="004622D9" w14:paraId="77D3D8A2" w14:textId="77777777" w:rsidTr="006738D0">
        <w:tc>
          <w:tcPr>
            <w:tcW w:w="1542" w:type="dxa"/>
          </w:tcPr>
          <w:p w14:paraId="0F92FF08" w14:textId="28F7D801" w:rsidR="009F7CD4" w:rsidRDefault="009F7CD4" w:rsidP="0034295A">
            <w:r>
              <w:t>Description</w:t>
            </w:r>
          </w:p>
        </w:tc>
        <w:tc>
          <w:tcPr>
            <w:tcW w:w="3113" w:type="dxa"/>
          </w:tcPr>
          <w:p w14:paraId="242A277A" w14:textId="77777777" w:rsidR="009F7CD4" w:rsidRDefault="006738D0" w:rsidP="0034295A">
            <w:r>
              <w:t>Shared from &lt;host app name&gt; app</w:t>
            </w:r>
          </w:p>
          <w:p w14:paraId="00392740" w14:textId="77777777" w:rsidR="006738D0" w:rsidRDefault="006738D0" w:rsidP="006738D0">
            <w:r>
              <w:rPr>
                <w:color w:val="FF0000"/>
              </w:rPr>
              <w:t>Link to download app from store for device</w:t>
            </w:r>
          </w:p>
          <w:p w14:paraId="154E917A" w14:textId="6F071B0B" w:rsidR="006738D0" w:rsidRDefault="006738D0" w:rsidP="0034295A"/>
        </w:tc>
        <w:tc>
          <w:tcPr>
            <w:tcW w:w="2520" w:type="dxa"/>
            <w:gridSpan w:val="2"/>
          </w:tcPr>
          <w:p w14:paraId="022FB84F" w14:textId="77777777" w:rsidR="009F7CD4" w:rsidRDefault="009F7CD4" w:rsidP="0034295A"/>
        </w:tc>
        <w:tc>
          <w:tcPr>
            <w:tcW w:w="2430" w:type="dxa"/>
          </w:tcPr>
          <w:p w14:paraId="594DE9C1" w14:textId="77777777" w:rsidR="006738D0" w:rsidRDefault="006738D0" w:rsidP="007657CA">
            <w:r>
              <w:t xml:space="preserve">String to indicate the file and host app that is sharing it </w:t>
            </w:r>
          </w:p>
          <w:p w14:paraId="454B524F" w14:textId="77777777" w:rsidR="006738D0" w:rsidRDefault="006738D0" w:rsidP="006738D0">
            <w:r>
              <w:rPr>
                <w:color w:val="FF0000"/>
              </w:rPr>
              <w:t>Link to download app from store for device</w:t>
            </w:r>
          </w:p>
          <w:p w14:paraId="7BBE7102" w14:textId="412F0E7B" w:rsidR="009F7CD4" w:rsidRPr="006738D0" w:rsidRDefault="009F7CD4" w:rsidP="007657CA">
            <w:pPr>
              <w:rPr>
                <w:color w:val="FF0000"/>
              </w:rPr>
            </w:pPr>
          </w:p>
        </w:tc>
        <w:tc>
          <w:tcPr>
            <w:tcW w:w="810" w:type="dxa"/>
          </w:tcPr>
          <w:p w14:paraId="5402506A" w14:textId="77777777" w:rsidR="009F7CD4" w:rsidRDefault="009F7CD4" w:rsidP="0034295A"/>
        </w:tc>
      </w:tr>
      <w:tr w:rsidR="00DE0555" w:rsidRPr="004622D9" w14:paraId="58285FE9" w14:textId="77777777" w:rsidTr="006738D0">
        <w:tc>
          <w:tcPr>
            <w:tcW w:w="10415" w:type="dxa"/>
            <w:gridSpan w:val="6"/>
            <w:shd w:val="clear" w:color="auto" w:fill="A6A6A6" w:themeFill="background1" w:themeFillShade="A6"/>
          </w:tcPr>
          <w:p w14:paraId="19B88DE6" w14:textId="27097B65" w:rsidR="00DE0555" w:rsidRDefault="00DE0555" w:rsidP="0034295A">
            <w:r w:rsidRPr="009F7CD4">
              <w:rPr>
                <w:b/>
              </w:rPr>
              <w:t>Sharing 1 photo from viewer</w:t>
            </w:r>
          </w:p>
        </w:tc>
      </w:tr>
      <w:tr w:rsidR="00DE0555" w:rsidRPr="004622D9" w14:paraId="1AAF83C6" w14:textId="77777777" w:rsidTr="00A3047B">
        <w:tc>
          <w:tcPr>
            <w:tcW w:w="1542" w:type="dxa"/>
          </w:tcPr>
          <w:p w14:paraId="09E36603" w14:textId="77777777" w:rsidR="00DE0555" w:rsidRPr="009F5AC1" w:rsidRDefault="00DE0555" w:rsidP="00F202D6">
            <w:r>
              <w:lastRenderedPageBreak/>
              <w:t>Content</w:t>
            </w:r>
          </w:p>
        </w:tc>
        <w:tc>
          <w:tcPr>
            <w:tcW w:w="3113" w:type="dxa"/>
          </w:tcPr>
          <w:p w14:paraId="73CD292C" w14:textId="77777777" w:rsidR="00DE0555" w:rsidRDefault="00DE0555" w:rsidP="00F202D6">
            <w:r>
              <w:t>n/a</w:t>
            </w:r>
          </w:p>
        </w:tc>
        <w:tc>
          <w:tcPr>
            <w:tcW w:w="2520" w:type="dxa"/>
            <w:gridSpan w:val="2"/>
          </w:tcPr>
          <w:p w14:paraId="20B18402" w14:textId="77777777" w:rsidR="00DE0555" w:rsidRDefault="00DE0555" w:rsidP="00F202D6">
            <w:r>
              <w:t>n/a</w:t>
            </w:r>
          </w:p>
        </w:tc>
        <w:tc>
          <w:tcPr>
            <w:tcW w:w="2430" w:type="dxa"/>
          </w:tcPr>
          <w:p w14:paraId="5522007D" w14:textId="77777777" w:rsidR="00DE0555" w:rsidRPr="009F5AC1" w:rsidRDefault="00DE0555" w:rsidP="00F202D6">
            <w:r>
              <w:t>Single video as storage file</w:t>
            </w:r>
          </w:p>
        </w:tc>
        <w:tc>
          <w:tcPr>
            <w:tcW w:w="810" w:type="dxa"/>
          </w:tcPr>
          <w:p w14:paraId="1479AB5B" w14:textId="44F08C29" w:rsidR="00DE0555" w:rsidRPr="009F5AC1" w:rsidRDefault="00466907" w:rsidP="00F202D6">
            <w:r>
              <w:t>n/a</w:t>
            </w:r>
          </w:p>
        </w:tc>
      </w:tr>
      <w:tr w:rsidR="00DE0555" w:rsidRPr="004622D9" w14:paraId="355E92A4" w14:textId="77777777" w:rsidTr="00A3047B">
        <w:tc>
          <w:tcPr>
            <w:tcW w:w="1542" w:type="dxa"/>
          </w:tcPr>
          <w:p w14:paraId="5A5F01DE" w14:textId="77777777" w:rsidR="00DE0555" w:rsidRPr="009F5AC1" w:rsidRDefault="00DE0555" w:rsidP="00F202D6">
            <w:r>
              <w:t>Title</w:t>
            </w:r>
          </w:p>
        </w:tc>
        <w:tc>
          <w:tcPr>
            <w:tcW w:w="3113" w:type="dxa"/>
          </w:tcPr>
          <w:p w14:paraId="2DFC15CE" w14:textId="3022855F" w:rsidR="00DE0555" w:rsidRDefault="006738D0" w:rsidP="00F202D6">
            <w:r>
              <w:t>Video</w:t>
            </w:r>
            <w:r w:rsidRPr="00DE0555">
              <w:t xml:space="preserve"> from &lt;location&gt; taken on &lt;date</w:t>
            </w:r>
            <w:r>
              <w:t>/date range</w:t>
            </w:r>
            <w:r w:rsidRPr="00DE0555">
              <w:t>&gt;</w:t>
            </w:r>
          </w:p>
        </w:tc>
        <w:tc>
          <w:tcPr>
            <w:tcW w:w="2520" w:type="dxa"/>
            <w:gridSpan w:val="2"/>
          </w:tcPr>
          <w:p w14:paraId="3ADD3AA8" w14:textId="77777777" w:rsidR="00DE0555" w:rsidRDefault="00DE0555" w:rsidP="00F202D6"/>
        </w:tc>
        <w:tc>
          <w:tcPr>
            <w:tcW w:w="2430" w:type="dxa"/>
          </w:tcPr>
          <w:p w14:paraId="6C086FF8" w14:textId="77777777" w:rsidR="00DE0555" w:rsidRDefault="00DE0555" w:rsidP="00F202D6">
            <w:r>
              <w:t>Add location/date metadata</w:t>
            </w:r>
          </w:p>
          <w:p w14:paraId="1ABC7009" w14:textId="77777777" w:rsidR="00DE0555" w:rsidRDefault="00DE0555" w:rsidP="00F202D6"/>
        </w:tc>
        <w:tc>
          <w:tcPr>
            <w:tcW w:w="810" w:type="dxa"/>
          </w:tcPr>
          <w:p w14:paraId="4A22D552" w14:textId="376369E6" w:rsidR="00DE0555" w:rsidRDefault="00DE0555" w:rsidP="00F202D6"/>
        </w:tc>
      </w:tr>
      <w:tr w:rsidR="00DE0555" w:rsidRPr="004622D9" w14:paraId="2BD18247" w14:textId="77777777" w:rsidTr="00A3047B">
        <w:tc>
          <w:tcPr>
            <w:tcW w:w="1542" w:type="dxa"/>
          </w:tcPr>
          <w:p w14:paraId="082C6DFB" w14:textId="77777777" w:rsidR="00DE0555" w:rsidRPr="009F5AC1" w:rsidRDefault="00DE0555" w:rsidP="00F202D6">
            <w:r>
              <w:t>Description</w:t>
            </w:r>
          </w:p>
        </w:tc>
        <w:tc>
          <w:tcPr>
            <w:tcW w:w="3113" w:type="dxa"/>
          </w:tcPr>
          <w:p w14:paraId="40B05F97" w14:textId="77777777" w:rsidR="006738D0" w:rsidRDefault="006738D0" w:rsidP="006738D0">
            <w:r>
              <w:t>Shared from &lt;host app name&gt; app</w:t>
            </w:r>
          </w:p>
          <w:p w14:paraId="4950082F" w14:textId="77777777" w:rsidR="006738D0" w:rsidRDefault="006738D0" w:rsidP="006738D0">
            <w:r>
              <w:rPr>
                <w:color w:val="FF0000"/>
              </w:rPr>
              <w:t>Link to download app from store for device</w:t>
            </w:r>
          </w:p>
          <w:p w14:paraId="0DF8AF25" w14:textId="77777777" w:rsidR="00DE0555" w:rsidRDefault="00DE0555" w:rsidP="00F202D6"/>
        </w:tc>
        <w:tc>
          <w:tcPr>
            <w:tcW w:w="2520" w:type="dxa"/>
            <w:gridSpan w:val="2"/>
          </w:tcPr>
          <w:p w14:paraId="1863D9B6" w14:textId="77777777" w:rsidR="00DE0555" w:rsidRDefault="00DE0555" w:rsidP="00F202D6"/>
        </w:tc>
        <w:tc>
          <w:tcPr>
            <w:tcW w:w="2430" w:type="dxa"/>
          </w:tcPr>
          <w:p w14:paraId="49A3E898" w14:textId="77777777" w:rsidR="00DE0555" w:rsidRDefault="00DE0555" w:rsidP="00F202D6">
            <w:r>
              <w:t xml:space="preserve">String to indicate the file and host app that is sharing it </w:t>
            </w:r>
          </w:p>
        </w:tc>
        <w:tc>
          <w:tcPr>
            <w:tcW w:w="810" w:type="dxa"/>
          </w:tcPr>
          <w:p w14:paraId="301EE204" w14:textId="1E56D53C" w:rsidR="00DE0555" w:rsidRDefault="00DE0555" w:rsidP="00F202D6"/>
        </w:tc>
      </w:tr>
      <w:tr w:rsidR="00DE0555" w:rsidRPr="006738D0" w14:paraId="1508CAF7" w14:textId="77777777" w:rsidTr="006738D0">
        <w:tc>
          <w:tcPr>
            <w:tcW w:w="10415" w:type="dxa"/>
            <w:gridSpan w:val="6"/>
            <w:shd w:val="clear" w:color="auto" w:fill="A6A6A6" w:themeFill="background1" w:themeFillShade="A6"/>
          </w:tcPr>
          <w:p w14:paraId="02731C14" w14:textId="244C101D" w:rsidR="00DE0555" w:rsidRPr="006738D0" w:rsidRDefault="00DE0555" w:rsidP="003F3E02">
            <w:pPr>
              <w:rPr>
                <w:b/>
              </w:rPr>
            </w:pPr>
            <w:r w:rsidRPr="006738D0">
              <w:rPr>
                <w:b/>
              </w:rPr>
              <w:t xml:space="preserve">1 </w:t>
            </w:r>
            <w:r w:rsidR="003F3E02">
              <w:rPr>
                <w:b/>
              </w:rPr>
              <w:t>Rich Media Type</w:t>
            </w:r>
            <w:r w:rsidRPr="006738D0">
              <w:rPr>
                <w:b/>
              </w:rPr>
              <w:t xml:space="preserve"> from viewer</w:t>
            </w:r>
          </w:p>
        </w:tc>
      </w:tr>
      <w:tr w:rsidR="006738D0" w:rsidRPr="004622D9" w14:paraId="39B030FB" w14:textId="77777777" w:rsidTr="00A3047B">
        <w:tc>
          <w:tcPr>
            <w:tcW w:w="1542" w:type="dxa"/>
          </w:tcPr>
          <w:p w14:paraId="0739ECD8" w14:textId="46D39BF8" w:rsidR="006738D0" w:rsidRDefault="006738D0" w:rsidP="006738D0">
            <w:r>
              <w:t>Content</w:t>
            </w:r>
          </w:p>
        </w:tc>
        <w:tc>
          <w:tcPr>
            <w:tcW w:w="3113" w:type="dxa"/>
          </w:tcPr>
          <w:p w14:paraId="543FD18A" w14:textId="1511F5B9" w:rsidR="006738D0" w:rsidRDefault="006738D0" w:rsidP="006738D0">
            <w:r>
              <w:t>n/a</w:t>
            </w:r>
          </w:p>
        </w:tc>
        <w:tc>
          <w:tcPr>
            <w:tcW w:w="2520" w:type="dxa"/>
            <w:gridSpan w:val="2"/>
          </w:tcPr>
          <w:p w14:paraId="2F568861" w14:textId="6D0C710D" w:rsidR="006738D0" w:rsidRDefault="006738D0" w:rsidP="006738D0">
            <w:r>
              <w:t>n/a</w:t>
            </w:r>
          </w:p>
        </w:tc>
        <w:tc>
          <w:tcPr>
            <w:tcW w:w="2430" w:type="dxa"/>
          </w:tcPr>
          <w:p w14:paraId="2220E08F" w14:textId="77777777" w:rsidR="003F3E02" w:rsidRDefault="006738D0" w:rsidP="006738D0">
            <w:r>
              <w:t>Single photo</w:t>
            </w:r>
            <w:r w:rsidR="003F3E02">
              <w:t>/video</w:t>
            </w:r>
            <w:r>
              <w:t xml:space="preserve"> as a storage file</w:t>
            </w:r>
            <w:r w:rsidR="003F3E02">
              <w:t xml:space="preserve">. </w:t>
            </w:r>
          </w:p>
          <w:p w14:paraId="25BAC4A3" w14:textId="3CF135B1" w:rsidR="006738D0" w:rsidRPr="003F3E02" w:rsidRDefault="003F3E02" w:rsidP="006738D0">
            <w:pPr>
              <w:rPr>
                <w:i/>
              </w:rPr>
            </w:pPr>
            <w:r w:rsidRPr="003F3E02">
              <w:rPr>
                <w:i/>
              </w:rPr>
              <w:t>*conversion from RMT to standard type detailed in sections 9.4.2 and 9.4.3</w:t>
            </w:r>
          </w:p>
        </w:tc>
        <w:tc>
          <w:tcPr>
            <w:tcW w:w="810" w:type="dxa"/>
          </w:tcPr>
          <w:p w14:paraId="09165B10" w14:textId="6ECCEE01" w:rsidR="006738D0" w:rsidRDefault="006738D0" w:rsidP="006738D0">
            <w:r>
              <w:t>n/a</w:t>
            </w:r>
          </w:p>
        </w:tc>
      </w:tr>
      <w:tr w:rsidR="006738D0" w:rsidRPr="004622D9" w14:paraId="31E37F1A" w14:textId="77777777" w:rsidTr="00A3047B">
        <w:tc>
          <w:tcPr>
            <w:tcW w:w="1542" w:type="dxa"/>
          </w:tcPr>
          <w:p w14:paraId="7D8BE761" w14:textId="62538DA3" w:rsidR="006738D0" w:rsidRDefault="006738D0" w:rsidP="006738D0">
            <w:r>
              <w:t>Title</w:t>
            </w:r>
          </w:p>
        </w:tc>
        <w:tc>
          <w:tcPr>
            <w:tcW w:w="3113" w:type="dxa"/>
          </w:tcPr>
          <w:p w14:paraId="7B386740" w14:textId="42D19C49" w:rsidR="006738D0" w:rsidRDefault="003F3E02" w:rsidP="006738D0">
            <w:r>
              <w:t>&lt;Rich media type name&gt;</w:t>
            </w:r>
            <w:r w:rsidR="006738D0" w:rsidRPr="00DE0555">
              <w:t xml:space="preserve"> from &lt;location&gt; taken on &lt;date</w:t>
            </w:r>
            <w:r w:rsidR="006738D0">
              <w:t>/date range</w:t>
            </w:r>
            <w:r w:rsidR="006738D0" w:rsidRPr="00DE0555">
              <w:t>&gt;</w:t>
            </w:r>
          </w:p>
        </w:tc>
        <w:tc>
          <w:tcPr>
            <w:tcW w:w="2520" w:type="dxa"/>
            <w:gridSpan w:val="2"/>
          </w:tcPr>
          <w:p w14:paraId="3DDDFB8F" w14:textId="0AA08CE9" w:rsidR="006738D0" w:rsidRDefault="006738D0" w:rsidP="006738D0"/>
        </w:tc>
        <w:tc>
          <w:tcPr>
            <w:tcW w:w="2430" w:type="dxa"/>
          </w:tcPr>
          <w:p w14:paraId="02AF3FA6" w14:textId="77777777" w:rsidR="006738D0" w:rsidRDefault="006738D0" w:rsidP="006738D0">
            <w:r>
              <w:t>Add location/date metadata</w:t>
            </w:r>
          </w:p>
          <w:p w14:paraId="080879CA" w14:textId="42DD5308" w:rsidR="006738D0" w:rsidRDefault="006738D0" w:rsidP="006738D0"/>
        </w:tc>
        <w:tc>
          <w:tcPr>
            <w:tcW w:w="810" w:type="dxa"/>
          </w:tcPr>
          <w:p w14:paraId="4834EFE2" w14:textId="3FC736E5" w:rsidR="006738D0" w:rsidRDefault="006738D0" w:rsidP="006738D0"/>
        </w:tc>
      </w:tr>
      <w:tr w:rsidR="006738D0" w:rsidRPr="004622D9" w14:paraId="6A3A1999" w14:textId="77777777" w:rsidTr="00A3047B">
        <w:tc>
          <w:tcPr>
            <w:tcW w:w="1542" w:type="dxa"/>
          </w:tcPr>
          <w:p w14:paraId="4A549E48" w14:textId="34509C78" w:rsidR="006738D0" w:rsidRDefault="006738D0" w:rsidP="006738D0">
            <w:r>
              <w:t>Description</w:t>
            </w:r>
          </w:p>
        </w:tc>
        <w:tc>
          <w:tcPr>
            <w:tcW w:w="3113" w:type="dxa"/>
          </w:tcPr>
          <w:p w14:paraId="5976E678" w14:textId="2DC8D8BE" w:rsidR="006738D0" w:rsidRDefault="006738D0" w:rsidP="006738D0">
            <w:r>
              <w:t>Shared from &lt;host app name&gt; app</w:t>
            </w:r>
          </w:p>
          <w:p w14:paraId="2B491550" w14:textId="6FEF8F84" w:rsidR="006738D0" w:rsidRDefault="006738D0" w:rsidP="006738D0">
            <w:r>
              <w:rPr>
                <w:color w:val="FF0000"/>
              </w:rPr>
              <w:t>Link to download app from store for device</w:t>
            </w:r>
          </w:p>
        </w:tc>
        <w:tc>
          <w:tcPr>
            <w:tcW w:w="2520" w:type="dxa"/>
            <w:gridSpan w:val="2"/>
          </w:tcPr>
          <w:p w14:paraId="2DC359C8" w14:textId="77777777" w:rsidR="006738D0" w:rsidRDefault="006738D0" w:rsidP="006738D0"/>
        </w:tc>
        <w:tc>
          <w:tcPr>
            <w:tcW w:w="2430" w:type="dxa"/>
          </w:tcPr>
          <w:p w14:paraId="3A581E94" w14:textId="41745D4A" w:rsidR="006738D0" w:rsidRDefault="006738D0" w:rsidP="006738D0">
            <w:r>
              <w:t xml:space="preserve">String to indicate the file and host app that is sharing it </w:t>
            </w:r>
          </w:p>
        </w:tc>
        <w:tc>
          <w:tcPr>
            <w:tcW w:w="810" w:type="dxa"/>
          </w:tcPr>
          <w:p w14:paraId="6199F432" w14:textId="2547E44F" w:rsidR="006738D0" w:rsidRDefault="006738D0" w:rsidP="006738D0"/>
        </w:tc>
      </w:tr>
      <w:tr w:rsidR="006738D0" w:rsidRPr="006738D0" w14:paraId="1688260C" w14:textId="77777777" w:rsidTr="006738D0">
        <w:tc>
          <w:tcPr>
            <w:tcW w:w="10415" w:type="dxa"/>
            <w:gridSpan w:val="6"/>
            <w:shd w:val="clear" w:color="auto" w:fill="A6A6A6" w:themeFill="background1" w:themeFillShade="A6"/>
          </w:tcPr>
          <w:p w14:paraId="7080C165" w14:textId="75B0F07F" w:rsidR="006738D0" w:rsidRPr="006738D0" w:rsidRDefault="006738D0" w:rsidP="006738D0">
            <w:pPr>
              <w:rPr>
                <w:b/>
              </w:rPr>
            </w:pPr>
            <w:r>
              <w:rPr>
                <w:b/>
              </w:rPr>
              <w:t>M</w:t>
            </w:r>
            <w:r w:rsidRPr="006738D0">
              <w:rPr>
                <w:b/>
              </w:rPr>
              <w:t xml:space="preserve">ultiple photos and videos from </w:t>
            </w:r>
            <w:r>
              <w:rPr>
                <w:b/>
              </w:rPr>
              <w:t>list view</w:t>
            </w:r>
          </w:p>
        </w:tc>
      </w:tr>
      <w:tr w:rsidR="006738D0" w:rsidRPr="004622D9" w14:paraId="644ADEB5" w14:textId="77777777" w:rsidTr="00A3047B">
        <w:tc>
          <w:tcPr>
            <w:tcW w:w="1542" w:type="dxa"/>
          </w:tcPr>
          <w:p w14:paraId="090623BE" w14:textId="024027D4" w:rsidR="006738D0" w:rsidRDefault="006738D0" w:rsidP="006738D0">
            <w:r>
              <w:t>Content</w:t>
            </w:r>
          </w:p>
        </w:tc>
        <w:tc>
          <w:tcPr>
            <w:tcW w:w="3113" w:type="dxa"/>
          </w:tcPr>
          <w:p w14:paraId="4B95D3C4" w14:textId="248621FC" w:rsidR="006738D0" w:rsidRDefault="006738D0" w:rsidP="006738D0">
            <w:r>
              <w:t>n/a</w:t>
            </w:r>
          </w:p>
        </w:tc>
        <w:tc>
          <w:tcPr>
            <w:tcW w:w="2520" w:type="dxa"/>
            <w:gridSpan w:val="2"/>
          </w:tcPr>
          <w:p w14:paraId="4DE9D254" w14:textId="48D29751" w:rsidR="006738D0" w:rsidRDefault="006738D0" w:rsidP="006738D0">
            <w:r>
              <w:t>n/a</w:t>
            </w:r>
          </w:p>
        </w:tc>
        <w:tc>
          <w:tcPr>
            <w:tcW w:w="2430" w:type="dxa"/>
          </w:tcPr>
          <w:p w14:paraId="1E36CF56" w14:textId="3D94BF19" w:rsidR="006738D0" w:rsidRDefault="001728B9" w:rsidP="00A3047B">
            <w:r>
              <w:t>Each item as st</w:t>
            </w:r>
            <w:r w:rsidR="00A3047B">
              <w:t>orage file</w:t>
            </w:r>
          </w:p>
        </w:tc>
        <w:tc>
          <w:tcPr>
            <w:tcW w:w="810" w:type="dxa"/>
          </w:tcPr>
          <w:p w14:paraId="37BCE285" w14:textId="3806B767" w:rsidR="006738D0" w:rsidRDefault="00466907" w:rsidP="006738D0">
            <w:r>
              <w:t>n/a</w:t>
            </w:r>
          </w:p>
        </w:tc>
      </w:tr>
      <w:tr w:rsidR="006738D0" w:rsidRPr="004622D9" w14:paraId="7FB4345C" w14:textId="77777777" w:rsidTr="00A3047B">
        <w:tc>
          <w:tcPr>
            <w:tcW w:w="1542" w:type="dxa"/>
          </w:tcPr>
          <w:p w14:paraId="26E67ED7" w14:textId="256F6BD1" w:rsidR="006738D0" w:rsidRDefault="006738D0" w:rsidP="006738D0">
            <w:r>
              <w:lastRenderedPageBreak/>
              <w:t>Title</w:t>
            </w:r>
          </w:p>
        </w:tc>
        <w:tc>
          <w:tcPr>
            <w:tcW w:w="3113" w:type="dxa"/>
          </w:tcPr>
          <w:p w14:paraId="3E14B701" w14:textId="77777777" w:rsidR="001728B9" w:rsidRDefault="001728B9" w:rsidP="006738D0">
            <w:r>
              <w:t xml:space="preserve">Photos </w:t>
            </w:r>
            <w:r w:rsidRPr="00DE0555">
              <w:t>from &lt;location&gt; taken on &lt;date</w:t>
            </w:r>
            <w:r>
              <w:t>/date range</w:t>
            </w:r>
            <w:r w:rsidRPr="00DE0555">
              <w:t>&gt;</w:t>
            </w:r>
          </w:p>
          <w:p w14:paraId="527FFD7B" w14:textId="77777777" w:rsidR="001728B9" w:rsidRDefault="001728B9" w:rsidP="006738D0">
            <w:r>
              <w:t>OR</w:t>
            </w:r>
          </w:p>
          <w:p w14:paraId="7B7D2810" w14:textId="77777777" w:rsidR="001728B9" w:rsidRDefault="001728B9" w:rsidP="006738D0">
            <w:r>
              <w:t xml:space="preserve">Videos </w:t>
            </w:r>
            <w:r w:rsidRPr="00DE0555">
              <w:t>from &lt;location&gt; taken on &lt;date</w:t>
            </w:r>
            <w:r>
              <w:t>/date range</w:t>
            </w:r>
            <w:r w:rsidRPr="00DE0555">
              <w:t>&gt;</w:t>
            </w:r>
          </w:p>
          <w:p w14:paraId="3C6B0DA1" w14:textId="77777777" w:rsidR="001728B9" w:rsidRDefault="001728B9" w:rsidP="006738D0">
            <w:r>
              <w:t>OR</w:t>
            </w:r>
          </w:p>
          <w:p w14:paraId="739CB46D" w14:textId="6C87F1E6" w:rsidR="006738D0" w:rsidRDefault="001728B9" w:rsidP="001728B9">
            <w:r>
              <w:t xml:space="preserve">Photos and videos from </w:t>
            </w:r>
            <w:r w:rsidRPr="00DE0555">
              <w:t>&lt;location&gt; taken on &lt;date</w:t>
            </w:r>
            <w:r>
              <w:t>/date range</w:t>
            </w:r>
            <w:r w:rsidRPr="00DE0555">
              <w:t>&gt;</w:t>
            </w:r>
          </w:p>
        </w:tc>
        <w:tc>
          <w:tcPr>
            <w:tcW w:w="2520" w:type="dxa"/>
            <w:gridSpan w:val="2"/>
          </w:tcPr>
          <w:p w14:paraId="5DC2ADE3" w14:textId="77777777" w:rsidR="006738D0" w:rsidRDefault="006738D0" w:rsidP="006738D0"/>
        </w:tc>
        <w:tc>
          <w:tcPr>
            <w:tcW w:w="2430" w:type="dxa"/>
          </w:tcPr>
          <w:p w14:paraId="74F22FA6" w14:textId="77777777" w:rsidR="00A3047B" w:rsidRDefault="00A3047B" w:rsidP="00A3047B">
            <w:r>
              <w:t>Add location/date metadata</w:t>
            </w:r>
          </w:p>
          <w:p w14:paraId="1095B3B6" w14:textId="3BE12BB1" w:rsidR="006738D0" w:rsidRDefault="006738D0" w:rsidP="006738D0"/>
        </w:tc>
        <w:tc>
          <w:tcPr>
            <w:tcW w:w="810" w:type="dxa"/>
          </w:tcPr>
          <w:p w14:paraId="5A1C0337" w14:textId="4DCBBAAA" w:rsidR="006738D0" w:rsidRDefault="006738D0" w:rsidP="006738D0"/>
        </w:tc>
      </w:tr>
      <w:tr w:rsidR="006738D0" w:rsidRPr="004622D9" w14:paraId="3CCF3EF5" w14:textId="77777777" w:rsidTr="00A3047B">
        <w:tc>
          <w:tcPr>
            <w:tcW w:w="1542" w:type="dxa"/>
          </w:tcPr>
          <w:p w14:paraId="3DE5B25E" w14:textId="71F6B187" w:rsidR="006738D0" w:rsidRDefault="006738D0" w:rsidP="006738D0">
            <w:r>
              <w:t>Description</w:t>
            </w:r>
          </w:p>
        </w:tc>
        <w:tc>
          <w:tcPr>
            <w:tcW w:w="3113" w:type="dxa"/>
          </w:tcPr>
          <w:p w14:paraId="0772AD7F" w14:textId="7ADD109B" w:rsidR="006738D0" w:rsidRDefault="006738D0" w:rsidP="006738D0">
            <w:r>
              <w:t>Shared from &lt;host app name&gt; app</w:t>
            </w:r>
          </w:p>
          <w:p w14:paraId="2FF892A5" w14:textId="5CDF418E" w:rsidR="006738D0" w:rsidRDefault="006738D0" w:rsidP="00A3047B">
            <w:r>
              <w:rPr>
                <w:color w:val="FF0000"/>
              </w:rPr>
              <w:t>Link to download app from store for device</w:t>
            </w:r>
          </w:p>
        </w:tc>
        <w:tc>
          <w:tcPr>
            <w:tcW w:w="2520" w:type="dxa"/>
            <w:gridSpan w:val="2"/>
          </w:tcPr>
          <w:p w14:paraId="6E1E9D41" w14:textId="77777777" w:rsidR="006738D0" w:rsidRDefault="006738D0" w:rsidP="006738D0"/>
        </w:tc>
        <w:tc>
          <w:tcPr>
            <w:tcW w:w="2430" w:type="dxa"/>
          </w:tcPr>
          <w:p w14:paraId="2783B43C" w14:textId="55769330" w:rsidR="006738D0" w:rsidRDefault="006738D0" w:rsidP="006738D0">
            <w:r>
              <w:t xml:space="preserve">String to indicate the file and host app that is sharing it </w:t>
            </w:r>
          </w:p>
        </w:tc>
        <w:tc>
          <w:tcPr>
            <w:tcW w:w="810" w:type="dxa"/>
          </w:tcPr>
          <w:p w14:paraId="02A631C0" w14:textId="0CBDFC47" w:rsidR="006738D0" w:rsidRDefault="006738D0" w:rsidP="006738D0"/>
        </w:tc>
      </w:tr>
    </w:tbl>
    <w:p w14:paraId="05CD9219" w14:textId="77777777" w:rsidR="006A72AF" w:rsidRPr="006A72AF" w:rsidRDefault="006A72AF" w:rsidP="006824FE">
      <w:pPr>
        <w:rPr>
          <w:b/>
        </w:rPr>
      </w:pPr>
    </w:p>
    <w:p w14:paraId="01D86A4D" w14:textId="1F9B3BA9" w:rsidR="00925209" w:rsidRDefault="00925209" w:rsidP="003C32AD">
      <w:pPr>
        <w:pStyle w:val="Heading3"/>
      </w:pPr>
      <w:r>
        <w:t>Error Handling</w:t>
      </w:r>
    </w:p>
    <w:p w14:paraId="5B277073" w14:textId="21909B1E" w:rsidR="00925209" w:rsidRDefault="00925209" w:rsidP="00925209">
      <w:pPr>
        <w:rPr>
          <w:b/>
        </w:rPr>
      </w:pPr>
      <w:r>
        <w:rPr>
          <w:b/>
        </w:rPr>
        <w:t>UX</w:t>
      </w:r>
    </w:p>
    <w:p w14:paraId="1B150946" w14:textId="4D6AC43B" w:rsidR="003841F8" w:rsidRDefault="003841F8" w:rsidP="00925209">
      <w:pPr>
        <w:rPr>
          <w:b/>
        </w:rPr>
      </w:pPr>
    </w:p>
    <w:p w14:paraId="3ACD3B7A" w14:textId="77777777" w:rsidR="00E04857" w:rsidRDefault="00E04857" w:rsidP="00E04857">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E04857" w:rsidRPr="00D741AD" w14:paraId="644D8B29" w14:textId="77777777" w:rsidTr="00230FCC">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6E6F9846" w14:textId="77777777" w:rsidR="00E04857" w:rsidRPr="00D741AD" w:rsidRDefault="00E04857"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4A31B748" w14:textId="77777777" w:rsidR="00E04857" w:rsidRPr="00D741AD" w:rsidRDefault="00E04857" w:rsidP="00230FCC">
            <w:pPr>
              <w:rPr>
                <w:rFonts w:cs="Segoe UI"/>
                <w:b w:val="0"/>
                <w:bCs/>
                <w:szCs w:val="20"/>
              </w:rPr>
            </w:pPr>
            <w:r w:rsidRPr="00D741AD">
              <w:rPr>
                <w:rFonts w:cs="Segoe UI"/>
                <w:b w:val="0"/>
                <w:bCs/>
                <w:szCs w:val="20"/>
              </w:rPr>
              <w:t>Description</w:t>
            </w:r>
          </w:p>
        </w:tc>
        <w:tc>
          <w:tcPr>
            <w:tcW w:w="1189" w:type="dxa"/>
          </w:tcPr>
          <w:p w14:paraId="705116C0" w14:textId="77777777" w:rsidR="00E04857" w:rsidRPr="00D741AD" w:rsidRDefault="00E04857"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71E2BC88" w14:textId="77777777" w:rsidR="00E04857" w:rsidRPr="00D741AD" w:rsidRDefault="00E04857"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2267A61E" w14:textId="77777777" w:rsidR="00E04857" w:rsidRPr="00D741AD" w:rsidRDefault="00E04857"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D5C9859" w14:textId="77777777" w:rsidR="00E04857" w:rsidRPr="00D741AD" w:rsidRDefault="00E04857" w:rsidP="00230FCC">
            <w:pPr>
              <w:jc w:val="center"/>
              <w:rPr>
                <w:rFonts w:cs="Segoe UI"/>
                <w:b w:val="0"/>
                <w:bCs/>
                <w:szCs w:val="20"/>
              </w:rPr>
            </w:pPr>
            <w:r w:rsidRPr="00D741AD">
              <w:rPr>
                <w:rFonts w:cs="Segoe UI"/>
                <w:b w:val="0"/>
                <w:bCs/>
                <w:szCs w:val="20"/>
              </w:rPr>
              <w:t>Final string</w:t>
            </w:r>
          </w:p>
        </w:tc>
      </w:tr>
      <w:tr w:rsidR="00E04857" w:rsidRPr="00D156B6" w14:paraId="262F5F1E" w14:textId="77777777" w:rsidTr="00230FCC">
        <w:trPr>
          <w:trHeight w:val="20"/>
        </w:trPr>
        <w:tc>
          <w:tcPr>
            <w:tcW w:w="1470" w:type="dxa"/>
            <w:tcMar>
              <w:top w:w="58" w:type="dxa"/>
              <w:bottom w:w="58" w:type="dxa"/>
            </w:tcMar>
          </w:tcPr>
          <w:p w14:paraId="0DE0956A" w14:textId="77777777" w:rsidR="00E04857" w:rsidRDefault="00E04857" w:rsidP="00230FCC">
            <w:pPr>
              <w:spacing w:after="0"/>
              <w:rPr>
                <w:sz w:val="20"/>
              </w:rPr>
            </w:pPr>
            <w:r>
              <w:rPr>
                <w:sz w:val="20"/>
              </w:rPr>
              <w:t xml:space="preserve">Toast </w:t>
            </w:r>
          </w:p>
          <w:p w14:paraId="7BD0BE19" w14:textId="77777777" w:rsidR="00E04857" w:rsidRPr="00D156B6" w:rsidRDefault="00E04857" w:rsidP="00230FCC">
            <w:pPr>
              <w:rPr>
                <w:sz w:val="20"/>
              </w:rPr>
            </w:pPr>
          </w:p>
        </w:tc>
        <w:tc>
          <w:tcPr>
            <w:tcW w:w="1961" w:type="dxa"/>
            <w:tcMar>
              <w:top w:w="58" w:type="dxa"/>
              <w:bottom w:w="58" w:type="dxa"/>
            </w:tcMar>
          </w:tcPr>
          <w:p w14:paraId="1219C6F0" w14:textId="77777777" w:rsidR="00E04857" w:rsidRPr="00D156B6" w:rsidRDefault="00E04857" w:rsidP="00230FCC">
            <w:pPr>
              <w:rPr>
                <w:rFonts w:cs="Segoe UI"/>
                <w:color w:val="000000"/>
                <w:sz w:val="20"/>
              </w:rPr>
            </w:pPr>
            <w:r>
              <w:rPr>
                <w:sz w:val="20"/>
              </w:rPr>
              <w:t>Display toast on viewer screen.</w:t>
            </w:r>
          </w:p>
        </w:tc>
        <w:tc>
          <w:tcPr>
            <w:tcW w:w="1189" w:type="dxa"/>
          </w:tcPr>
          <w:p w14:paraId="01F1906D" w14:textId="77777777" w:rsidR="00E04857" w:rsidRDefault="00E04857" w:rsidP="00230FCC">
            <w:pPr>
              <w:spacing w:after="0"/>
              <w:rPr>
                <w:sz w:val="20"/>
              </w:rPr>
            </w:pPr>
          </w:p>
        </w:tc>
        <w:tc>
          <w:tcPr>
            <w:tcW w:w="1874" w:type="dxa"/>
            <w:tcMar>
              <w:top w:w="58" w:type="dxa"/>
              <w:bottom w:w="58" w:type="dxa"/>
            </w:tcMar>
          </w:tcPr>
          <w:p w14:paraId="2B3E51A8" w14:textId="359DEB81"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10CF6C62" w14:textId="77777777" w:rsidR="00E04857" w:rsidRPr="00D156B6" w:rsidRDefault="00E04857" w:rsidP="00230FCC">
            <w:pPr>
              <w:spacing w:after="0"/>
              <w:rPr>
                <w:sz w:val="20"/>
              </w:rPr>
            </w:pPr>
          </w:p>
        </w:tc>
        <w:tc>
          <w:tcPr>
            <w:tcW w:w="1855" w:type="dxa"/>
            <w:tcMar>
              <w:top w:w="58" w:type="dxa"/>
              <w:bottom w:w="58" w:type="dxa"/>
            </w:tcMar>
          </w:tcPr>
          <w:p w14:paraId="007DA7A0"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hideMark/>
          </w:tcPr>
          <w:p w14:paraId="6F944531" w14:textId="77777777" w:rsidR="00E04857" w:rsidRPr="00D156B6" w:rsidRDefault="00E04857" w:rsidP="00230FCC">
            <w:pPr>
              <w:spacing w:after="0"/>
              <w:rPr>
                <w:sz w:val="20"/>
              </w:rPr>
            </w:pPr>
          </w:p>
        </w:tc>
      </w:tr>
      <w:tr w:rsidR="00E04857" w:rsidRPr="00D156B6" w14:paraId="6847221A" w14:textId="77777777" w:rsidTr="00230FCC">
        <w:trPr>
          <w:trHeight w:val="20"/>
        </w:trPr>
        <w:tc>
          <w:tcPr>
            <w:tcW w:w="1470" w:type="dxa"/>
            <w:tcMar>
              <w:top w:w="58" w:type="dxa"/>
              <w:bottom w:w="58" w:type="dxa"/>
            </w:tcMar>
          </w:tcPr>
          <w:p w14:paraId="0260B9B9" w14:textId="77777777" w:rsidR="00E04857" w:rsidRDefault="00E04857" w:rsidP="00230FCC">
            <w:pPr>
              <w:spacing w:after="0"/>
              <w:rPr>
                <w:sz w:val="20"/>
              </w:rPr>
            </w:pPr>
            <w:r>
              <w:rPr>
                <w:sz w:val="20"/>
              </w:rPr>
              <w:t>Toast</w:t>
            </w:r>
          </w:p>
        </w:tc>
        <w:tc>
          <w:tcPr>
            <w:tcW w:w="1961" w:type="dxa"/>
            <w:tcMar>
              <w:top w:w="58" w:type="dxa"/>
              <w:bottom w:w="58" w:type="dxa"/>
            </w:tcMar>
          </w:tcPr>
          <w:p w14:paraId="53C1AE0C" w14:textId="77777777" w:rsidR="00E04857" w:rsidRDefault="00E04857" w:rsidP="00230FCC">
            <w:pPr>
              <w:rPr>
                <w:sz w:val="20"/>
              </w:rPr>
            </w:pPr>
            <w:r>
              <w:rPr>
                <w:sz w:val="20"/>
              </w:rPr>
              <w:t xml:space="preserve">Display toast on list view screen with selected content persisted. </w:t>
            </w:r>
          </w:p>
        </w:tc>
        <w:tc>
          <w:tcPr>
            <w:tcW w:w="1189" w:type="dxa"/>
          </w:tcPr>
          <w:p w14:paraId="483ED2E9" w14:textId="77777777" w:rsidR="00E04857" w:rsidRDefault="00E04857" w:rsidP="00230FCC">
            <w:pPr>
              <w:spacing w:after="0"/>
              <w:rPr>
                <w:sz w:val="20"/>
              </w:rPr>
            </w:pPr>
          </w:p>
        </w:tc>
        <w:tc>
          <w:tcPr>
            <w:tcW w:w="1874" w:type="dxa"/>
            <w:tcMar>
              <w:top w:w="58" w:type="dxa"/>
              <w:bottom w:w="58" w:type="dxa"/>
            </w:tcMar>
          </w:tcPr>
          <w:p w14:paraId="2D2E093D" w14:textId="4E783B9E"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5A2545C5" w14:textId="77777777" w:rsidR="00E04857" w:rsidRDefault="00E04857" w:rsidP="00230FCC">
            <w:pPr>
              <w:spacing w:after="0"/>
              <w:rPr>
                <w:sz w:val="20"/>
              </w:rPr>
            </w:pPr>
          </w:p>
        </w:tc>
        <w:tc>
          <w:tcPr>
            <w:tcW w:w="1855" w:type="dxa"/>
            <w:tcMar>
              <w:top w:w="58" w:type="dxa"/>
              <w:bottom w:w="58" w:type="dxa"/>
            </w:tcMar>
          </w:tcPr>
          <w:p w14:paraId="62F283E3"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tcPr>
          <w:p w14:paraId="0CBA75D5" w14:textId="77777777" w:rsidR="00E04857" w:rsidRPr="00D156B6" w:rsidRDefault="00E04857" w:rsidP="00230FCC">
            <w:pPr>
              <w:spacing w:after="0"/>
              <w:rPr>
                <w:sz w:val="20"/>
              </w:rPr>
            </w:pPr>
          </w:p>
        </w:tc>
      </w:tr>
    </w:tbl>
    <w:p w14:paraId="1A275E21" w14:textId="0D2DE0E0" w:rsidR="00925209" w:rsidRDefault="00E04857" w:rsidP="00925209">
      <w:pPr>
        <w:rPr>
          <w:b/>
        </w:rPr>
      </w:pPr>
      <w:r>
        <w:rPr>
          <w:b/>
        </w:rPr>
        <w:t>Error List</w:t>
      </w:r>
    </w:p>
    <w:p w14:paraId="7C347380" w14:textId="0736AD87" w:rsidR="009F6D90" w:rsidRDefault="009F6D90" w:rsidP="00925209">
      <w:r>
        <w:lastRenderedPageBreak/>
        <w:t xml:space="preserve">Continue what was supported in blue on pc: section 9.1.2 on </w:t>
      </w:r>
      <w:hyperlink r:id="rId51" w:history="1">
        <w:r w:rsidRPr="009F6D90">
          <w:rPr>
            <w:rStyle w:val="Hyperlink"/>
          </w:rPr>
          <w:t>spec</w:t>
        </w:r>
      </w:hyperlink>
    </w:p>
    <w:p w14:paraId="08D4CDD1" w14:textId="77777777" w:rsidR="003F3E02" w:rsidRDefault="003F3E02" w:rsidP="003F3E02">
      <w:r>
        <w:t xml:space="preserve">The Share platform allows source apps to provide a custom string to the Share flyout. The error cases and the corresponding custom strings are detailed below. </w:t>
      </w:r>
    </w:p>
    <w:p w14:paraId="66E872EF" w14:textId="77777777" w:rsidR="003F3E02" w:rsidRDefault="003F3E02" w:rsidP="003F3E02"/>
    <w:p w14:paraId="7E8E3AE0" w14:textId="5EE2B7F7" w:rsidR="003F3E02" w:rsidRDefault="003F3E02" w:rsidP="003F3E02">
      <w:r>
        <w:t>In these error cases, the Viewer/list view should opt-out of Share and provide the appropriate message as part of the data package.</w:t>
      </w:r>
    </w:p>
    <w:p w14:paraId="792F28F6" w14:textId="178CEE73" w:rsidR="006778D3" w:rsidRDefault="006778D3" w:rsidP="003F3E02">
      <w:r>
        <w:t>New list:</w:t>
      </w:r>
    </w:p>
    <w:tbl>
      <w:tblPr>
        <w:tblStyle w:val="Wind8ws"/>
        <w:tblW w:w="9695" w:type="dxa"/>
        <w:tblInd w:w="115" w:type="dxa"/>
        <w:tblLook w:val="04A0" w:firstRow="1" w:lastRow="0" w:firstColumn="1" w:lastColumn="0" w:noHBand="0" w:noVBand="1"/>
      </w:tblPr>
      <w:tblGrid>
        <w:gridCol w:w="2302"/>
        <w:gridCol w:w="2239"/>
        <w:gridCol w:w="1872"/>
        <w:gridCol w:w="2154"/>
        <w:gridCol w:w="1128"/>
      </w:tblGrid>
      <w:tr w:rsidR="00E04857" w:rsidRPr="004622D9" w14:paraId="50756A79"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76E93AB4" w14:textId="77777777" w:rsidR="006778D3" w:rsidRDefault="006778D3" w:rsidP="00230FCC">
            <w:r>
              <w:t>Scenario</w:t>
            </w:r>
          </w:p>
        </w:tc>
        <w:tc>
          <w:tcPr>
            <w:tcW w:w="2514" w:type="dxa"/>
          </w:tcPr>
          <w:p w14:paraId="6C7DFFE7" w14:textId="77777777" w:rsidR="006778D3" w:rsidRDefault="006778D3" w:rsidP="00230FCC">
            <w:r>
              <w:t>PM text</w:t>
            </w:r>
          </w:p>
        </w:tc>
        <w:tc>
          <w:tcPr>
            <w:tcW w:w="2070" w:type="dxa"/>
          </w:tcPr>
          <w:p w14:paraId="38CF2C24" w14:textId="77777777" w:rsidR="006778D3" w:rsidRDefault="006778D3" w:rsidP="00230FCC">
            <w:r>
              <w:t>UA approved text</w:t>
            </w:r>
          </w:p>
        </w:tc>
        <w:tc>
          <w:tcPr>
            <w:tcW w:w="2169" w:type="dxa"/>
          </w:tcPr>
          <w:p w14:paraId="7EDD3837" w14:textId="77777777" w:rsidR="006778D3" w:rsidRDefault="006778D3" w:rsidP="00230FCC">
            <w:r>
              <w:t>Comments</w:t>
            </w:r>
          </w:p>
        </w:tc>
        <w:tc>
          <w:tcPr>
            <w:tcW w:w="1251" w:type="dxa"/>
          </w:tcPr>
          <w:p w14:paraId="07C29FB4" w14:textId="77777777" w:rsidR="006778D3" w:rsidRPr="004622D9" w:rsidRDefault="006778D3" w:rsidP="00230FCC">
            <w:r>
              <w:t>Final</w:t>
            </w:r>
          </w:p>
        </w:tc>
      </w:tr>
      <w:tr w:rsidR="00E04857" w14:paraId="11B4F9E6" w14:textId="77777777" w:rsidTr="00230FCC">
        <w:tc>
          <w:tcPr>
            <w:tcW w:w="1691" w:type="dxa"/>
          </w:tcPr>
          <w:p w14:paraId="438272A2" w14:textId="77777777" w:rsidR="006778D3" w:rsidRDefault="006778D3" w:rsidP="00230FCC">
            <w:r>
              <w:t>File not present</w:t>
            </w:r>
          </w:p>
        </w:tc>
        <w:tc>
          <w:tcPr>
            <w:tcW w:w="2514" w:type="dxa"/>
          </w:tcPr>
          <w:p w14:paraId="7E74800C" w14:textId="7A9E8D2F" w:rsidR="006778D3" w:rsidRDefault="006778D3" w:rsidP="00230FCC">
            <w:r>
              <w:t xml:space="preserve">This photo or video has been moved or deleted.  </w:t>
            </w:r>
          </w:p>
        </w:tc>
        <w:tc>
          <w:tcPr>
            <w:tcW w:w="2070" w:type="dxa"/>
          </w:tcPr>
          <w:p w14:paraId="56614C56" w14:textId="1CDA3459" w:rsidR="006778D3" w:rsidRDefault="006778D3" w:rsidP="006778D3"/>
        </w:tc>
        <w:tc>
          <w:tcPr>
            <w:tcW w:w="2169" w:type="dxa"/>
          </w:tcPr>
          <w:p w14:paraId="6DBA625F" w14:textId="77777777" w:rsidR="006778D3" w:rsidRDefault="006778D3" w:rsidP="00230FCC">
            <w:r>
              <w:t>Error message shown when a file has been moved or deleted and the user tries to share it</w:t>
            </w:r>
          </w:p>
        </w:tc>
        <w:tc>
          <w:tcPr>
            <w:tcW w:w="1251" w:type="dxa"/>
          </w:tcPr>
          <w:p w14:paraId="5AAF49F4" w14:textId="7A170A5A" w:rsidR="006778D3" w:rsidRDefault="006778D3" w:rsidP="00230FCC"/>
        </w:tc>
      </w:tr>
      <w:tr w:rsidR="006778D3" w14:paraId="0BFEBBEC" w14:textId="77777777" w:rsidTr="00230FCC">
        <w:tc>
          <w:tcPr>
            <w:tcW w:w="1691" w:type="dxa"/>
          </w:tcPr>
          <w:p w14:paraId="6E5643AD" w14:textId="467C0F45" w:rsidR="006778D3" w:rsidRDefault="006778D3" w:rsidP="00230FCC">
            <w:r>
              <w:t>Share invoked from share charm entry point</w:t>
            </w:r>
          </w:p>
        </w:tc>
        <w:tc>
          <w:tcPr>
            <w:tcW w:w="2514" w:type="dxa"/>
          </w:tcPr>
          <w:p w14:paraId="7E6F2EFE" w14:textId="167E8141" w:rsidR="006778D3" w:rsidRDefault="006778D3" w:rsidP="006778D3">
            <w:r>
              <w:t xml:space="preserve">This action has been disabled. Please use the share button in the app instead. </w:t>
            </w:r>
          </w:p>
        </w:tc>
        <w:tc>
          <w:tcPr>
            <w:tcW w:w="2070" w:type="dxa"/>
          </w:tcPr>
          <w:p w14:paraId="0A6ABCE3" w14:textId="77777777" w:rsidR="006778D3" w:rsidRDefault="006778D3" w:rsidP="006778D3"/>
        </w:tc>
        <w:tc>
          <w:tcPr>
            <w:tcW w:w="2169" w:type="dxa"/>
          </w:tcPr>
          <w:p w14:paraId="3BDD189F" w14:textId="62306569" w:rsidR="006778D3" w:rsidRDefault="006778D3" w:rsidP="00230FCC">
            <w:r>
              <w:t>Since the share charm is going away in Threshold, we are not going to do any work to plumb it. Therefore we will throw an error asking users to use the in-app share entry point</w:t>
            </w:r>
          </w:p>
        </w:tc>
        <w:tc>
          <w:tcPr>
            <w:tcW w:w="1251" w:type="dxa"/>
          </w:tcPr>
          <w:p w14:paraId="2C066288" w14:textId="77777777" w:rsidR="006778D3" w:rsidRDefault="006778D3" w:rsidP="00230FCC"/>
        </w:tc>
      </w:tr>
      <w:tr w:rsidR="006778D3" w14:paraId="38B0ADA9" w14:textId="77777777" w:rsidTr="00230FCC">
        <w:tc>
          <w:tcPr>
            <w:tcW w:w="1691" w:type="dxa"/>
          </w:tcPr>
          <w:p w14:paraId="6E96A9DC" w14:textId="7D368134" w:rsidR="006778D3" w:rsidRPr="006778D3" w:rsidRDefault="006778D3" w:rsidP="00230FCC">
            <w:pPr>
              <w:rPr>
                <w:color w:val="FF0000"/>
              </w:rPr>
            </w:pPr>
            <w:r w:rsidRPr="006778D3">
              <w:rPr>
                <w:color w:val="FF0000"/>
              </w:rPr>
              <w:t>Cannot share due to no internet connection</w:t>
            </w:r>
          </w:p>
        </w:tc>
        <w:tc>
          <w:tcPr>
            <w:tcW w:w="2514" w:type="dxa"/>
          </w:tcPr>
          <w:p w14:paraId="24FF4FDD" w14:textId="77777777" w:rsidR="006778D3" w:rsidRPr="006778D3" w:rsidRDefault="006778D3" w:rsidP="006778D3">
            <w:pPr>
              <w:rPr>
                <w:color w:val="FF0000"/>
              </w:rPr>
            </w:pPr>
          </w:p>
        </w:tc>
        <w:tc>
          <w:tcPr>
            <w:tcW w:w="2070" w:type="dxa"/>
          </w:tcPr>
          <w:p w14:paraId="71A79D56" w14:textId="77777777" w:rsidR="006778D3" w:rsidRPr="006778D3" w:rsidRDefault="006778D3" w:rsidP="006778D3">
            <w:pPr>
              <w:rPr>
                <w:color w:val="FF0000"/>
              </w:rPr>
            </w:pPr>
          </w:p>
        </w:tc>
        <w:tc>
          <w:tcPr>
            <w:tcW w:w="2169" w:type="dxa"/>
          </w:tcPr>
          <w:p w14:paraId="2F07B5F5" w14:textId="77777777" w:rsidR="006778D3" w:rsidRDefault="006778D3" w:rsidP="00230FCC">
            <w:pPr>
              <w:rPr>
                <w:color w:val="FF0000"/>
              </w:rPr>
            </w:pPr>
            <w:r w:rsidRPr="006778D3">
              <w:rPr>
                <w:color w:val="FF0000"/>
              </w:rPr>
              <w:t>If there is no internet</w:t>
            </w:r>
            <w:r>
              <w:rPr>
                <w:color w:val="FF0000"/>
              </w:rPr>
              <w:t>, we cannot complete the share action.</w:t>
            </w:r>
          </w:p>
          <w:p w14:paraId="464BD418" w14:textId="142987D8" w:rsidR="006778D3" w:rsidRPr="006778D3" w:rsidRDefault="006778D3" w:rsidP="00B56CFB">
            <w:pPr>
              <w:rPr>
                <w:color w:val="FF0000"/>
              </w:rPr>
            </w:pPr>
            <w:r>
              <w:rPr>
                <w:color w:val="FF0000"/>
              </w:rPr>
              <w:t>Phone blue</w:t>
            </w:r>
            <w:r w:rsidR="00B56CFB">
              <w:rPr>
                <w:color w:val="FF0000"/>
              </w:rPr>
              <w:t>: A</w:t>
            </w:r>
            <w:r>
              <w:rPr>
                <w:color w:val="FF0000"/>
              </w:rPr>
              <w:t xml:space="preserve">llows users to complete share flow, but share task is queued and will be </w:t>
            </w:r>
            <w:r>
              <w:rPr>
                <w:color w:val="FF0000"/>
              </w:rPr>
              <w:lastRenderedPageBreak/>
              <w:t>sent when user connects to internet.</w:t>
            </w:r>
          </w:p>
        </w:tc>
        <w:tc>
          <w:tcPr>
            <w:tcW w:w="1251" w:type="dxa"/>
          </w:tcPr>
          <w:p w14:paraId="66146D44" w14:textId="77777777" w:rsidR="006778D3" w:rsidRDefault="006778D3" w:rsidP="00230FCC"/>
        </w:tc>
      </w:tr>
      <w:tr w:rsidR="006778D3" w14:paraId="5E77F3F1" w14:textId="77777777" w:rsidTr="00230FCC">
        <w:tc>
          <w:tcPr>
            <w:tcW w:w="1691" w:type="dxa"/>
          </w:tcPr>
          <w:p w14:paraId="2F513B26" w14:textId="137394B9" w:rsidR="006778D3" w:rsidRPr="00B56CFB" w:rsidRDefault="006778D3" w:rsidP="00230FCC">
            <w:pPr>
              <w:rPr>
                <w:color w:val="000000" w:themeColor="text1"/>
              </w:rPr>
            </w:pPr>
            <w:r w:rsidRPr="00B56CFB">
              <w:rPr>
                <w:color w:val="000000" w:themeColor="text1"/>
              </w:rPr>
              <w:lastRenderedPageBreak/>
              <w:t>Cannot download OneDrive content to share</w:t>
            </w:r>
            <w:r w:rsidR="00AA6D34">
              <w:rPr>
                <w:color w:val="000000" w:themeColor="text1"/>
              </w:rPr>
              <w:t xml:space="preserve"> due to lack of internet connection</w:t>
            </w:r>
          </w:p>
        </w:tc>
        <w:tc>
          <w:tcPr>
            <w:tcW w:w="2514" w:type="dxa"/>
          </w:tcPr>
          <w:p w14:paraId="5A56E776" w14:textId="6024DA56" w:rsidR="006778D3" w:rsidRPr="00B56CFB" w:rsidRDefault="00B56CFB" w:rsidP="00B56CFB">
            <w:pPr>
              <w:rPr>
                <w:color w:val="000000" w:themeColor="text1"/>
              </w:rPr>
            </w:pPr>
            <w:r w:rsidRPr="00B56CFB">
              <w:rPr>
                <w:color w:val="000000" w:themeColor="text1"/>
              </w:rPr>
              <w:t xml:space="preserve">Cannot get </w:t>
            </w:r>
            <w:r>
              <w:rPr>
                <w:color w:val="000000" w:themeColor="text1"/>
              </w:rPr>
              <w:t>&lt;content type&gt;</w:t>
            </w:r>
            <w:r w:rsidRPr="00B56CFB">
              <w:rPr>
                <w:color w:val="000000" w:themeColor="text1"/>
              </w:rPr>
              <w:t xml:space="preserve"> from Cloud. Please check your internet connection and try again.</w:t>
            </w:r>
            <w:r w:rsidR="006778D3" w:rsidRPr="00B56CFB">
              <w:rPr>
                <w:color w:val="000000" w:themeColor="text1"/>
              </w:rPr>
              <w:t xml:space="preserve"> </w:t>
            </w:r>
          </w:p>
        </w:tc>
        <w:tc>
          <w:tcPr>
            <w:tcW w:w="2070" w:type="dxa"/>
          </w:tcPr>
          <w:p w14:paraId="52FA7EB8" w14:textId="77777777" w:rsidR="006778D3" w:rsidRPr="00B56CFB" w:rsidRDefault="006778D3" w:rsidP="006778D3">
            <w:pPr>
              <w:rPr>
                <w:color w:val="000000" w:themeColor="text1"/>
              </w:rPr>
            </w:pPr>
          </w:p>
        </w:tc>
        <w:tc>
          <w:tcPr>
            <w:tcW w:w="2169" w:type="dxa"/>
          </w:tcPr>
          <w:p w14:paraId="099B78D1" w14:textId="77777777" w:rsidR="00AA6D34" w:rsidRDefault="00AA6D34" w:rsidP="00230FCC">
            <w:pPr>
              <w:rPr>
                <w:color w:val="000000" w:themeColor="text1"/>
              </w:rPr>
            </w:pPr>
            <w:r w:rsidRPr="00B56CFB">
              <w:rPr>
                <w:color w:val="000000" w:themeColor="text1"/>
              </w:rPr>
              <w:t>Cannot download OneDrive content to share</w:t>
            </w:r>
            <w:r>
              <w:rPr>
                <w:color w:val="000000" w:themeColor="text1"/>
              </w:rPr>
              <w:t xml:space="preserve"> due to lack of internet connection</w:t>
            </w:r>
          </w:p>
          <w:p w14:paraId="5B21EA19" w14:textId="77777777" w:rsidR="00AA6D34" w:rsidRDefault="00AA6D34" w:rsidP="00A327AF">
            <w:pPr>
              <w:pStyle w:val="ListParagraph"/>
              <w:numPr>
                <w:ilvl w:val="0"/>
                <w:numId w:val="28"/>
              </w:numPr>
              <w:rPr>
                <w:color w:val="000000" w:themeColor="text1"/>
              </w:rPr>
            </w:pPr>
            <w:r>
              <w:rPr>
                <w:color w:val="000000" w:themeColor="text1"/>
              </w:rPr>
              <w:t>Connection lost</w:t>
            </w:r>
          </w:p>
          <w:p w14:paraId="6EDC456A" w14:textId="0D6DE763" w:rsidR="006778D3" w:rsidRPr="00AA6D34" w:rsidRDefault="00AA6D34" w:rsidP="00A327AF">
            <w:pPr>
              <w:pStyle w:val="ListParagraph"/>
              <w:numPr>
                <w:ilvl w:val="0"/>
                <w:numId w:val="28"/>
              </w:numPr>
              <w:rPr>
                <w:color w:val="000000" w:themeColor="text1"/>
              </w:rPr>
            </w:pPr>
            <w:r>
              <w:rPr>
                <w:color w:val="000000" w:themeColor="text1"/>
              </w:rPr>
              <w:t>Airplane mode</w:t>
            </w:r>
          </w:p>
        </w:tc>
        <w:tc>
          <w:tcPr>
            <w:tcW w:w="1251" w:type="dxa"/>
          </w:tcPr>
          <w:p w14:paraId="135FD4EB" w14:textId="77777777" w:rsidR="006778D3" w:rsidRDefault="006778D3" w:rsidP="00230FCC"/>
        </w:tc>
      </w:tr>
      <w:tr w:rsidR="00B56CFB" w14:paraId="1A25A3ED" w14:textId="77777777" w:rsidTr="00230FCC">
        <w:tc>
          <w:tcPr>
            <w:tcW w:w="1691" w:type="dxa"/>
          </w:tcPr>
          <w:p w14:paraId="203A3F95" w14:textId="3F1EB273" w:rsidR="00B56CFB" w:rsidRPr="00E04857" w:rsidRDefault="00E04857" w:rsidP="00E04857">
            <w:pPr>
              <w:rPr>
                <w:color w:val="FF0000"/>
              </w:rPr>
            </w:pPr>
            <w:r w:rsidRPr="00E04857">
              <w:rPr>
                <w:color w:val="FF0000"/>
              </w:rPr>
              <w:t>Unable to download content from OneDrive due to invalid/incorrect/out-of-date credentials</w:t>
            </w:r>
          </w:p>
        </w:tc>
        <w:tc>
          <w:tcPr>
            <w:tcW w:w="2514" w:type="dxa"/>
          </w:tcPr>
          <w:p w14:paraId="75A60906" w14:textId="67621615" w:rsidR="00B56CFB" w:rsidRPr="00E04857" w:rsidRDefault="00E04857" w:rsidP="00B56CFB">
            <w:pPr>
              <w:rPr>
                <w:color w:val="FF0000"/>
              </w:rPr>
            </w:pPr>
            <w:r>
              <w:rPr>
                <w:color w:val="FF0000"/>
              </w:rPr>
              <w:t>Incorreect credentials. Please</w:t>
            </w:r>
          </w:p>
        </w:tc>
        <w:tc>
          <w:tcPr>
            <w:tcW w:w="2070" w:type="dxa"/>
          </w:tcPr>
          <w:p w14:paraId="7DB51978" w14:textId="77777777" w:rsidR="00B56CFB" w:rsidRPr="00E04857" w:rsidRDefault="00B56CFB" w:rsidP="006778D3">
            <w:pPr>
              <w:rPr>
                <w:color w:val="FF0000"/>
              </w:rPr>
            </w:pPr>
          </w:p>
        </w:tc>
        <w:tc>
          <w:tcPr>
            <w:tcW w:w="2169" w:type="dxa"/>
          </w:tcPr>
          <w:p w14:paraId="279F1F2F" w14:textId="7B82225B" w:rsidR="00B56CFB" w:rsidRPr="00E04857" w:rsidRDefault="00E04857" w:rsidP="00230FCC">
            <w:pPr>
              <w:rPr>
                <w:color w:val="FF0000"/>
              </w:rPr>
            </w:pPr>
            <w:r w:rsidRPr="00E04857">
              <w:rPr>
                <w:color w:val="FF0000"/>
              </w:rPr>
              <w:t xml:space="preserve">Thumbnail exists in app but the password has expired or the account has been deleted/suspended making the contents in the cloud no longer accessible. </w:t>
            </w:r>
          </w:p>
        </w:tc>
        <w:tc>
          <w:tcPr>
            <w:tcW w:w="1251" w:type="dxa"/>
          </w:tcPr>
          <w:p w14:paraId="1E7C1B07" w14:textId="77777777" w:rsidR="00B56CFB" w:rsidRDefault="00B56CFB" w:rsidP="00230FCC"/>
        </w:tc>
      </w:tr>
      <w:tr w:rsidR="00AA6D34" w14:paraId="77209E84" w14:textId="77777777" w:rsidTr="00230FCC">
        <w:tc>
          <w:tcPr>
            <w:tcW w:w="1691" w:type="dxa"/>
          </w:tcPr>
          <w:p w14:paraId="792F1DE7" w14:textId="3EDCC692" w:rsidR="00AA6D34" w:rsidRPr="00E04857" w:rsidRDefault="00AA6D34" w:rsidP="00E04857">
            <w:pPr>
              <w:rPr>
                <w:color w:val="FF0000"/>
              </w:rPr>
            </w:pPr>
            <w:r>
              <w:rPr>
                <w:color w:val="FF0000"/>
              </w:rPr>
              <w:t>OneDrive is down</w:t>
            </w:r>
          </w:p>
        </w:tc>
        <w:tc>
          <w:tcPr>
            <w:tcW w:w="2514" w:type="dxa"/>
          </w:tcPr>
          <w:p w14:paraId="1F9B2660" w14:textId="77777777" w:rsidR="00AA6D34" w:rsidRDefault="00AA6D34" w:rsidP="00B56CFB">
            <w:pPr>
              <w:rPr>
                <w:color w:val="FF0000"/>
              </w:rPr>
            </w:pPr>
          </w:p>
        </w:tc>
        <w:tc>
          <w:tcPr>
            <w:tcW w:w="2070" w:type="dxa"/>
          </w:tcPr>
          <w:p w14:paraId="1E1BE34E" w14:textId="77777777" w:rsidR="00AA6D34" w:rsidRPr="00E04857" w:rsidRDefault="00AA6D34" w:rsidP="006778D3">
            <w:pPr>
              <w:rPr>
                <w:color w:val="FF0000"/>
              </w:rPr>
            </w:pPr>
          </w:p>
        </w:tc>
        <w:tc>
          <w:tcPr>
            <w:tcW w:w="2169" w:type="dxa"/>
          </w:tcPr>
          <w:p w14:paraId="2EEBE42E" w14:textId="48ADFCB8" w:rsidR="00AA6D34" w:rsidRPr="00407480" w:rsidRDefault="00AA6D34" w:rsidP="00407480">
            <w:pPr>
              <w:pStyle w:val="CommentText"/>
            </w:pPr>
            <w:r>
              <w:rPr>
                <w:color w:val="FF0000"/>
              </w:rPr>
              <w:t xml:space="preserve">Cannot connect to OneDrive since OneDrive is down. </w:t>
            </w:r>
          </w:p>
        </w:tc>
        <w:tc>
          <w:tcPr>
            <w:tcW w:w="1251" w:type="dxa"/>
          </w:tcPr>
          <w:p w14:paraId="2A9D7F12" w14:textId="77777777" w:rsidR="00AA6D34" w:rsidRDefault="00AA6D34" w:rsidP="00230FCC"/>
        </w:tc>
      </w:tr>
      <w:tr w:rsidR="00407480" w14:paraId="6FE96F08" w14:textId="77777777" w:rsidTr="00230FCC">
        <w:tc>
          <w:tcPr>
            <w:tcW w:w="1691" w:type="dxa"/>
          </w:tcPr>
          <w:p w14:paraId="687ABBDE" w14:textId="77777777" w:rsidR="00407480" w:rsidRDefault="00407480" w:rsidP="00E04857">
            <w:pPr>
              <w:rPr>
                <w:color w:val="FF0000"/>
              </w:rPr>
            </w:pPr>
          </w:p>
        </w:tc>
        <w:tc>
          <w:tcPr>
            <w:tcW w:w="2514" w:type="dxa"/>
          </w:tcPr>
          <w:p w14:paraId="478622D8" w14:textId="77777777" w:rsidR="00407480" w:rsidRDefault="00407480" w:rsidP="00B56CFB">
            <w:pPr>
              <w:rPr>
                <w:color w:val="FF0000"/>
              </w:rPr>
            </w:pPr>
          </w:p>
        </w:tc>
        <w:tc>
          <w:tcPr>
            <w:tcW w:w="2070" w:type="dxa"/>
          </w:tcPr>
          <w:p w14:paraId="7FF39839" w14:textId="77777777" w:rsidR="00407480" w:rsidRPr="00E04857" w:rsidRDefault="00407480" w:rsidP="006778D3">
            <w:pPr>
              <w:rPr>
                <w:color w:val="FF0000"/>
              </w:rPr>
            </w:pPr>
          </w:p>
        </w:tc>
        <w:tc>
          <w:tcPr>
            <w:tcW w:w="2169" w:type="dxa"/>
          </w:tcPr>
          <w:p w14:paraId="3F23C828" w14:textId="45154B19" w:rsidR="00407480" w:rsidRDefault="00407480" w:rsidP="00407480">
            <w:pPr>
              <w:pStyle w:val="CommentText"/>
              <w:rPr>
                <w:color w:val="FF0000"/>
              </w:rPr>
            </w:pPr>
            <w:r>
              <w:rPr>
                <w:color w:val="FF0000"/>
              </w:rPr>
              <w:t>User is on battery saver mode</w:t>
            </w:r>
          </w:p>
        </w:tc>
        <w:tc>
          <w:tcPr>
            <w:tcW w:w="1251" w:type="dxa"/>
          </w:tcPr>
          <w:p w14:paraId="5AC26D56" w14:textId="77777777" w:rsidR="00407480" w:rsidRDefault="00407480" w:rsidP="00230FCC"/>
        </w:tc>
      </w:tr>
      <w:tr w:rsidR="00407480" w14:paraId="4BBA3F1E" w14:textId="77777777" w:rsidTr="00230FCC">
        <w:tc>
          <w:tcPr>
            <w:tcW w:w="1691" w:type="dxa"/>
          </w:tcPr>
          <w:p w14:paraId="3B8BE9CE" w14:textId="68A46846" w:rsidR="00407480" w:rsidRDefault="00407480" w:rsidP="00E04857">
            <w:pPr>
              <w:rPr>
                <w:color w:val="FF0000"/>
              </w:rPr>
            </w:pPr>
            <w:r>
              <w:rPr>
                <w:rFonts w:ascii="Calibri" w:hAnsi="Calibri"/>
                <w:szCs w:val="22"/>
              </w:rPr>
              <w:t>Error in generating standard format from rich format</w:t>
            </w:r>
          </w:p>
        </w:tc>
        <w:tc>
          <w:tcPr>
            <w:tcW w:w="2514" w:type="dxa"/>
          </w:tcPr>
          <w:p w14:paraId="0195451A" w14:textId="77777777" w:rsidR="00407480" w:rsidRDefault="00407480" w:rsidP="00B56CFB">
            <w:pPr>
              <w:rPr>
                <w:color w:val="FF0000"/>
              </w:rPr>
            </w:pPr>
          </w:p>
        </w:tc>
        <w:tc>
          <w:tcPr>
            <w:tcW w:w="2070" w:type="dxa"/>
          </w:tcPr>
          <w:p w14:paraId="5688B1F0" w14:textId="77777777" w:rsidR="00407480" w:rsidRPr="00E04857" w:rsidRDefault="00407480" w:rsidP="006778D3">
            <w:pPr>
              <w:rPr>
                <w:color w:val="FF0000"/>
              </w:rPr>
            </w:pPr>
          </w:p>
        </w:tc>
        <w:tc>
          <w:tcPr>
            <w:tcW w:w="2169" w:type="dxa"/>
          </w:tcPr>
          <w:p w14:paraId="551F2692" w14:textId="2163DB90" w:rsidR="00407480" w:rsidRDefault="00407480" w:rsidP="00407480">
            <w:pPr>
              <w:pStyle w:val="CommentText"/>
              <w:rPr>
                <w:color w:val="FF0000"/>
              </w:rPr>
            </w:pPr>
            <w:r>
              <w:rPr>
                <w:color w:val="FF0000"/>
              </w:rPr>
              <w:t>File conversion from rich format to standard format failed.</w:t>
            </w:r>
          </w:p>
        </w:tc>
        <w:tc>
          <w:tcPr>
            <w:tcW w:w="1251" w:type="dxa"/>
          </w:tcPr>
          <w:p w14:paraId="271780F0" w14:textId="77777777" w:rsidR="00407480" w:rsidRDefault="00407480" w:rsidP="00230FCC"/>
        </w:tc>
      </w:tr>
    </w:tbl>
    <w:p w14:paraId="0FCF1CB4" w14:textId="55DC3A77" w:rsidR="006778D3" w:rsidRDefault="006778D3" w:rsidP="003F3E02"/>
    <w:p w14:paraId="0F01B6DB" w14:textId="11088B27" w:rsidR="006778D3" w:rsidRPr="00CD2D82" w:rsidRDefault="006778D3" w:rsidP="003F3E02">
      <w:r>
        <w:t>Old list:</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3F3E02" w:rsidRPr="004622D9" w14:paraId="429F87CF" w14:textId="77777777" w:rsidTr="00F202D6">
        <w:trPr>
          <w:cnfStyle w:val="100000000000" w:firstRow="1" w:lastRow="0" w:firstColumn="0" w:lastColumn="0" w:oddVBand="0" w:evenVBand="0" w:oddHBand="0" w:evenHBand="0" w:firstRowFirstColumn="0" w:firstRowLastColumn="0" w:lastRowFirstColumn="0" w:lastRowLastColumn="0"/>
        </w:trPr>
        <w:tc>
          <w:tcPr>
            <w:tcW w:w="1691" w:type="dxa"/>
          </w:tcPr>
          <w:p w14:paraId="16A91872" w14:textId="77777777" w:rsidR="003F3E02" w:rsidRDefault="003F3E02" w:rsidP="00F202D6">
            <w:r>
              <w:lastRenderedPageBreak/>
              <w:t>Scenario</w:t>
            </w:r>
          </w:p>
        </w:tc>
        <w:tc>
          <w:tcPr>
            <w:tcW w:w="2514" w:type="dxa"/>
          </w:tcPr>
          <w:p w14:paraId="701B95DE" w14:textId="77777777" w:rsidR="003F3E02" w:rsidRDefault="003F3E02" w:rsidP="00F202D6">
            <w:r>
              <w:t>PM text</w:t>
            </w:r>
          </w:p>
        </w:tc>
        <w:tc>
          <w:tcPr>
            <w:tcW w:w="2070" w:type="dxa"/>
          </w:tcPr>
          <w:p w14:paraId="6D515849" w14:textId="77777777" w:rsidR="003F3E02" w:rsidRDefault="003F3E02" w:rsidP="00F202D6">
            <w:r>
              <w:t>UA approved text</w:t>
            </w:r>
          </w:p>
        </w:tc>
        <w:tc>
          <w:tcPr>
            <w:tcW w:w="2169" w:type="dxa"/>
          </w:tcPr>
          <w:p w14:paraId="64B4E56C" w14:textId="77777777" w:rsidR="003F3E02" w:rsidRDefault="003F3E02" w:rsidP="00F202D6">
            <w:r>
              <w:t>Comments</w:t>
            </w:r>
          </w:p>
        </w:tc>
        <w:tc>
          <w:tcPr>
            <w:tcW w:w="1251" w:type="dxa"/>
          </w:tcPr>
          <w:p w14:paraId="0AD258A6" w14:textId="77777777" w:rsidR="003F3E02" w:rsidRPr="004622D9" w:rsidRDefault="003F3E02" w:rsidP="00F202D6">
            <w:r>
              <w:t>Final</w:t>
            </w:r>
          </w:p>
        </w:tc>
      </w:tr>
      <w:tr w:rsidR="003F3E02" w14:paraId="6EED6FC2" w14:textId="77777777" w:rsidTr="00F202D6">
        <w:tc>
          <w:tcPr>
            <w:tcW w:w="1691" w:type="dxa"/>
          </w:tcPr>
          <w:p w14:paraId="7D29F02E" w14:textId="77777777" w:rsidR="003F3E02" w:rsidRDefault="003F3E02" w:rsidP="00F202D6">
            <w:r>
              <w:t>File not present</w:t>
            </w:r>
          </w:p>
        </w:tc>
        <w:tc>
          <w:tcPr>
            <w:tcW w:w="2514" w:type="dxa"/>
          </w:tcPr>
          <w:p w14:paraId="4CF008B3" w14:textId="77777777" w:rsidR="003F3E02" w:rsidRDefault="003F3E02" w:rsidP="00F202D6">
            <w:r>
              <w:t>This photo or video has been moved or deleted.  Select something else and try again.</w:t>
            </w:r>
          </w:p>
        </w:tc>
        <w:tc>
          <w:tcPr>
            <w:tcW w:w="2070" w:type="dxa"/>
          </w:tcPr>
          <w:p w14:paraId="2F8A9BC3" w14:textId="77777777" w:rsidR="003F3E02" w:rsidRDefault="003F3E02" w:rsidP="00F202D6">
            <w:r>
              <w:t xml:space="preserve">This photo or video has been moved or deleted.  </w:t>
            </w:r>
          </w:p>
        </w:tc>
        <w:tc>
          <w:tcPr>
            <w:tcW w:w="2169" w:type="dxa"/>
          </w:tcPr>
          <w:p w14:paraId="73864E6B" w14:textId="77777777" w:rsidR="003F3E02" w:rsidRDefault="003F3E02" w:rsidP="00F202D6">
            <w:r>
              <w:t>Error message shown when a file has been moved or deleted and the user tries to share it</w:t>
            </w:r>
          </w:p>
        </w:tc>
        <w:tc>
          <w:tcPr>
            <w:tcW w:w="1251" w:type="dxa"/>
          </w:tcPr>
          <w:p w14:paraId="027B6320" w14:textId="77777777" w:rsidR="003F3E02" w:rsidRDefault="003F3E02" w:rsidP="00F202D6">
            <w:r>
              <w:t>Yes</w:t>
            </w:r>
          </w:p>
          <w:p w14:paraId="529666AA" w14:textId="77777777" w:rsidR="003F3E02" w:rsidRDefault="003F3E02" w:rsidP="00F202D6">
            <w:r w:rsidRPr="00B27A2E">
              <w:rPr>
                <w:highlight w:val="yellow"/>
              </w:rPr>
              <w:t>Updated 12.6.12</w:t>
            </w:r>
          </w:p>
        </w:tc>
      </w:tr>
      <w:tr w:rsidR="003F3E02" w14:paraId="1B8D7C2E" w14:textId="77777777" w:rsidTr="00F202D6">
        <w:tc>
          <w:tcPr>
            <w:tcW w:w="1691" w:type="dxa"/>
          </w:tcPr>
          <w:p w14:paraId="25E55AD1" w14:textId="77777777" w:rsidR="003F3E02" w:rsidRDefault="003F3E02" w:rsidP="00F202D6">
            <w:r>
              <w:t>User is in live camera feed mode</w:t>
            </w:r>
          </w:p>
        </w:tc>
        <w:tc>
          <w:tcPr>
            <w:tcW w:w="2514" w:type="dxa"/>
          </w:tcPr>
          <w:p w14:paraId="6AD9C8C8" w14:textId="77777777" w:rsidR="003F3E02" w:rsidRDefault="003F3E02" w:rsidP="00F202D6"/>
        </w:tc>
        <w:tc>
          <w:tcPr>
            <w:tcW w:w="2070" w:type="dxa"/>
          </w:tcPr>
          <w:p w14:paraId="3FF89E16" w14:textId="77777777" w:rsidR="003F3E02" w:rsidRDefault="003F3E02" w:rsidP="00F202D6">
            <w:r>
              <w:t>Take a photo or video, and then share it.</w:t>
            </w:r>
          </w:p>
        </w:tc>
        <w:tc>
          <w:tcPr>
            <w:tcW w:w="2169" w:type="dxa"/>
          </w:tcPr>
          <w:p w14:paraId="3FD58E87" w14:textId="77777777" w:rsidR="003F3E02" w:rsidRDefault="003F3E02" w:rsidP="00F202D6">
            <w:r>
              <w:t>Error message shown when the user is looking at the live camera feed in the Camera app and invokes Share</w:t>
            </w:r>
          </w:p>
        </w:tc>
        <w:tc>
          <w:tcPr>
            <w:tcW w:w="1251" w:type="dxa"/>
          </w:tcPr>
          <w:p w14:paraId="7EC9B764" w14:textId="77777777" w:rsidR="003F3E02" w:rsidRDefault="003F3E02" w:rsidP="00F202D6">
            <w:r>
              <w:t>Yes</w:t>
            </w:r>
          </w:p>
        </w:tc>
      </w:tr>
      <w:tr w:rsidR="003F3E02" w14:paraId="4D1D6AE6" w14:textId="77777777" w:rsidTr="00F202D6">
        <w:tc>
          <w:tcPr>
            <w:tcW w:w="1691" w:type="dxa"/>
          </w:tcPr>
          <w:p w14:paraId="1DE1A623" w14:textId="77777777" w:rsidR="003F3E02" w:rsidRDefault="003F3E02" w:rsidP="00F202D6">
            <w:r>
              <w:t>User is looking at an unstitched panorama or is in the process of stitching the panorama</w:t>
            </w:r>
          </w:p>
        </w:tc>
        <w:tc>
          <w:tcPr>
            <w:tcW w:w="2514" w:type="dxa"/>
          </w:tcPr>
          <w:p w14:paraId="74AF53BE" w14:textId="77777777" w:rsidR="003F3E02" w:rsidRDefault="003F3E02" w:rsidP="00F202D6"/>
        </w:tc>
        <w:tc>
          <w:tcPr>
            <w:tcW w:w="2070" w:type="dxa"/>
          </w:tcPr>
          <w:p w14:paraId="052CA7B9" w14:textId="77777777" w:rsidR="003F3E02" w:rsidRDefault="003F3E02" w:rsidP="00F202D6">
            <w:pPr>
              <w:rPr>
                <w:color w:val="002060"/>
              </w:rPr>
            </w:pPr>
            <w:r>
              <w:t>Your panorama isn’t quite ready yet. Stitch this panorama, and then share it.</w:t>
            </w:r>
          </w:p>
        </w:tc>
        <w:tc>
          <w:tcPr>
            <w:tcW w:w="2169" w:type="dxa"/>
          </w:tcPr>
          <w:p w14:paraId="1D2B15E3" w14:textId="77777777" w:rsidR="003F3E02" w:rsidRDefault="003F3E02" w:rsidP="00F202D6">
            <w:r>
              <w:t>Error message shown when the user tries to share an unstitched panorama</w:t>
            </w:r>
          </w:p>
        </w:tc>
        <w:tc>
          <w:tcPr>
            <w:tcW w:w="1251" w:type="dxa"/>
          </w:tcPr>
          <w:p w14:paraId="18F3695A" w14:textId="77777777" w:rsidR="003F3E02" w:rsidRDefault="003F3E02" w:rsidP="00F202D6">
            <w:r>
              <w:t>Yes</w:t>
            </w:r>
          </w:p>
        </w:tc>
      </w:tr>
      <w:tr w:rsidR="003F3E02" w14:paraId="498E168A" w14:textId="77777777" w:rsidTr="00F202D6">
        <w:tc>
          <w:tcPr>
            <w:tcW w:w="1691" w:type="dxa"/>
          </w:tcPr>
          <w:p w14:paraId="7C9AE526" w14:textId="77777777" w:rsidR="003F3E02" w:rsidRDefault="003F3E02" w:rsidP="00F202D6">
            <w:r>
              <w:t>General error case</w:t>
            </w:r>
          </w:p>
        </w:tc>
        <w:tc>
          <w:tcPr>
            <w:tcW w:w="2514" w:type="dxa"/>
          </w:tcPr>
          <w:p w14:paraId="5D55DCB6" w14:textId="77777777" w:rsidR="003F3E02" w:rsidRDefault="003F3E02" w:rsidP="00F202D6"/>
        </w:tc>
        <w:tc>
          <w:tcPr>
            <w:tcW w:w="2070" w:type="dxa"/>
          </w:tcPr>
          <w:p w14:paraId="42012056" w14:textId="77777777" w:rsidR="003F3E02" w:rsidRPr="006377FB" w:rsidRDefault="003F3E02" w:rsidP="00F202D6">
            <w:r>
              <w:rPr>
                <w:color w:val="262626"/>
              </w:rPr>
              <w:t>Restart the app, and then try to share.</w:t>
            </w:r>
          </w:p>
        </w:tc>
        <w:tc>
          <w:tcPr>
            <w:tcW w:w="2169" w:type="dxa"/>
          </w:tcPr>
          <w:p w14:paraId="40426480" w14:textId="77777777" w:rsidR="003F3E02" w:rsidRDefault="003F3E02" w:rsidP="00F202D6">
            <w:r>
              <w:t>Error message shown in general cases where we’re not sure what happened</w:t>
            </w:r>
          </w:p>
        </w:tc>
        <w:tc>
          <w:tcPr>
            <w:tcW w:w="1251" w:type="dxa"/>
          </w:tcPr>
          <w:p w14:paraId="4E16537F" w14:textId="77777777" w:rsidR="003F3E02" w:rsidRDefault="003F3E02" w:rsidP="00F202D6">
            <w:r>
              <w:t>Yes</w:t>
            </w:r>
          </w:p>
        </w:tc>
      </w:tr>
      <w:tr w:rsidR="003F3E02" w14:paraId="3DF7303D" w14:textId="77777777" w:rsidTr="00F202D6">
        <w:tc>
          <w:tcPr>
            <w:tcW w:w="1691" w:type="dxa"/>
          </w:tcPr>
          <w:p w14:paraId="6B037915" w14:textId="77777777" w:rsidR="003F3E02" w:rsidRDefault="003F3E02" w:rsidP="00F202D6">
            <w:r>
              <w:t>User is in Edit mode</w:t>
            </w:r>
          </w:p>
          <w:p w14:paraId="7F49095F" w14:textId="77777777" w:rsidR="003F3E02" w:rsidRDefault="003F3E02" w:rsidP="00F202D6"/>
          <w:p w14:paraId="2FF96D56" w14:textId="77777777" w:rsidR="003F3E02" w:rsidRDefault="003F3E02" w:rsidP="00F202D6">
            <w:r w:rsidRPr="00423679">
              <w:rPr>
                <w:b/>
              </w:rPr>
              <w:t>Note</w:t>
            </w:r>
            <w:r>
              <w:t xml:space="preserve">: this is for M1 only. This error message will </w:t>
            </w:r>
            <w:r>
              <w:lastRenderedPageBreak/>
              <w:t>be removed in MP when Tweak enables Share while editing.</w:t>
            </w:r>
          </w:p>
        </w:tc>
        <w:tc>
          <w:tcPr>
            <w:tcW w:w="2514" w:type="dxa"/>
          </w:tcPr>
          <w:p w14:paraId="0EE43E68" w14:textId="77777777" w:rsidR="003F3E02" w:rsidRDefault="003F3E02" w:rsidP="00F202D6"/>
        </w:tc>
        <w:tc>
          <w:tcPr>
            <w:tcW w:w="2070" w:type="dxa"/>
          </w:tcPr>
          <w:p w14:paraId="653ADE2A" w14:textId="77777777" w:rsidR="003F3E02" w:rsidRDefault="003F3E02" w:rsidP="00F202D6">
            <w:pPr>
              <w:rPr>
                <w:color w:val="262626"/>
              </w:rPr>
            </w:pPr>
            <w:r>
              <w:t>Your file has unsaved changes. Save your changes, and then share it.</w:t>
            </w:r>
          </w:p>
        </w:tc>
        <w:tc>
          <w:tcPr>
            <w:tcW w:w="2169" w:type="dxa"/>
          </w:tcPr>
          <w:p w14:paraId="1E69EEEA" w14:textId="77777777" w:rsidR="003F3E02" w:rsidRDefault="003F3E02" w:rsidP="00F202D6">
            <w:r>
              <w:t>Error message shown when user is in Edit mode and invokes Share. This string will be removed in MP.</w:t>
            </w:r>
          </w:p>
        </w:tc>
        <w:tc>
          <w:tcPr>
            <w:tcW w:w="1251" w:type="dxa"/>
          </w:tcPr>
          <w:p w14:paraId="60FF51EF" w14:textId="77777777" w:rsidR="003F3E02" w:rsidRDefault="003F3E02" w:rsidP="00F202D6">
            <w:r>
              <w:t>Yes</w:t>
            </w:r>
          </w:p>
        </w:tc>
      </w:tr>
      <w:tr w:rsidR="003F3E02" w14:paraId="73235A67" w14:textId="77777777" w:rsidTr="00F202D6">
        <w:tc>
          <w:tcPr>
            <w:tcW w:w="1691" w:type="dxa"/>
          </w:tcPr>
          <w:p w14:paraId="3891F229" w14:textId="53A51CD1" w:rsidR="003F3E02" w:rsidRDefault="003F3E02" w:rsidP="00F202D6">
            <w:r>
              <w:rPr>
                <w:rFonts w:ascii="Calibri" w:hAnsi="Calibri"/>
                <w:szCs w:val="22"/>
              </w:rPr>
              <w:lastRenderedPageBreak/>
              <w:t>Error in generating standard format from rich format</w:t>
            </w:r>
          </w:p>
        </w:tc>
        <w:tc>
          <w:tcPr>
            <w:tcW w:w="2514" w:type="dxa"/>
          </w:tcPr>
          <w:p w14:paraId="5203EDAE" w14:textId="77777777" w:rsidR="003F3E02" w:rsidRDefault="003F3E02" w:rsidP="00F202D6"/>
        </w:tc>
        <w:tc>
          <w:tcPr>
            <w:tcW w:w="2070" w:type="dxa"/>
          </w:tcPr>
          <w:p w14:paraId="7BC1FD6E" w14:textId="77777777" w:rsidR="003F3E02" w:rsidRDefault="003F3E02" w:rsidP="00F202D6"/>
        </w:tc>
        <w:tc>
          <w:tcPr>
            <w:tcW w:w="2169" w:type="dxa"/>
          </w:tcPr>
          <w:p w14:paraId="5C246144" w14:textId="77777777" w:rsidR="003F3E02" w:rsidRDefault="003F3E02" w:rsidP="00F202D6"/>
        </w:tc>
        <w:tc>
          <w:tcPr>
            <w:tcW w:w="1251" w:type="dxa"/>
          </w:tcPr>
          <w:p w14:paraId="7AB454BA" w14:textId="77777777" w:rsidR="003F3E02" w:rsidRDefault="003F3E02" w:rsidP="00F202D6"/>
        </w:tc>
      </w:tr>
    </w:tbl>
    <w:p w14:paraId="421737C1" w14:textId="77777777" w:rsidR="003F3E02" w:rsidRDefault="003F3E02" w:rsidP="00925209">
      <w:pPr>
        <w:rPr>
          <w:b/>
        </w:rPr>
      </w:pPr>
    </w:p>
    <w:p w14:paraId="22915D70" w14:textId="77777777" w:rsidR="007F019A" w:rsidRPr="007F019A" w:rsidRDefault="007F019A" w:rsidP="007F019A"/>
    <w:p w14:paraId="313742E2" w14:textId="3FF97CCA" w:rsidR="00407480" w:rsidRPr="00407480" w:rsidRDefault="00407480" w:rsidP="00407480">
      <w:pPr>
        <w:pStyle w:val="Heading2"/>
        <w:numPr>
          <w:ilvl w:val="1"/>
          <w:numId w:val="3"/>
        </w:numPr>
      </w:pPr>
      <w:r>
        <w:t xml:space="preserve"> </w:t>
      </w:r>
      <w:commentRangeStart w:id="29"/>
      <w:commentRangeStart w:id="30"/>
      <w:commentRangeStart w:id="31"/>
      <w:r w:rsidR="00CD0991">
        <w:t xml:space="preserve">Share </w:t>
      </w:r>
      <w:commentRangeEnd w:id="29"/>
      <w:r w:rsidR="00CD0991">
        <w:rPr>
          <w:rStyle w:val="CommentReference"/>
          <w:rFonts w:eastAsiaTheme="minorEastAsia" w:cs="Times New Roman"/>
          <w:bCs w:val="0"/>
          <w:color w:val="auto"/>
          <w:lang w:bidi="en-US"/>
        </w:rPr>
        <w:commentReference w:id="29"/>
      </w:r>
      <w:commentRangeEnd w:id="30"/>
      <w:r w:rsidR="00D44E40">
        <w:rPr>
          <w:rStyle w:val="CommentReference"/>
          <w:rFonts w:eastAsiaTheme="minorEastAsia" w:cs="Times New Roman"/>
          <w:bCs w:val="0"/>
          <w:color w:val="auto"/>
          <w:lang w:bidi="en-US"/>
        </w:rPr>
        <w:commentReference w:id="30"/>
      </w:r>
      <w:commentRangeEnd w:id="31"/>
      <w:r w:rsidR="009A0B26">
        <w:rPr>
          <w:rStyle w:val="CommentReference"/>
          <w:rFonts w:eastAsiaTheme="minorEastAsia" w:cs="Times New Roman"/>
          <w:bCs w:val="0"/>
          <w:color w:val="auto"/>
          <w:lang w:bidi="en-US"/>
        </w:rPr>
        <w:commentReference w:id="31"/>
      </w:r>
      <w:r w:rsidR="007F019A">
        <w:t xml:space="preserve"> as OneDrive Link</w:t>
      </w:r>
      <w:r w:rsidR="00D06F43">
        <w:t xml:space="preserve"> </w:t>
      </w:r>
    </w:p>
    <w:p w14:paraId="6135230E" w14:textId="57DC7ED8" w:rsidR="00407480" w:rsidRDefault="00407480" w:rsidP="00B23F92">
      <w:r>
        <w:t>Given that all content will be backed in the cloud, we should enable users to take advantage of this and share content as links where it makes sense to users and has a clear value prop to them.</w:t>
      </w:r>
    </w:p>
    <w:p w14:paraId="4922BF92" w14:textId="72C23CBF" w:rsidR="0014235B" w:rsidRDefault="0014235B" w:rsidP="00DA08F9">
      <w:pPr>
        <w:pStyle w:val="Heading3"/>
      </w:pPr>
      <w:r>
        <w:t xml:space="preserve">Criteria for </w:t>
      </w:r>
      <w:r w:rsidR="00407480">
        <w:t>offering</w:t>
      </w:r>
      <w:r>
        <w:t xml:space="preserve"> OneDrive links</w:t>
      </w:r>
    </w:p>
    <w:p w14:paraId="4215ED67" w14:textId="79F7F37B" w:rsidR="00407480" w:rsidRPr="00407480" w:rsidRDefault="0084329A" w:rsidP="00407480">
      <w:r>
        <w:t>W</w:t>
      </w:r>
      <w:r w:rsidR="00407480">
        <w:t xml:space="preserve">e will only offer OneDrive link as an option to users where there is a clear value prop for them. </w:t>
      </w:r>
      <w:r>
        <w:t xml:space="preserve">Users will have the ability to take our offer, or to decline it (share as file attachments) based on their needs. </w:t>
      </w:r>
      <w:r w:rsidR="00407480">
        <w:t xml:space="preserve">We will not always offer them that choice since that adds additional </w:t>
      </w:r>
      <w:r>
        <w:t>steps to all existing workflows, and doesn’t offer clear value in most cases.</w:t>
      </w:r>
    </w:p>
    <w:p w14:paraId="4A6D52C7" w14:textId="18641CBB" w:rsidR="0014235B" w:rsidRDefault="00F31AD8" w:rsidP="0014235B">
      <w:r>
        <w:t xml:space="preserve">In M1, </w:t>
      </w:r>
      <w:r w:rsidR="0084329A">
        <w:t xml:space="preserve">if the following criteria are met, user will be offered a choice of link or attach: </w:t>
      </w:r>
    </w:p>
    <w:tbl>
      <w:tblPr>
        <w:tblStyle w:val="Wind8ws"/>
        <w:tblW w:w="10397" w:type="dxa"/>
        <w:tblInd w:w="115" w:type="dxa"/>
        <w:tblLook w:val="04A0" w:firstRow="1" w:lastRow="0" w:firstColumn="1" w:lastColumn="0" w:noHBand="0" w:noVBand="1"/>
      </w:tblPr>
      <w:tblGrid>
        <w:gridCol w:w="605"/>
        <w:gridCol w:w="4613"/>
        <w:gridCol w:w="5179"/>
      </w:tblGrid>
      <w:tr w:rsidR="00D80929" w:rsidRPr="004622D9" w14:paraId="0ACA645B" w14:textId="77777777" w:rsidTr="00D80929">
        <w:trPr>
          <w:cnfStyle w:val="100000000000" w:firstRow="1" w:lastRow="0" w:firstColumn="0" w:lastColumn="0" w:oddVBand="0" w:evenVBand="0" w:oddHBand="0" w:evenHBand="0" w:firstRowFirstColumn="0" w:firstRowLastColumn="0" w:lastRowFirstColumn="0" w:lastRowLastColumn="0"/>
        </w:trPr>
        <w:tc>
          <w:tcPr>
            <w:tcW w:w="605" w:type="dxa"/>
          </w:tcPr>
          <w:p w14:paraId="0A0CFED3" w14:textId="3FDA9E39" w:rsidR="00D80929" w:rsidRDefault="00D80929" w:rsidP="00D80929">
            <w:r>
              <w:t>#</w:t>
            </w:r>
          </w:p>
        </w:tc>
        <w:tc>
          <w:tcPr>
            <w:tcW w:w="4613" w:type="dxa"/>
          </w:tcPr>
          <w:p w14:paraId="06ED836C" w14:textId="06E13DD0" w:rsidR="00D80929" w:rsidRDefault="00D80929" w:rsidP="00D80929">
            <w:r>
              <w:t>Criteria</w:t>
            </w:r>
          </w:p>
        </w:tc>
        <w:tc>
          <w:tcPr>
            <w:tcW w:w="5179" w:type="dxa"/>
          </w:tcPr>
          <w:p w14:paraId="60D783FA" w14:textId="456C7906" w:rsidR="00D80929" w:rsidRDefault="00D80929" w:rsidP="00E57D26">
            <w:r>
              <w:t>Requirement</w:t>
            </w:r>
          </w:p>
        </w:tc>
      </w:tr>
      <w:tr w:rsidR="00D80929" w14:paraId="5C663634" w14:textId="77777777" w:rsidTr="00D80929">
        <w:tc>
          <w:tcPr>
            <w:tcW w:w="605" w:type="dxa"/>
          </w:tcPr>
          <w:p w14:paraId="0EA05E2D" w14:textId="40F4D6D6" w:rsidR="00D80929" w:rsidRDefault="00D80929" w:rsidP="00E57D26">
            <w:r>
              <w:t>1</w:t>
            </w:r>
          </w:p>
        </w:tc>
        <w:tc>
          <w:tcPr>
            <w:tcW w:w="4613" w:type="dxa"/>
          </w:tcPr>
          <w:p w14:paraId="1178A5F8" w14:textId="2F98A937" w:rsidR="00D80929" w:rsidRDefault="00D80929" w:rsidP="00E57D26">
            <w:r>
              <w:t>User has an MSA Account</w:t>
            </w:r>
          </w:p>
        </w:tc>
        <w:tc>
          <w:tcPr>
            <w:tcW w:w="5179" w:type="dxa"/>
          </w:tcPr>
          <w:p w14:paraId="5C83C354" w14:textId="11707C69" w:rsidR="00D80929" w:rsidRDefault="00D80929" w:rsidP="00E57D26">
            <w:r>
              <w:t>Has to always be met. We will only offer links to user who already have an MSA account that the photos app is aware of.</w:t>
            </w:r>
          </w:p>
        </w:tc>
      </w:tr>
      <w:tr w:rsidR="00D80929" w14:paraId="6C95511D" w14:textId="77777777" w:rsidTr="00D80929">
        <w:tc>
          <w:tcPr>
            <w:tcW w:w="605" w:type="dxa"/>
          </w:tcPr>
          <w:p w14:paraId="5A2C6A79" w14:textId="0BE29953" w:rsidR="00D80929" w:rsidRPr="00D80929" w:rsidRDefault="00D80929" w:rsidP="00D80929">
            <w:r>
              <w:t>2</w:t>
            </w:r>
          </w:p>
        </w:tc>
        <w:tc>
          <w:tcPr>
            <w:tcW w:w="4613" w:type="dxa"/>
          </w:tcPr>
          <w:p w14:paraId="437C8889" w14:textId="3949AADB" w:rsidR="00D80929" w:rsidRPr="00D80929" w:rsidRDefault="00D80929" w:rsidP="00D80929">
            <w:r w:rsidRPr="00D80929">
              <w:t xml:space="preserve">If any of the selected content is of RMT (cinemagraph etc.).  List of all possible RMTs listed here </w:t>
            </w:r>
            <w:hyperlink r:id="rId52" w:history="1">
              <w:r w:rsidRPr="00D80929">
                <w:rPr>
                  <w:rStyle w:val="Hyperlink"/>
                </w:rPr>
                <w:t>Sharing and Storing Rich Media Spec</w:t>
              </w:r>
            </w:hyperlink>
            <w:r w:rsidRPr="00D80929">
              <w:t>.</w:t>
            </w:r>
          </w:p>
          <w:p w14:paraId="38285136" w14:textId="77777777" w:rsidR="00D80929" w:rsidRDefault="00D80929" w:rsidP="00E57D26"/>
        </w:tc>
        <w:tc>
          <w:tcPr>
            <w:tcW w:w="5179" w:type="dxa"/>
          </w:tcPr>
          <w:p w14:paraId="7DC043A1" w14:textId="1EDF03FF" w:rsidR="00D80929" w:rsidRDefault="00D80929" w:rsidP="00E57D26">
            <w:r>
              <w:t>In addition to criteria #1.</w:t>
            </w:r>
          </w:p>
        </w:tc>
      </w:tr>
    </w:tbl>
    <w:p w14:paraId="2C998F9C" w14:textId="74FD98C4" w:rsidR="00D80929" w:rsidRDefault="00D80929" w:rsidP="0014235B"/>
    <w:p w14:paraId="6D2A9BF5" w14:textId="4DB7ABCA" w:rsidR="006668D0" w:rsidRDefault="0084329A" w:rsidP="006668D0">
      <w:pPr>
        <w:rPr>
          <w:b/>
        </w:rPr>
      </w:pPr>
      <w:r>
        <w:rPr>
          <w:b/>
        </w:rPr>
        <w:lastRenderedPageBreak/>
        <w:t xml:space="preserve">UX- Offering links </w:t>
      </w:r>
      <w:r w:rsidR="00B85537">
        <w:rPr>
          <w:b/>
        </w:rPr>
        <w:t xml:space="preserve">for RMT </w:t>
      </w:r>
    </w:p>
    <w:p w14:paraId="0384769F" w14:textId="052B86F7" w:rsidR="00407480" w:rsidRPr="006668D0" w:rsidRDefault="0084329A" w:rsidP="0084329A">
      <w:pPr>
        <w:pStyle w:val="Questions"/>
      </w:pPr>
      <w:r>
        <w:t>Think about explaining permissioning to users when links are offered</w:t>
      </w:r>
    </w:p>
    <w:p w14:paraId="1E2EB52A" w14:textId="1EC55963" w:rsidR="0084329A" w:rsidRDefault="0084329A" w:rsidP="006668D0">
      <w:r>
        <w:t xml:space="preserve">When criteria is met, the user is offered the option of sharing the selected content as OneDrive links or as files, explaining the benefit of sharing as OneDrive link in that scenario. The user is then forced to make an explicit choice to move to the next step in the share flow. </w:t>
      </w:r>
    </w:p>
    <w:p w14:paraId="0F475059" w14:textId="4A9BB37D" w:rsidR="00B766AD" w:rsidRDefault="00B85537" w:rsidP="006668D0">
      <w:r>
        <w:t xml:space="preserve">[Viewer] </w:t>
      </w:r>
      <w:r w:rsidR="00B766AD">
        <w:t>Imagine the below is a cinemagraph:</w:t>
      </w:r>
    </w:p>
    <w:p w14:paraId="7B11DEB0" w14:textId="6A076E9E" w:rsidR="00810022" w:rsidRDefault="0084329A" w:rsidP="006668D0">
      <w:r>
        <w:t xml:space="preserve"> </w:t>
      </w:r>
      <w:r>
        <w:rPr>
          <w:noProof/>
        </w:rPr>
        <w:drawing>
          <wp:inline distT="0" distB="0" distL="0" distR="0" wp14:anchorId="557209C6" wp14:editId="68BD440A">
            <wp:extent cx="2217276" cy="362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27344" cy="3645504"/>
                    </a:xfrm>
                    <a:prstGeom prst="rect">
                      <a:avLst/>
                    </a:prstGeom>
                  </pic:spPr>
                </pic:pic>
              </a:graphicData>
            </a:graphic>
          </wp:inline>
        </w:drawing>
      </w:r>
      <w:r>
        <w:t xml:space="preserve"> </w:t>
      </w:r>
      <w:r w:rsidR="00B766AD">
        <w:t>when user clicks share button</w:t>
      </w:r>
      <w:r>
        <w:t xml:space="preserve"> </w:t>
      </w:r>
      <w:r w:rsidR="00B766AD">
        <w:t>-&gt;</w:t>
      </w:r>
      <w:r>
        <w:t xml:space="preserve">    </w:t>
      </w:r>
      <w:r>
        <w:rPr>
          <w:noProof/>
        </w:rPr>
        <w:drawing>
          <wp:inline distT="0" distB="0" distL="0" distR="0" wp14:anchorId="67FAE263" wp14:editId="46B78B0C">
            <wp:extent cx="2181225" cy="3624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86504" cy="3633295"/>
                    </a:xfrm>
                    <a:prstGeom prst="rect">
                      <a:avLst/>
                    </a:prstGeom>
                  </pic:spPr>
                </pic:pic>
              </a:graphicData>
            </a:graphic>
          </wp:inline>
        </w:drawing>
      </w:r>
    </w:p>
    <w:tbl>
      <w:tblPr>
        <w:tblStyle w:val="Wind8ws"/>
        <w:tblW w:w="10015" w:type="dxa"/>
        <w:tblLook w:val="06A0" w:firstRow="1" w:lastRow="0" w:firstColumn="1" w:lastColumn="0" w:noHBand="1" w:noVBand="1"/>
      </w:tblPr>
      <w:tblGrid>
        <w:gridCol w:w="1032"/>
        <w:gridCol w:w="4289"/>
        <w:gridCol w:w="1091"/>
        <w:gridCol w:w="1213"/>
        <w:gridCol w:w="1355"/>
        <w:gridCol w:w="1035"/>
      </w:tblGrid>
      <w:tr w:rsidR="006668D0" w:rsidRPr="00D741AD" w14:paraId="463E187B" w14:textId="77777777" w:rsidTr="006668D0">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4BCF6E21" w14:textId="77777777" w:rsidR="006668D0" w:rsidRPr="00D741AD" w:rsidRDefault="006668D0" w:rsidP="00084B11">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6FC0B443" w14:textId="77777777" w:rsidR="006668D0" w:rsidRPr="00D741AD" w:rsidRDefault="006668D0" w:rsidP="00084B11">
            <w:pPr>
              <w:rPr>
                <w:rFonts w:cs="Segoe UI"/>
                <w:b w:val="0"/>
                <w:bCs/>
                <w:szCs w:val="20"/>
              </w:rPr>
            </w:pPr>
            <w:r w:rsidRPr="00D741AD">
              <w:rPr>
                <w:rFonts w:cs="Segoe UI"/>
                <w:b w:val="0"/>
                <w:bCs/>
                <w:szCs w:val="20"/>
              </w:rPr>
              <w:t>Description</w:t>
            </w:r>
          </w:p>
        </w:tc>
        <w:tc>
          <w:tcPr>
            <w:tcW w:w="1196" w:type="dxa"/>
          </w:tcPr>
          <w:p w14:paraId="4ED06B18" w14:textId="77777777" w:rsidR="006668D0" w:rsidRPr="00D741AD" w:rsidRDefault="006668D0" w:rsidP="00084B11">
            <w:pPr>
              <w:rPr>
                <w:rFonts w:cs="Segoe UI"/>
                <w:b w:val="0"/>
                <w:bCs/>
                <w:szCs w:val="20"/>
              </w:rPr>
            </w:pPr>
            <w:r>
              <w:rPr>
                <w:rFonts w:cs="Segoe UI"/>
                <w:b w:val="0"/>
                <w:bCs/>
                <w:szCs w:val="20"/>
              </w:rPr>
              <w:t>PC Shortcut</w:t>
            </w:r>
          </w:p>
        </w:tc>
        <w:tc>
          <w:tcPr>
            <w:tcW w:w="1890" w:type="dxa"/>
            <w:tcMar>
              <w:top w:w="58" w:type="dxa"/>
              <w:bottom w:w="58" w:type="dxa"/>
            </w:tcMar>
            <w:hideMark/>
          </w:tcPr>
          <w:p w14:paraId="2CA96231" w14:textId="77777777" w:rsidR="006668D0" w:rsidRPr="00D741AD" w:rsidRDefault="006668D0" w:rsidP="00084B11">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7928CFE8" w14:textId="77777777" w:rsidR="006668D0" w:rsidRPr="00D741AD" w:rsidRDefault="006668D0" w:rsidP="00084B11">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2DBCFCE1" w14:textId="77777777" w:rsidR="006668D0" w:rsidRPr="00D741AD" w:rsidRDefault="006668D0" w:rsidP="00084B11">
            <w:pPr>
              <w:jc w:val="center"/>
              <w:rPr>
                <w:rFonts w:cs="Segoe UI"/>
                <w:b w:val="0"/>
                <w:bCs/>
                <w:szCs w:val="20"/>
              </w:rPr>
            </w:pPr>
            <w:r w:rsidRPr="00D741AD">
              <w:rPr>
                <w:rFonts w:cs="Segoe UI"/>
                <w:b w:val="0"/>
                <w:bCs/>
                <w:szCs w:val="20"/>
              </w:rPr>
              <w:t>Final string</w:t>
            </w:r>
          </w:p>
        </w:tc>
      </w:tr>
      <w:tr w:rsidR="006668D0" w:rsidRPr="00D156B6" w14:paraId="670F8066" w14:textId="77777777" w:rsidTr="006668D0">
        <w:trPr>
          <w:trHeight w:val="20"/>
        </w:trPr>
        <w:tc>
          <w:tcPr>
            <w:tcW w:w="1337" w:type="dxa"/>
            <w:tcMar>
              <w:top w:w="58" w:type="dxa"/>
              <w:bottom w:w="58" w:type="dxa"/>
            </w:tcMar>
          </w:tcPr>
          <w:p w14:paraId="573E113B" w14:textId="6523F06F" w:rsidR="006668D0" w:rsidRDefault="00B766AD" w:rsidP="00084B11">
            <w:pPr>
              <w:spacing w:after="0"/>
              <w:rPr>
                <w:sz w:val="20"/>
              </w:rPr>
            </w:pPr>
            <w:r>
              <w:rPr>
                <w:sz w:val="20"/>
              </w:rPr>
              <w:t>Modal Dialog</w:t>
            </w:r>
          </w:p>
          <w:p w14:paraId="0327E984" w14:textId="77777777" w:rsidR="006668D0" w:rsidRPr="00D156B6" w:rsidRDefault="006668D0" w:rsidP="00084B11">
            <w:pPr>
              <w:rPr>
                <w:sz w:val="20"/>
              </w:rPr>
            </w:pPr>
          </w:p>
        </w:tc>
        <w:tc>
          <w:tcPr>
            <w:tcW w:w="1992" w:type="dxa"/>
            <w:tcMar>
              <w:top w:w="58" w:type="dxa"/>
              <w:bottom w:w="58" w:type="dxa"/>
            </w:tcMar>
          </w:tcPr>
          <w:p w14:paraId="76045862" w14:textId="66CD1D60" w:rsidR="006668D0" w:rsidRPr="00D156B6" w:rsidRDefault="00B766AD" w:rsidP="006668D0">
            <w:pPr>
              <w:rPr>
                <w:rFonts w:cs="Segoe UI"/>
                <w:color w:val="000000"/>
                <w:sz w:val="20"/>
              </w:rPr>
            </w:pPr>
            <w:r>
              <w:rPr>
                <w:sz w:val="20"/>
              </w:rPr>
              <w:t>Explain to the user the benefit of sharing as link. User has to make an explicit choice.</w:t>
            </w:r>
          </w:p>
        </w:tc>
        <w:tc>
          <w:tcPr>
            <w:tcW w:w="1196" w:type="dxa"/>
          </w:tcPr>
          <w:p w14:paraId="1FBF997F" w14:textId="428F5635" w:rsidR="006668D0" w:rsidRDefault="006668D0" w:rsidP="00084B11">
            <w:pPr>
              <w:spacing w:after="0"/>
              <w:rPr>
                <w:sz w:val="20"/>
              </w:rPr>
            </w:pPr>
          </w:p>
        </w:tc>
        <w:tc>
          <w:tcPr>
            <w:tcW w:w="1890" w:type="dxa"/>
            <w:tcMar>
              <w:top w:w="58" w:type="dxa"/>
              <w:bottom w:w="58" w:type="dxa"/>
            </w:tcMar>
          </w:tcPr>
          <w:p w14:paraId="14705436" w14:textId="67CB309D" w:rsidR="006668D0" w:rsidRPr="00D156B6" w:rsidRDefault="00B766AD" w:rsidP="00084B11">
            <w:pPr>
              <w:spacing w:after="0"/>
              <w:rPr>
                <w:sz w:val="20"/>
              </w:rPr>
            </w:pPr>
            <w:r>
              <w:rPr>
                <w:sz w:val="20"/>
              </w:rPr>
              <w:t>To keep as a &lt;rich type&gt;, share as link instead?</w:t>
            </w:r>
          </w:p>
        </w:tc>
        <w:tc>
          <w:tcPr>
            <w:tcW w:w="1890" w:type="dxa"/>
            <w:tcMar>
              <w:top w:w="58" w:type="dxa"/>
              <w:bottom w:w="58" w:type="dxa"/>
            </w:tcMar>
          </w:tcPr>
          <w:p w14:paraId="345B6280"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hideMark/>
          </w:tcPr>
          <w:p w14:paraId="30DE9BE5" w14:textId="77777777" w:rsidR="006668D0" w:rsidRPr="00D156B6" w:rsidRDefault="006668D0" w:rsidP="00084B11">
            <w:pPr>
              <w:spacing w:after="0"/>
              <w:rPr>
                <w:sz w:val="20"/>
              </w:rPr>
            </w:pPr>
          </w:p>
        </w:tc>
      </w:tr>
      <w:tr w:rsidR="006668D0" w:rsidRPr="00D156B6" w14:paraId="70BD5640" w14:textId="77777777" w:rsidTr="006668D0">
        <w:trPr>
          <w:trHeight w:val="20"/>
        </w:trPr>
        <w:tc>
          <w:tcPr>
            <w:tcW w:w="1337" w:type="dxa"/>
            <w:tcMar>
              <w:top w:w="58" w:type="dxa"/>
              <w:bottom w:w="58" w:type="dxa"/>
            </w:tcMar>
          </w:tcPr>
          <w:p w14:paraId="58481A82" w14:textId="29A06863" w:rsidR="006668D0" w:rsidRDefault="006668D0" w:rsidP="00084B11">
            <w:pPr>
              <w:spacing w:after="0"/>
              <w:rPr>
                <w:sz w:val="20"/>
              </w:rPr>
            </w:pPr>
            <w:r>
              <w:rPr>
                <w:sz w:val="20"/>
              </w:rPr>
              <w:t>Button</w:t>
            </w:r>
            <w:r w:rsidR="00B766AD">
              <w:rPr>
                <w:sz w:val="20"/>
              </w:rPr>
              <w:t xml:space="preserve"> on </w:t>
            </w:r>
            <w:r w:rsidR="00B766AD">
              <w:rPr>
                <w:sz w:val="20"/>
              </w:rPr>
              <w:lastRenderedPageBreak/>
              <w:t>Modal Dialog</w:t>
            </w:r>
          </w:p>
        </w:tc>
        <w:tc>
          <w:tcPr>
            <w:tcW w:w="1992" w:type="dxa"/>
            <w:tcMar>
              <w:top w:w="58" w:type="dxa"/>
              <w:bottom w:w="58" w:type="dxa"/>
            </w:tcMar>
          </w:tcPr>
          <w:p w14:paraId="44E4E4FA" w14:textId="77777777" w:rsidR="00462C7B" w:rsidRDefault="00462C7B" w:rsidP="00B766AD">
            <w:pPr>
              <w:rPr>
                <w:sz w:val="20"/>
              </w:rPr>
            </w:pPr>
            <w:r>
              <w:rPr>
                <w:sz w:val="20"/>
              </w:rPr>
              <w:lastRenderedPageBreak/>
              <w:t>Share as OneDrive link.</w:t>
            </w:r>
          </w:p>
          <w:p w14:paraId="612DCAE3" w14:textId="5FE0E402" w:rsidR="006668D0" w:rsidRDefault="00462C7B" w:rsidP="00462C7B">
            <w:pPr>
              <w:rPr>
                <w:sz w:val="20"/>
              </w:rPr>
            </w:pPr>
            <w:r>
              <w:rPr>
                <w:color w:val="FF0000"/>
                <w:sz w:val="20"/>
              </w:rPr>
              <w:lastRenderedPageBreak/>
              <w:t xml:space="preserve">This is the default button. Where possible highlight this option with different coloring as seen here: </w:t>
            </w:r>
            <w:hyperlink r:id="rId55" w:history="1">
              <w:r w:rsidRPr="001D7BBA">
                <w:rPr>
                  <w:rStyle w:val="Hyperlink"/>
                  <w:sz w:val="20"/>
                </w:rPr>
                <w:t>http://msdn.microsoft.com/en-us/library/windows/apps/xaml/hh738363.aspx</w:t>
              </w:r>
            </w:hyperlink>
            <w:r>
              <w:rPr>
                <w:color w:val="FF0000"/>
                <w:sz w:val="20"/>
              </w:rPr>
              <w:t xml:space="preserve">  </w:t>
            </w:r>
          </w:p>
        </w:tc>
        <w:tc>
          <w:tcPr>
            <w:tcW w:w="1196" w:type="dxa"/>
          </w:tcPr>
          <w:p w14:paraId="34CD5942" w14:textId="77777777" w:rsidR="006668D0" w:rsidRDefault="006668D0" w:rsidP="00084B11">
            <w:pPr>
              <w:spacing w:after="0"/>
              <w:rPr>
                <w:sz w:val="20"/>
              </w:rPr>
            </w:pPr>
          </w:p>
        </w:tc>
        <w:tc>
          <w:tcPr>
            <w:tcW w:w="1890" w:type="dxa"/>
            <w:tcMar>
              <w:top w:w="58" w:type="dxa"/>
              <w:bottom w:w="58" w:type="dxa"/>
            </w:tcMar>
          </w:tcPr>
          <w:p w14:paraId="44E5F6F1" w14:textId="42D283C2" w:rsidR="006668D0" w:rsidRPr="00D156B6" w:rsidRDefault="00B766AD" w:rsidP="00084B11">
            <w:pPr>
              <w:spacing w:after="0"/>
              <w:rPr>
                <w:sz w:val="20"/>
              </w:rPr>
            </w:pPr>
            <w:r>
              <w:rPr>
                <w:sz w:val="20"/>
              </w:rPr>
              <w:t>Link</w:t>
            </w:r>
          </w:p>
        </w:tc>
        <w:tc>
          <w:tcPr>
            <w:tcW w:w="1890" w:type="dxa"/>
            <w:tcMar>
              <w:top w:w="58" w:type="dxa"/>
              <w:bottom w:w="58" w:type="dxa"/>
            </w:tcMar>
          </w:tcPr>
          <w:p w14:paraId="453F5DB5"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2AFAC0A5" w14:textId="77777777" w:rsidR="006668D0" w:rsidRPr="00D156B6" w:rsidRDefault="006668D0" w:rsidP="00084B11">
            <w:pPr>
              <w:spacing w:after="0"/>
              <w:rPr>
                <w:sz w:val="20"/>
              </w:rPr>
            </w:pPr>
          </w:p>
        </w:tc>
      </w:tr>
      <w:tr w:rsidR="006668D0" w:rsidRPr="00D156B6" w14:paraId="0AA33503" w14:textId="77777777" w:rsidTr="006668D0">
        <w:trPr>
          <w:trHeight w:val="20"/>
        </w:trPr>
        <w:tc>
          <w:tcPr>
            <w:tcW w:w="1337" w:type="dxa"/>
            <w:tcMar>
              <w:top w:w="58" w:type="dxa"/>
              <w:bottom w:w="58" w:type="dxa"/>
            </w:tcMar>
          </w:tcPr>
          <w:p w14:paraId="3083894C" w14:textId="1C312CDE" w:rsidR="006668D0" w:rsidRDefault="006668D0" w:rsidP="00084B11">
            <w:pPr>
              <w:spacing w:after="0"/>
              <w:rPr>
                <w:sz w:val="20"/>
              </w:rPr>
            </w:pPr>
            <w:r>
              <w:rPr>
                <w:sz w:val="20"/>
              </w:rPr>
              <w:lastRenderedPageBreak/>
              <w:t>Button</w:t>
            </w:r>
            <w:r w:rsidR="00B766AD">
              <w:rPr>
                <w:sz w:val="20"/>
              </w:rPr>
              <w:t xml:space="preserve"> on modal dialog</w:t>
            </w:r>
          </w:p>
        </w:tc>
        <w:tc>
          <w:tcPr>
            <w:tcW w:w="1992" w:type="dxa"/>
            <w:tcMar>
              <w:top w:w="58" w:type="dxa"/>
              <w:bottom w:w="58" w:type="dxa"/>
            </w:tcMar>
          </w:tcPr>
          <w:p w14:paraId="4136F2B7" w14:textId="1E02B7D0" w:rsidR="006668D0" w:rsidRDefault="00B766AD" w:rsidP="00B766AD">
            <w:pPr>
              <w:rPr>
                <w:sz w:val="20"/>
              </w:rPr>
            </w:pPr>
            <w:r>
              <w:rPr>
                <w:sz w:val="20"/>
              </w:rPr>
              <w:t>Share as file attachment</w:t>
            </w:r>
          </w:p>
        </w:tc>
        <w:tc>
          <w:tcPr>
            <w:tcW w:w="1196" w:type="dxa"/>
          </w:tcPr>
          <w:p w14:paraId="740A229B" w14:textId="77777777" w:rsidR="006668D0" w:rsidRDefault="006668D0" w:rsidP="00084B11">
            <w:pPr>
              <w:spacing w:after="0"/>
              <w:rPr>
                <w:sz w:val="20"/>
              </w:rPr>
            </w:pPr>
          </w:p>
        </w:tc>
        <w:tc>
          <w:tcPr>
            <w:tcW w:w="1890" w:type="dxa"/>
            <w:tcMar>
              <w:top w:w="58" w:type="dxa"/>
              <w:bottom w:w="58" w:type="dxa"/>
            </w:tcMar>
          </w:tcPr>
          <w:p w14:paraId="43DE8321" w14:textId="6ED6756F" w:rsidR="006668D0" w:rsidRPr="00D156B6" w:rsidRDefault="00B766AD" w:rsidP="00084B11">
            <w:pPr>
              <w:spacing w:after="0"/>
              <w:rPr>
                <w:sz w:val="20"/>
              </w:rPr>
            </w:pPr>
            <w:r>
              <w:rPr>
                <w:sz w:val="20"/>
              </w:rPr>
              <w:t>Attach</w:t>
            </w:r>
          </w:p>
        </w:tc>
        <w:tc>
          <w:tcPr>
            <w:tcW w:w="1890" w:type="dxa"/>
            <w:tcMar>
              <w:top w:w="58" w:type="dxa"/>
              <w:bottom w:w="58" w:type="dxa"/>
            </w:tcMar>
          </w:tcPr>
          <w:p w14:paraId="4A595557"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602BC7F7" w14:textId="77777777" w:rsidR="006668D0" w:rsidRPr="00D156B6" w:rsidRDefault="006668D0" w:rsidP="00084B11">
            <w:pPr>
              <w:spacing w:after="0"/>
              <w:rPr>
                <w:sz w:val="20"/>
              </w:rPr>
            </w:pPr>
          </w:p>
        </w:tc>
      </w:tr>
    </w:tbl>
    <w:p w14:paraId="724DF3C0" w14:textId="77777777" w:rsidR="006668D0" w:rsidRDefault="006668D0" w:rsidP="006668D0"/>
    <w:p w14:paraId="4631823B" w14:textId="17985931" w:rsidR="00B85537" w:rsidRDefault="00B85537" w:rsidP="006668D0">
      <w:r>
        <w:t xml:space="preserve">[List View] </w:t>
      </w:r>
    </w:p>
    <w:p w14:paraId="63584691" w14:textId="1746D5A0" w:rsidR="00B85537" w:rsidRDefault="00B85537" w:rsidP="006668D0">
      <w:r>
        <w:t>User may have selected one or more rich types, in addition to one or more standard types from list view to share. Selecting one or more rich types meets the criteria to offer links.</w:t>
      </w:r>
    </w:p>
    <w:p w14:paraId="3C2CA3E5" w14:textId="6986B323" w:rsidR="00B85537" w:rsidRDefault="00B85537" w:rsidP="006668D0">
      <w:pPr>
        <w:rPr>
          <w:color w:val="FF0000"/>
        </w:rPr>
      </w:pPr>
      <w:r>
        <w:rPr>
          <w:color w:val="FF0000"/>
        </w:rPr>
        <w:t>&lt;Design needed&gt;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B85537" w:rsidRPr="00D741AD" w14:paraId="0907D65E"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2DDDCF7" w14:textId="77777777" w:rsidR="00B85537" w:rsidRPr="00D741AD" w:rsidRDefault="00B85537" w:rsidP="00E57D26">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4472F541" w14:textId="77777777" w:rsidR="00B85537" w:rsidRPr="00D741AD" w:rsidRDefault="00B85537" w:rsidP="00E57D26">
            <w:pPr>
              <w:rPr>
                <w:rFonts w:cs="Segoe UI"/>
                <w:b w:val="0"/>
                <w:bCs/>
                <w:szCs w:val="20"/>
              </w:rPr>
            </w:pPr>
            <w:r w:rsidRPr="00D741AD">
              <w:rPr>
                <w:rFonts w:cs="Segoe UI"/>
                <w:b w:val="0"/>
                <w:bCs/>
                <w:szCs w:val="20"/>
              </w:rPr>
              <w:t>Description</w:t>
            </w:r>
          </w:p>
        </w:tc>
        <w:tc>
          <w:tcPr>
            <w:tcW w:w="1196" w:type="dxa"/>
          </w:tcPr>
          <w:p w14:paraId="09378C78" w14:textId="77777777" w:rsidR="00B85537" w:rsidRPr="00D741AD" w:rsidRDefault="00B85537" w:rsidP="00E57D26">
            <w:pPr>
              <w:rPr>
                <w:rFonts w:cs="Segoe UI"/>
                <w:b w:val="0"/>
                <w:bCs/>
                <w:szCs w:val="20"/>
              </w:rPr>
            </w:pPr>
            <w:r>
              <w:rPr>
                <w:rFonts w:cs="Segoe UI"/>
                <w:b w:val="0"/>
                <w:bCs/>
                <w:szCs w:val="20"/>
              </w:rPr>
              <w:t>PC Shortcut</w:t>
            </w:r>
          </w:p>
        </w:tc>
        <w:tc>
          <w:tcPr>
            <w:tcW w:w="1890" w:type="dxa"/>
            <w:tcMar>
              <w:top w:w="58" w:type="dxa"/>
              <w:bottom w:w="58" w:type="dxa"/>
            </w:tcMar>
            <w:hideMark/>
          </w:tcPr>
          <w:p w14:paraId="33148081" w14:textId="77777777" w:rsidR="00B85537" w:rsidRPr="00D741AD" w:rsidRDefault="00B85537"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3492B572" w14:textId="77777777" w:rsidR="00B85537" w:rsidRPr="00D741AD" w:rsidRDefault="00B85537" w:rsidP="00E57D26">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7B47B56B" w14:textId="77777777" w:rsidR="00B85537" w:rsidRPr="00D741AD" w:rsidRDefault="00B85537" w:rsidP="00E57D26">
            <w:pPr>
              <w:jc w:val="center"/>
              <w:rPr>
                <w:rFonts w:cs="Segoe UI"/>
                <w:b w:val="0"/>
                <w:bCs/>
                <w:szCs w:val="20"/>
              </w:rPr>
            </w:pPr>
            <w:r w:rsidRPr="00D741AD">
              <w:rPr>
                <w:rFonts w:cs="Segoe UI"/>
                <w:b w:val="0"/>
                <w:bCs/>
                <w:szCs w:val="20"/>
              </w:rPr>
              <w:t>Final string</w:t>
            </w:r>
          </w:p>
        </w:tc>
      </w:tr>
      <w:tr w:rsidR="00B85537" w:rsidRPr="00D156B6" w14:paraId="293F9D83" w14:textId="77777777" w:rsidTr="00E57D26">
        <w:trPr>
          <w:trHeight w:val="20"/>
        </w:trPr>
        <w:tc>
          <w:tcPr>
            <w:tcW w:w="1337" w:type="dxa"/>
            <w:tcMar>
              <w:top w:w="58" w:type="dxa"/>
              <w:bottom w:w="58" w:type="dxa"/>
            </w:tcMar>
          </w:tcPr>
          <w:p w14:paraId="0CB77771" w14:textId="77777777" w:rsidR="00B85537" w:rsidRDefault="00B85537" w:rsidP="00E57D26">
            <w:pPr>
              <w:spacing w:after="0"/>
              <w:rPr>
                <w:sz w:val="20"/>
              </w:rPr>
            </w:pPr>
            <w:r>
              <w:rPr>
                <w:sz w:val="20"/>
              </w:rPr>
              <w:t>Modal Dialog</w:t>
            </w:r>
          </w:p>
          <w:p w14:paraId="756DF2BA" w14:textId="77777777" w:rsidR="00B85537" w:rsidRPr="00D156B6" w:rsidRDefault="00B85537" w:rsidP="00E57D26">
            <w:pPr>
              <w:rPr>
                <w:sz w:val="20"/>
              </w:rPr>
            </w:pPr>
          </w:p>
        </w:tc>
        <w:tc>
          <w:tcPr>
            <w:tcW w:w="1992" w:type="dxa"/>
            <w:tcMar>
              <w:top w:w="58" w:type="dxa"/>
              <w:bottom w:w="58" w:type="dxa"/>
            </w:tcMar>
          </w:tcPr>
          <w:p w14:paraId="1605D11E" w14:textId="77777777" w:rsidR="00B85537" w:rsidRPr="00D156B6" w:rsidRDefault="00B85537" w:rsidP="00E57D26">
            <w:pPr>
              <w:rPr>
                <w:rFonts w:cs="Segoe UI"/>
                <w:color w:val="000000"/>
                <w:sz w:val="20"/>
              </w:rPr>
            </w:pPr>
            <w:r>
              <w:rPr>
                <w:sz w:val="20"/>
              </w:rPr>
              <w:t>Explain to the user the benefit of sharing as link. User has to make an explicit choice.</w:t>
            </w:r>
          </w:p>
        </w:tc>
        <w:tc>
          <w:tcPr>
            <w:tcW w:w="1196" w:type="dxa"/>
          </w:tcPr>
          <w:p w14:paraId="78343600" w14:textId="77777777" w:rsidR="00B85537" w:rsidRDefault="00B85537" w:rsidP="00E57D26">
            <w:pPr>
              <w:spacing w:after="0"/>
              <w:rPr>
                <w:sz w:val="20"/>
              </w:rPr>
            </w:pPr>
          </w:p>
        </w:tc>
        <w:tc>
          <w:tcPr>
            <w:tcW w:w="1890" w:type="dxa"/>
            <w:tcMar>
              <w:top w:w="58" w:type="dxa"/>
              <w:bottom w:w="58" w:type="dxa"/>
            </w:tcMar>
          </w:tcPr>
          <w:p w14:paraId="0608907F" w14:textId="6D0582FE" w:rsidR="00B85537" w:rsidRPr="00D156B6" w:rsidRDefault="00B85537" w:rsidP="00B85537">
            <w:pPr>
              <w:spacing w:after="0"/>
              <w:rPr>
                <w:sz w:val="20"/>
              </w:rPr>
            </w:pPr>
            <w:r>
              <w:rPr>
                <w:sz w:val="20"/>
              </w:rPr>
              <w:t>To keep as a &lt;rich type&gt;, share everything as a link instead?</w:t>
            </w:r>
          </w:p>
        </w:tc>
        <w:tc>
          <w:tcPr>
            <w:tcW w:w="1890" w:type="dxa"/>
            <w:tcMar>
              <w:top w:w="58" w:type="dxa"/>
              <w:bottom w:w="58" w:type="dxa"/>
            </w:tcMar>
          </w:tcPr>
          <w:p w14:paraId="119BFA3B"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hideMark/>
          </w:tcPr>
          <w:p w14:paraId="27DB75B6" w14:textId="77777777" w:rsidR="00B85537" w:rsidRPr="00D156B6" w:rsidRDefault="00B85537" w:rsidP="00E57D26">
            <w:pPr>
              <w:spacing w:after="0"/>
              <w:rPr>
                <w:sz w:val="20"/>
              </w:rPr>
            </w:pPr>
          </w:p>
        </w:tc>
      </w:tr>
      <w:tr w:rsidR="00B85537" w:rsidRPr="00D156B6" w14:paraId="1982EA0B" w14:textId="77777777" w:rsidTr="00E57D26">
        <w:trPr>
          <w:trHeight w:val="20"/>
        </w:trPr>
        <w:tc>
          <w:tcPr>
            <w:tcW w:w="1337" w:type="dxa"/>
            <w:tcMar>
              <w:top w:w="58" w:type="dxa"/>
              <w:bottom w:w="58" w:type="dxa"/>
            </w:tcMar>
          </w:tcPr>
          <w:p w14:paraId="088A6EA1"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41C2C744" w14:textId="77777777" w:rsidR="00B85537" w:rsidRDefault="00B85537" w:rsidP="00E57D26">
            <w:pPr>
              <w:rPr>
                <w:sz w:val="20"/>
              </w:rPr>
            </w:pPr>
            <w:r>
              <w:rPr>
                <w:sz w:val="20"/>
              </w:rPr>
              <w:t xml:space="preserve">Share as OneDrive link </w:t>
            </w:r>
          </w:p>
        </w:tc>
        <w:tc>
          <w:tcPr>
            <w:tcW w:w="1196" w:type="dxa"/>
          </w:tcPr>
          <w:p w14:paraId="68635F0E" w14:textId="77777777" w:rsidR="00B85537" w:rsidRDefault="00B85537" w:rsidP="00E57D26">
            <w:pPr>
              <w:spacing w:after="0"/>
              <w:rPr>
                <w:sz w:val="20"/>
              </w:rPr>
            </w:pPr>
          </w:p>
        </w:tc>
        <w:tc>
          <w:tcPr>
            <w:tcW w:w="1890" w:type="dxa"/>
            <w:tcMar>
              <w:top w:w="58" w:type="dxa"/>
              <w:bottom w:w="58" w:type="dxa"/>
            </w:tcMar>
          </w:tcPr>
          <w:p w14:paraId="474296BE" w14:textId="77777777" w:rsidR="00B85537" w:rsidRPr="00D156B6" w:rsidRDefault="00B85537" w:rsidP="00E57D26">
            <w:pPr>
              <w:spacing w:after="0"/>
              <w:rPr>
                <w:sz w:val="20"/>
              </w:rPr>
            </w:pPr>
            <w:r>
              <w:rPr>
                <w:sz w:val="20"/>
              </w:rPr>
              <w:t>Link</w:t>
            </w:r>
          </w:p>
        </w:tc>
        <w:tc>
          <w:tcPr>
            <w:tcW w:w="1890" w:type="dxa"/>
            <w:tcMar>
              <w:top w:w="58" w:type="dxa"/>
              <w:bottom w:w="58" w:type="dxa"/>
            </w:tcMar>
          </w:tcPr>
          <w:p w14:paraId="609DDE20"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235F4912" w14:textId="77777777" w:rsidR="00B85537" w:rsidRPr="00D156B6" w:rsidRDefault="00B85537" w:rsidP="00E57D26">
            <w:pPr>
              <w:spacing w:after="0"/>
              <w:rPr>
                <w:sz w:val="20"/>
              </w:rPr>
            </w:pPr>
          </w:p>
        </w:tc>
      </w:tr>
      <w:tr w:rsidR="00B85537" w:rsidRPr="00D156B6" w14:paraId="2E67E8BC" w14:textId="77777777" w:rsidTr="00E57D26">
        <w:trPr>
          <w:trHeight w:val="20"/>
        </w:trPr>
        <w:tc>
          <w:tcPr>
            <w:tcW w:w="1337" w:type="dxa"/>
            <w:tcMar>
              <w:top w:w="58" w:type="dxa"/>
              <w:bottom w:w="58" w:type="dxa"/>
            </w:tcMar>
          </w:tcPr>
          <w:p w14:paraId="4E596BCE"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5789A66F" w14:textId="77777777" w:rsidR="00B85537" w:rsidRDefault="00B85537" w:rsidP="00E57D26">
            <w:pPr>
              <w:rPr>
                <w:sz w:val="20"/>
              </w:rPr>
            </w:pPr>
            <w:r>
              <w:rPr>
                <w:sz w:val="20"/>
              </w:rPr>
              <w:t>Share as file attachment</w:t>
            </w:r>
          </w:p>
        </w:tc>
        <w:tc>
          <w:tcPr>
            <w:tcW w:w="1196" w:type="dxa"/>
          </w:tcPr>
          <w:p w14:paraId="56C2E00B" w14:textId="77777777" w:rsidR="00B85537" w:rsidRDefault="00B85537" w:rsidP="00E57D26">
            <w:pPr>
              <w:spacing w:after="0"/>
              <w:rPr>
                <w:sz w:val="20"/>
              </w:rPr>
            </w:pPr>
          </w:p>
        </w:tc>
        <w:tc>
          <w:tcPr>
            <w:tcW w:w="1890" w:type="dxa"/>
            <w:tcMar>
              <w:top w:w="58" w:type="dxa"/>
              <w:bottom w:w="58" w:type="dxa"/>
            </w:tcMar>
          </w:tcPr>
          <w:p w14:paraId="0D19D92C" w14:textId="77777777" w:rsidR="00B85537" w:rsidRPr="00D156B6" w:rsidRDefault="00B85537" w:rsidP="00E57D26">
            <w:pPr>
              <w:spacing w:after="0"/>
              <w:rPr>
                <w:sz w:val="20"/>
              </w:rPr>
            </w:pPr>
            <w:r>
              <w:rPr>
                <w:sz w:val="20"/>
              </w:rPr>
              <w:t>Attach</w:t>
            </w:r>
          </w:p>
        </w:tc>
        <w:tc>
          <w:tcPr>
            <w:tcW w:w="1890" w:type="dxa"/>
            <w:tcMar>
              <w:top w:w="58" w:type="dxa"/>
              <w:bottom w:w="58" w:type="dxa"/>
            </w:tcMar>
          </w:tcPr>
          <w:p w14:paraId="33AD11ED"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119579A2" w14:textId="77777777" w:rsidR="00B85537" w:rsidRPr="00D156B6" w:rsidRDefault="00B85537" w:rsidP="00E57D26">
            <w:pPr>
              <w:spacing w:after="0"/>
              <w:rPr>
                <w:sz w:val="20"/>
              </w:rPr>
            </w:pPr>
          </w:p>
        </w:tc>
      </w:tr>
    </w:tbl>
    <w:p w14:paraId="659D5E11" w14:textId="77777777" w:rsidR="00B85537" w:rsidRDefault="00B85537" w:rsidP="006668D0"/>
    <w:p w14:paraId="03D2C917" w14:textId="31226A33" w:rsidR="00810022" w:rsidRDefault="005551DD" w:rsidP="0014235B">
      <w:pPr>
        <w:pStyle w:val="Heading3"/>
      </w:pPr>
      <w:r>
        <w:t xml:space="preserve">Explicit </w:t>
      </w:r>
      <w:r w:rsidR="00810022">
        <w:t>Share as link entry point</w:t>
      </w:r>
    </w:p>
    <w:p w14:paraId="077F3F3E" w14:textId="34F43866" w:rsidR="00B85537" w:rsidRDefault="00B85537" w:rsidP="00B85537">
      <w:r>
        <w:t xml:space="preserve">Once users start getting used to being offered links (when selected content meets criteria) or users familiar with cloud sharing, we need to enable users who choose to share content as links instead of as files. </w:t>
      </w:r>
    </w:p>
    <w:p w14:paraId="738122F5" w14:textId="7DC55407" w:rsidR="009C2D43" w:rsidRPr="005026A8" w:rsidRDefault="00B85537" w:rsidP="005026A8">
      <w:pPr>
        <w:rPr>
          <w:color w:val="FF0000"/>
        </w:rPr>
      </w:pPr>
      <w:r>
        <w:rPr>
          <w:color w:val="FF0000"/>
        </w:rPr>
        <w:t>&lt;need design</w:t>
      </w:r>
      <w:r w:rsidR="005026A8">
        <w:rPr>
          <w:color w:val="FF0000"/>
        </w:rPr>
        <w:t xml:space="preserve"> for list view and viewer</w:t>
      </w:r>
      <w:r>
        <w:rPr>
          <w:color w:val="FF0000"/>
        </w:rPr>
        <w:t>&gt;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5551DD" w:rsidRPr="00D741AD" w14:paraId="66332356" w14:textId="77777777" w:rsidTr="00AB2C5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6439D00" w14:textId="77777777" w:rsidR="005551DD" w:rsidRPr="00D741AD" w:rsidRDefault="005551DD" w:rsidP="00AB2C5D">
            <w:pPr>
              <w:rPr>
                <w:rFonts w:cs="Segoe UI"/>
                <w:b w:val="0"/>
                <w:bCs/>
                <w:szCs w:val="20"/>
              </w:rPr>
            </w:pPr>
            <w:r w:rsidRPr="00D741AD">
              <w:rPr>
                <w:rFonts w:cs="Segoe UI"/>
                <w:b w:val="0"/>
                <w:bCs/>
                <w:szCs w:val="20"/>
              </w:rPr>
              <w:lastRenderedPageBreak/>
              <w:t>UI feature</w:t>
            </w:r>
          </w:p>
        </w:tc>
        <w:tc>
          <w:tcPr>
            <w:tcW w:w="1992" w:type="dxa"/>
            <w:tcMar>
              <w:top w:w="58" w:type="dxa"/>
              <w:bottom w:w="58" w:type="dxa"/>
            </w:tcMar>
            <w:hideMark/>
          </w:tcPr>
          <w:p w14:paraId="6AEAAF83" w14:textId="77777777" w:rsidR="005551DD" w:rsidRPr="00D741AD" w:rsidRDefault="005551DD" w:rsidP="00AB2C5D">
            <w:pPr>
              <w:rPr>
                <w:rFonts w:cs="Segoe UI"/>
                <w:b w:val="0"/>
                <w:bCs/>
                <w:szCs w:val="20"/>
              </w:rPr>
            </w:pPr>
            <w:r w:rsidRPr="00D741AD">
              <w:rPr>
                <w:rFonts w:cs="Segoe UI"/>
                <w:b w:val="0"/>
                <w:bCs/>
                <w:szCs w:val="20"/>
              </w:rPr>
              <w:t>Description</w:t>
            </w:r>
          </w:p>
        </w:tc>
        <w:tc>
          <w:tcPr>
            <w:tcW w:w="1196" w:type="dxa"/>
          </w:tcPr>
          <w:p w14:paraId="485C1C5E" w14:textId="77777777" w:rsidR="005551DD" w:rsidRPr="00D741AD" w:rsidRDefault="005551DD" w:rsidP="00AB2C5D">
            <w:pPr>
              <w:rPr>
                <w:rFonts w:cs="Segoe UI"/>
                <w:b w:val="0"/>
                <w:bCs/>
                <w:szCs w:val="20"/>
              </w:rPr>
            </w:pPr>
            <w:r>
              <w:rPr>
                <w:rFonts w:cs="Segoe UI"/>
                <w:b w:val="0"/>
                <w:bCs/>
                <w:szCs w:val="20"/>
              </w:rPr>
              <w:t>PC Shortcut</w:t>
            </w:r>
          </w:p>
        </w:tc>
        <w:tc>
          <w:tcPr>
            <w:tcW w:w="1890" w:type="dxa"/>
            <w:tcMar>
              <w:top w:w="58" w:type="dxa"/>
              <w:bottom w:w="58" w:type="dxa"/>
            </w:tcMar>
            <w:hideMark/>
          </w:tcPr>
          <w:p w14:paraId="10B90BA8" w14:textId="77777777" w:rsidR="005551DD" w:rsidRPr="00D741AD" w:rsidRDefault="005551DD" w:rsidP="00AB2C5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2600E6C7" w14:textId="77777777" w:rsidR="005551DD" w:rsidRPr="00D741AD" w:rsidRDefault="005551DD" w:rsidP="00AB2C5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BA2235B" w14:textId="77777777" w:rsidR="005551DD" w:rsidRPr="00D741AD" w:rsidRDefault="005551DD" w:rsidP="00AB2C5D">
            <w:pPr>
              <w:jc w:val="center"/>
              <w:rPr>
                <w:rFonts w:cs="Segoe UI"/>
                <w:b w:val="0"/>
                <w:bCs/>
                <w:szCs w:val="20"/>
              </w:rPr>
            </w:pPr>
            <w:r w:rsidRPr="00D741AD">
              <w:rPr>
                <w:rFonts w:cs="Segoe UI"/>
                <w:b w:val="0"/>
                <w:bCs/>
                <w:szCs w:val="20"/>
              </w:rPr>
              <w:t>Final string</w:t>
            </w:r>
          </w:p>
        </w:tc>
      </w:tr>
      <w:tr w:rsidR="005551DD" w:rsidRPr="00D156B6" w14:paraId="3588D562" w14:textId="77777777" w:rsidTr="00AB2C5D">
        <w:trPr>
          <w:trHeight w:val="20"/>
        </w:trPr>
        <w:tc>
          <w:tcPr>
            <w:tcW w:w="1337" w:type="dxa"/>
            <w:tcMar>
              <w:top w:w="58" w:type="dxa"/>
              <w:bottom w:w="58" w:type="dxa"/>
            </w:tcMar>
          </w:tcPr>
          <w:p w14:paraId="70E94AEC" w14:textId="3F9A18A4" w:rsidR="005551DD" w:rsidRDefault="005551DD" w:rsidP="00AB2C5D">
            <w:pPr>
              <w:spacing w:after="0"/>
              <w:rPr>
                <w:sz w:val="20"/>
              </w:rPr>
            </w:pPr>
            <w:r>
              <w:rPr>
                <w:sz w:val="20"/>
              </w:rPr>
              <w:t>Menu item</w:t>
            </w:r>
          </w:p>
          <w:p w14:paraId="40EC269C" w14:textId="77777777" w:rsidR="005551DD" w:rsidRPr="00D156B6" w:rsidRDefault="005551DD" w:rsidP="00AB2C5D">
            <w:pPr>
              <w:rPr>
                <w:sz w:val="20"/>
              </w:rPr>
            </w:pPr>
          </w:p>
        </w:tc>
        <w:tc>
          <w:tcPr>
            <w:tcW w:w="1992" w:type="dxa"/>
            <w:tcMar>
              <w:top w:w="58" w:type="dxa"/>
              <w:bottom w:w="58" w:type="dxa"/>
            </w:tcMar>
          </w:tcPr>
          <w:p w14:paraId="3E9217A6" w14:textId="0A99A84D" w:rsidR="005551DD" w:rsidRPr="00D156B6" w:rsidRDefault="005551DD" w:rsidP="00AB2C5D">
            <w:pPr>
              <w:rPr>
                <w:rFonts w:cs="Segoe UI"/>
                <w:color w:val="000000"/>
                <w:sz w:val="20"/>
              </w:rPr>
            </w:pPr>
            <w:r>
              <w:rPr>
                <w:sz w:val="20"/>
              </w:rPr>
              <w:t xml:space="preserve">Gives user the option of sharing content as link </w:t>
            </w:r>
          </w:p>
        </w:tc>
        <w:tc>
          <w:tcPr>
            <w:tcW w:w="1196" w:type="dxa"/>
          </w:tcPr>
          <w:p w14:paraId="05A20124" w14:textId="77777777" w:rsidR="005551DD" w:rsidRDefault="005551DD" w:rsidP="00AB2C5D">
            <w:pPr>
              <w:spacing w:after="0"/>
              <w:rPr>
                <w:sz w:val="20"/>
              </w:rPr>
            </w:pPr>
          </w:p>
        </w:tc>
        <w:tc>
          <w:tcPr>
            <w:tcW w:w="1890" w:type="dxa"/>
            <w:tcMar>
              <w:top w:w="58" w:type="dxa"/>
              <w:bottom w:w="58" w:type="dxa"/>
            </w:tcMar>
          </w:tcPr>
          <w:p w14:paraId="331280A5" w14:textId="72D928BC" w:rsidR="005551DD" w:rsidRPr="00D156B6" w:rsidRDefault="00B85537" w:rsidP="00AB2C5D">
            <w:pPr>
              <w:spacing w:after="0"/>
              <w:rPr>
                <w:sz w:val="20"/>
              </w:rPr>
            </w:pPr>
            <w:r>
              <w:rPr>
                <w:sz w:val="20"/>
              </w:rPr>
              <w:t>Share link to content</w:t>
            </w:r>
          </w:p>
        </w:tc>
        <w:tc>
          <w:tcPr>
            <w:tcW w:w="1890" w:type="dxa"/>
            <w:tcMar>
              <w:top w:w="58" w:type="dxa"/>
              <w:bottom w:w="58" w:type="dxa"/>
            </w:tcMar>
          </w:tcPr>
          <w:p w14:paraId="67DE071E" w14:textId="77777777" w:rsidR="005551DD" w:rsidRPr="00D156B6" w:rsidRDefault="005551DD" w:rsidP="00AB2C5D">
            <w:pPr>
              <w:spacing w:after="0"/>
              <w:rPr>
                <w:rFonts w:cs="Calibri"/>
                <w:color w:val="000000"/>
                <w:sz w:val="20"/>
                <w:szCs w:val="22"/>
              </w:rPr>
            </w:pPr>
          </w:p>
        </w:tc>
        <w:tc>
          <w:tcPr>
            <w:tcW w:w="1710" w:type="dxa"/>
            <w:tcMar>
              <w:top w:w="58" w:type="dxa"/>
              <w:bottom w:w="58" w:type="dxa"/>
            </w:tcMar>
            <w:hideMark/>
          </w:tcPr>
          <w:p w14:paraId="4BC3E72F" w14:textId="77777777" w:rsidR="005551DD" w:rsidRPr="00D156B6" w:rsidRDefault="005551DD" w:rsidP="00AB2C5D">
            <w:pPr>
              <w:spacing w:after="0"/>
              <w:rPr>
                <w:sz w:val="20"/>
              </w:rPr>
            </w:pPr>
          </w:p>
        </w:tc>
      </w:tr>
    </w:tbl>
    <w:p w14:paraId="3F019E9D" w14:textId="77777777" w:rsidR="005551DD" w:rsidRPr="005551DD" w:rsidRDefault="005551DD" w:rsidP="00810022">
      <w:pPr>
        <w:rPr>
          <w:color w:val="FF0000"/>
        </w:rPr>
      </w:pPr>
    </w:p>
    <w:p w14:paraId="2F011F6E" w14:textId="30F3C971" w:rsidR="00B85537" w:rsidRDefault="00B85537" w:rsidP="0014235B">
      <w:pPr>
        <w:pStyle w:val="Heading3"/>
      </w:pPr>
      <w:r>
        <w:t>Share link to content already in OneDrive</w:t>
      </w:r>
    </w:p>
    <w:p w14:paraId="69D480C4" w14:textId="3581DDE6" w:rsidR="002C73DA" w:rsidRDefault="002C73DA" w:rsidP="002C73DA">
      <w:r>
        <w:t>User selects content that lives in the cloud already, and chooses to share that content as a</w:t>
      </w:r>
      <w:r w:rsidR="009B5DE4">
        <w:t>n</w:t>
      </w:r>
      <w:r>
        <w:t xml:space="preserve"> OneDrive link.</w:t>
      </w:r>
    </w:p>
    <w:p w14:paraId="7BEC7C61" w14:textId="2DF74189" w:rsidR="002C73DA" w:rsidRDefault="009B5DE4" w:rsidP="002C73DA">
      <w:pPr>
        <w:rPr>
          <w:b/>
        </w:rPr>
      </w:pPr>
      <w:r>
        <w:rPr>
          <w:b/>
        </w:rPr>
        <w:t>Getting a link</w:t>
      </w:r>
    </w:p>
    <w:p w14:paraId="1FC030B5" w14:textId="06E39BFA" w:rsidR="002C73DA" w:rsidRDefault="002C73DA" w:rsidP="002C73DA">
      <w:r>
        <w:t>When the user selects one</w:t>
      </w:r>
      <w:r w:rsidR="00AF3746">
        <w:t xml:space="preserve"> or more</w:t>
      </w:r>
      <w:r>
        <w:t xml:space="preserve"> file</w:t>
      </w:r>
      <w:r w:rsidR="00AF3746">
        <w:t>s</w:t>
      </w:r>
      <w:r>
        <w:t xml:space="preserve"> from list view or viewer and chooses to share link to content</w:t>
      </w:r>
      <w:r w:rsidR="000B782A">
        <w:t xml:space="preserve">, the system gets </w:t>
      </w:r>
      <w:r w:rsidR="00D63A11">
        <w:t xml:space="preserve">back </w:t>
      </w:r>
      <w:r w:rsidR="000B782A">
        <w:t xml:space="preserve">a single link </w:t>
      </w:r>
      <w:r w:rsidR="00D63A11">
        <w:t xml:space="preserve">from OneDrive </w:t>
      </w:r>
      <w:r w:rsidR="000B782A">
        <w:t xml:space="preserve">that contains a pointer to all the selected content, and hands that link to the share contract. </w:t>
      </w:r>
      <w:r w:rsidR="005026A8">
        <w:t>This can be achieved through OneDrive by creating bundles and getting links to bundles that will the surfaced to recipients as virtual folders.</w:t>
      </w:r>
    </w:p>
    <w:p w14:paraId="5E946D28" w14:textId="7A9B9F6F" w:rsidR="00E57D26" w:rsidRDefault="00E57D26" w:rsidP="002C73DA">
      <w:r>
        <w:t>Use OneDrive SetPermissions API to generate links using the following properties:</w:t>
      </w:r>
    </w:p>
    <w:p w14:paraId="0F1CA95F" w14:textId="77777777" w:rsidR="00E57D26" w:rsidRDefault="00E57D26" w:rsidP="00A327AF">
      <w:pPr>
        <w:pStyle w:val="ListParagraph"/>
        <w:numPr>
          <w:ilvl w:val="0"/>
          <w:numId w:val="28"/>
        </w:numPr>
      </w:pPr>
      <w:r>
        <w:t>Type=link</w:t>
      </w:r>
    </w:p>
    <w:p w14:paraId="12532181" w14:textId="5BD4E55E" w:rsidR="00E57D26" w:rsidRDefault="00E57D26" w:rsidP="00A327AF">
      <w:pPr>
        <w:pStyle w:val="ListParagraph"/>
        <w:numPr>
          <w:ilvl w:val="0"/>
          <w:numId w:val="28"/>
        </w:numPr>
      </w:pPr>
      <w:r>
        <w:t>Link type=View Only</w:t>
      </w:r>
    </w:p>
    <w:p w14:paraId="090FE0C9" w14:textId="59CF501E" w:rsidR="000161E3" w:rsidRDefault="000161E3" w:rsidP="002C73DA">
      <w:pPr>
        <w:rPr>
          <w:b/>
        </w:rPr>
      </w:pPr>
      <w:r w:rsidRPr="000161E3">
        <w:rPr>
          <w:b/>
        </w:rPr>
        <w:t>Maximum number of items</w:t>
      </w:r>
    </w:p>
    <w:p w14:paraId="14D2107D" w14:textId="0881324A" w:rsidR="000161E3" w:rsidRPr="000161E3" w:rsidRDefault="000161E3" w:rsidP="002C73DA">
      <w:pPr>
        <w:rPr>
          <w:b/>
        </w:rPr>
      </w:pPr>
      <w:r>
        <w:t xml:space="preserve">OneDrive APIs currently do not support bundling of more than 100 items in a single link. To respect this limit, we must handle the error gracefully. </w:t>
      </w:r>
    </w:p>
    <w:p w14:paraId="08422322" w14:textId="29AA6A21" w:rsidR="005026A8" w:rsidRPr="002C73DA" w:rsidRDefault="005026A8" w:rsidP="005026A8">
      <w:r>
        <w:rPr>
          <w:b/>
        </w:rPr>
        <w:t>UX- getting link progress</w:t>
      </w:r>
    </w:p>
    <w:p w14:paraId="71EE24E9" w14:textId="7EEC0ED1" w:rsidR="005026A8" w:rsidRDefault="005026A8" w:rsidP="002C73DA">
      <w:r>
        <w:t>It might take some time to get a OneDrive link to all content selected, and therefore we need to show some progress UX.</w:t>
      </w:r>
    </w:p>
    <w:p w14:paraId="37371F67" w14:textId="7EEC0ED1" w:rsidR="005026A8" w:rsidRPr="005026A8" w:rsidRDefault="005026A8" w:rsidP="002C73DA">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5026A8" w:rsidRPr="00D741AD" w14:paraId="2E9E4ABC" w14:textId="77777777" w:rsidTr="005026A8">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6E7BC6FC" w14:textId="77777777" w:rsidR="005026A8" w:rsidRPr="00D741AD" w:rsidRDefault="005026A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1D8D93A1" w14:textId="77777777" w:rsidR="005026A8" w:rsidRPr="00D741AD" w:rsidRDefault="005026A8" w:rsidP="00E57D26">
            <w:pPr>
              <w:rPr>
                <w:rFonts w:cs="Segoe UI"/>
                <w:b w:val="0"/>
                <w:bCs/>
                <w:szCs w:val="20"/>
              </w:rPr>
            </w:pPr>
            <w:r w:rsidRPr="00D741AD">
              <w:rPr>
                <w:rFonts w:cs="Segoe UI"/>
                <w:b w:val="0"/>
                <w:bCs/>
                <w:szCs w:val="20"/>
              </w:rPr>
              <w:t>Description</w:t>
            </w:r>
          </w:p>
        </w:tc>
        <w:tc>
          <w:tcPr>
            <w:tcW w:w="1556" w:type="dxa"/>
          </w:tcPr>
          <w:p w14:paraId="5B65587C" w14:textId="77777777" w:rsidR="005026A8" w:rsidRPr="00D741AD" w:rsidRDefault="005026A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5A007472" w14:textId="77777777" w:rsidR="005026A8" w:rsidRPr="00D741AD" w:rsidRDefault="005026A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5E802CBA" w14:textId="77777777" w:rsidR="005026A8" w:rsidRPr="00D741AD" w:rsidRDefault="005026A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7640CA50" w14:textId="77777777" w:rsidR="005026A8" w:rsidRPr="00D741AD" w:rsidRDefault="005026A8" w:rsidP="00E57D26">
            <w:pPr>
              <w:jc w:val="center"/>
              <w:rPr>
                <w:rFonts w:cs="Segoe UI"/>
                <w:b w:val="0"/>
                <w:bCs/>
                <w:szCs w:val="20"/>
              </w:rPr>
            </w:pPr>
            <w:r w:rsidRPr="00D741AD">
              <w:rPr>
                <w:rFonts w:cs="Segoe UI"/>
                <w:b w:val="0"/>
                <w:bCs/>
                <w:szCs w:val="20"/>
              </w:rPr>
              <w:t>Final string</w:t>
            </w:r>
          </w:p>
        </w:tc>
      </w:tr>
      <w:tr w:rsidR="005026A8" w:rsidRPr="00D156B6" w14:paraId="724BC681" w14:textId="77777777" w:rsidTr="005026A8">
        <w:trPr>
          <w:trHeight w:val="20"/>
        </w:trPr>
        <w:tc>
          <w:tcPr>
            <w:tcW w:w="1469" w:type="dxa"/>
            <w:tcMar>
              <w:top w:w="58" w:type="dxa"/>
              <w:bottom w:w="58" w:type="dxa"/>
            </w:tcMar>
          </w:tcPr>
          <w:p w14:paraId="378FD87B" w14:textId="2BECC237" w:rsidR="005026A8" w:rsidRDefault="005026A8" w:rsidP="005026A8">
            <w:pPr>
              <w:spacing w:after="0"/>
              <w:rPr>
                <w:sz w:val="20"/>
              </w:rPr>
            </w:pPr>
            <w:r>
              <w:rPr>
                <w:sz w:val="20"/>
              </w:rPr>
              <w:t>Indeterminate progress bar</w:t>
            </w:r>
          </w:p>
          <w:p w14:paraId="3CE41718" w14:textId="77777777" w:rsidR="005026A8" w:rsidRPr="00D156B6" w:rsidRDefault="005026A8" w:rsidP="005026A8">
            <w:pPr>
              <w:rPr>
                <w:sz w:val="20"/>
              </w:rPr>
            </w:pPr>
          </w:p>
        </w:tc>
        <w:tc>
          <w:tcPr>
            <w:tcW w:w="2105" w:type="dxa"/>
            <w:tcMar>
              <w:top w:w="58" w:type="dxa"/>
              <w:bottom w:w="58" w:type="dxa"/>
            </w:tcMar>
          </w:tcPr>
          <w:p w14:paraId="1556CA44" w14:textId="235F7D1C" w:rsidR="005026A8" w:rsidRPr="00D156B6" w:rsidRDefault="005026A8" w:rsidP="005026A8">
            <w:pPr>
              <w:rPr>
                <w:rFonts w:cs="Segoe UI"/>
                <w:color w:val="000000"/>
                <w:sz w:val="20"/>
              </w:rPr>
            </w:pPr>
            <w:r>
              <w:rPr>
                <w:sz w:val="20"/>
              </w:rPr>
              <w:t xml:space="preserve">Shows progress of getting a link from OneDrive. Overlay over </w:t>
            </w:r>
            <w:r w:rsidRPr="005026A8">
              <w:rPr>
                <w:b/>
                <w:sz w:val="20"/>
              </w:rPr>
              <w:t>viewer page</w:t>
            </w:r>
            <w:r>
              <w:rPr>
                <w:sz w:val="20"/>
              </w:rPr>
              <w:t xml:space="preserve"> where you can still see content in viewer in the background.</w:t>
            </w:r>
          </w:p>
        </w:tc>
        <w:tc>
          <w:tcPr>
            <w:tcW w:w="1556" w:type="dxa"/>
          </w:tcPr>
          <w:p w14:paraId="3D9A3E50" w14:textId="75F40161" w:rsidR="005026A8" w:rsidRDefault="005026A8" w:rsidP="005026A8">
            <w:pPr>
              <w:spacing w:after="0"/>
              <w:rPr>
                <w:sz w:val="20"/>
              </w:rPr>
            </w:pPr>
            <w:r>
              <w:rPr>
                <w:sz w:val="20"/>
              </w:rPr>
              <w:t>n/a</w:t>
            </w:r>
          </w:p>
        </w:tc>
        <w:tc>
          <w:tcPr>
            <w:tcW w:w="1349" w:type="dxa"/>
            <w:tcMar>
              <w:top w:w="58" w:type="dxa"/>
              <w:bottom w:w="58" w:type="dxa"/>
            </w:tcMar>
          </w:tcPr>
          <w:p w14:paraId="68B9A468" w14:textId="43C82596" w:rsidR="005026A8" w:rsidRDefault="005026A8" w:rsidP="005026A8">
            <w:pPr>
              <w:spacing w:after="0"/>
              <w:rPr>
                <w:sz w:val="20"/>
              </w:rPr>
            </w:pPr>
            <w:r>
              <w:rPr>
                <w:sz w:val="20"/>
              </w:rPr>
              <w:t>Getting link</w:t>
            </w:r>
          </w:p>
          <w:p w14:paraId="615551F6" w14:textId="265A13E3" w:rsidR="005026A8" w:rsidRPr="00D156B6" w:rsidRDefault="005026A8" w:rsidP="005026A8">
            <w:pPr>
              <w:spacing w:after="0"/>
              <w:rPr>
                <w:sz w:val="20"/>
              </w:rPr>
            </w:pPr>
          </w:p>
        </w:tc>
        <w:tc>
          <w:tcPr>
            <w:tcW w:w="1862" w:type="dxa"/>
            <w:tcMar>
              <w:top w:w="58" w:type="dxa"/>
              <w:bottom w:w="58" w:type="dxa"/>
            </w:tcMar>
          </w:tcPr>
          <w:p w14:paraId="21362E79"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hideMark/>
          </w:tcPr>
          <w:p w14:paraId="36A1A536" w14:textId="77777777" w:rsidR="005026A8" w:rsidRPr="00D156B6" w:rsidRDefault="005026A8" w:rsidP="005026A8">
            <w:pPr>
              <w:spacing w:after="0"/>
              <w:rPr>
                <w:sz w:val="20"/>
              </w:rPr>
            </w:pPr>
          </w:p>
        </w:tc>
      </w:tr>
      <w:tr w:rsidR="005026A8" w:rsidRPr="00D156B6" w14:paraId="00035121" w14:textId="77777777" w:rsidTr="005026A8">
        <w:trPr>
          <w:trHeight w:val="20"/>
        </w:trPr>
        <w:tc>
          <w:tcPr>
            <w:tcW w:w="1469" w:type="dxa"/>
            <w:tcMar>
              <w:top w:w="58" w:type="dxa"/>
              <w:bottom w:w="58" w:type="dxa"/>
            </w:tcMar>
          </w:tcPr>
          <w:p w14:paraId="46A3F675" w14:textId="77777777" w:rsidR="005026A8" w:rsidRDefault="005026A8" w:rsidP="005026A8">
            <w:pPr>
              <w:spacing w:after="0"/>
              <w:rPr>
                <w:sz w:val="20"/>
              </w:rPr>
            </w:pPr>
            <w:r>
              <w:rPr>
                <w:sz w:val="20"/>
              </w:rPr>
              <w:lastRenderedPageBreak/>
              <w:t>Indeterminate progress bar</w:t>
            </w:r>
          </w:p>
          <w:p w14:paraId="1EF63A62" w14:textId="77777777" w:rsidR="005026A8" w:rsidRDefault="005026A8" w:rsidP="005026A8">
            <w:pPr>
              <w:spacing w:after="0"/>
              <w:rPr>
                <w:sz w:val="20"/>
              </w:rPr>
            </w:pPr>
          </w:p>
        </w:tc>
        <w:tc>
          <w:tcPr>
            <w:tcW w:w="2105" w:type="dxa"/>
            <w:tcMar>
              <w:top w:w="58" w:type="dxa"/>
              <w:bottom w:w="58" w:type="dxa"/>
            </w:tcMar>
          </w:tcPr>
          <w:p w14:paraId="672A7899" w14:textId="2BB1DA97" w:rsidR="005026A8" w:rsidRDefault="005026A8" w:rsidP="005026A8">
            <w:pPr>
              <w:rPr>
                <w:sz w:val="20"/>
              </w:rPr>
            </w:pPr>
            <w:r>
              <w:rPr>
                <w:sz w:val="20"/>
              </w:rPr>
              <w:t xml:space="preserve">Shows progress of getting a link from OneDrive. Overlay over </w:t>
            </w:r>
            <w:r>
              <w:rPr>
                <w:b/>
                <w:sz w:val="20"/>
              </w:rPr>
              <w:t>list view</w:t>
            </w:r>
            <w:r w:rsidRPr="005026A8">
              <w:rPr>
                <w:b/>
                <w:sz w:val="20"/>
              </w:rPr>
              <w:t xml:space="preserve"> page</w:t>
            </w:r>
            <w:r>
              <w:rPr>
                <w:sz w:val="20"/>
              </w:rPr>
              <w:t xml:space="preserve"> where you can still see selected content in list view in the background.</w:t>
            </w:r>
          </w:p>
        </w:tc>
        <w:tc>
          <w:tcPr>
            <w:tcW w:w="1556" w:type="dxa"/>
          </w:tcPr>
          <w:p w14:paraId="63616BDB" w14:textId="77777777" w:rsidR="005026A8" w:rsidRDefault="005026A8" w:rsidP="005026A8">
            <w:pPr>
              <w:spacing w:after="0"/>
              <w:rPr>
                <w:sz w:val="20"/>
              </w:rPr>
            </w:pPr>
          </w:p>
        </w:tc>
        <w:tc>
          <w:tcPr>
            <w:tcW w:w="1349" w:type="dxa"/>
            <w:tcMar>
              <w:top w:w="58" w:type="dxa"/>
              <w:bottom w:w="58" w:type="dxa"/>
            </w:tcMar>
          </w:tcPr>
          <w:p w14:paraId="7D2A60EE" w14:textId="77777777" w:rsidR="005026A8" w:rsidRDefault="005026A8" w:rsidP="005026A8">
            <w:pPr>
              <w:spacing w:after="0"/>
              <w:rPr>
                <w:sz w:val="20"/>
              </w:rPr>
            </w:pPr>
            <w:r>
              <w:rPr>
                <w:sz w:val="20"/>
              </w:rPr>
              <w:t>Getting link</w:t>
            </w:r>
          </w:p>
          <w:p w14:paraId="2B73AE71" w14:textId="77777777" w:rsidR="005026A8" w:rsidRDefault="005026A8" w:rsidP="005026A8">
            <w:pPr>
              <w:spacing w:after="0"/>
              <w:rPr>
                <w:sz w:val="20"/>
              </w:rPr>
            </w:pPr>
          </w:p>
        </w:tc>
        <w:tc>
          <w:tcPr>
            <w:tcW w:w="1862" w:type="dxa"/>
            <w:tcMar>
              <w:top w:w="58" w:type="dxa"/>
              <w:bottom w:w="58" w:type="dxa"/>
            </w:tcMar>
          </w:tcPr>
          <w:p w14:paraId="0FF7DE86"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tcPr>
          <w:p w14:paraId="33207A5F" w14:textId="77777777" w:rsidR="005026A8" w:rsidRPr="00D156B6" w:rsidRDefault="005026A8" w:rsidP="005026A8">
            <w:pPr>
              <w:spacing w:after="0"/>
              <w:rPr>
                <w:sz w:val="20"/>
              </w:rPr>
            </w:pPr>
          </w:p>
        </w:tc>
      </w:tr>
    </w:tbl>
    <w:p w14:paraId="7A1E10E9" w14:textId="77777777" w:rsidR="005026A8" w:rsidRDefault="005026A8" w:rsidP="002C73DA"/>
    <w:p w14:paraId="6F68446B" w14:textId="716E05F5" w:rsidR="005026A8" w:rsidRDefault="005026A8" w:rsidP="002C73DA">
      <w:pPr>
        <w:rPr>
          <w:b/>
        </w:rPr>
      </w:pPr>
      <w:r>
        <w:rPr>
          <w:b/>
        </w:rPr>
        <w:t>Viewing the shared link</w:t>
      </w:r>
    </w:p>
    <w:p w14:paraId="3B0423E1" w14:textId="64E38D4D" w:rsidR="00D63A11" w:rsidRDefault="00D63A11" w:rsidP="002C73DA">
      <w:r>
        <w:t>The recipient</w:t>
      </w:r>
      <w:r w:rsidR="005026A8">
        <w:t>(/s)</w:t>
      </w:r>
      <w:r>
        <w:t xml:space="preserve"> on clicking the link would be taken to a list view that displays all the shared content. </w:t>
      </w:r>
    </w:p>
    <w:p w14:paraId="312A6F8E" w14:textId="375BDFD3" w:rsidR="00D63A11" w:rsidRDefault="00D63A11" w:rsidP="002C73DA">
      <w:r>
        <w:t xml:space="preserve">Senders can later on view content they have shared through OneDrive web share page or through Raconteur app’s shared content page. In order to have parity with current experience, </w:t>
      </w:r>
      <w:r w:rsidR="00E57D26">
        <w:t>bundles</w:t>
      </w:r>
      <w:r>
        <w:t xml:space="preserve"> are created</w:t>
      </w:r>
      <w:r w:rsidR="005026A8">
        <w:t xml:space="preserve"> for each share event.</w:t>
      </w:r>
    </w:p>
    <w:p w14:paraId="6EE92455" w14:textId="78EACD1C" w:rsidR="00C33D59" w:rsidRDefault="005026A8" w:rsidP="002C73DA">
      <w:r>
        <w:t>In this scenario folders should be named</w:t>
      </w:r>
      <w:r w:rsidR="00C33D59">
        <w:t xml:space="preserve"> by default</w:t>
      </w:r>
      <w:r w:rsidR="000624D5">
        <w:t>:</w:t>
      </w:r>
    </w:p>
    <w:tbl>
      <w:tblPr>
        <w:tblStyle w:val="Wind8ws"/>
        <w:tblW w:w="10415" w:type="dxa"/>
        <w:tblInd w:w="115" w:type="dxa"/>
        <w:tblLook w:val="04A0" w:firstRow="1" w:lastRow="0" w:firstColumn="1" w:lastColumn="0" w:noHBand="0" w:noVBand="1"/>
      </w:tblPr>
      <w:tblGrid>
        <w:gridCol w:w="2104"/>
        <w:gridCol w:w="2851"/>
        <w:gridCol w:w="80"/>
        <w:gridCol w:w="2283"/>
        <w:gridCol w:w="2298"/>
        <w:gridCol w:w="799"/>
      </w:tblGrid>
      <w:tr w:rsidR="000624D5" w:rsidRPr="004622D9" w14:paraId="50104AE7" w14:textId="77777777" w:rsidTr="00C33D59">
        <w:trPr>
          <w:cnfStyle w:val="100000000000" w:firstRow="1" w:lastRow="0" w:firstColumn="0" w:lastColumn="0" w:oddVBand="0" w:evenVBand="0" w:oddHBand="0" w:evenHBand="0" w:firstRowFirstColumn="0" w:firstRowLastColumn="0" w:lastRowFirstColumn="0" w:lastRowLastColumn="0"/>
        </w:trPr>
        <w:tc>
          <w:tcPr>
            <w:tcW w:w="2104" w:type="dxa"/>
          </w:tcPr>
          <w:p w14:paraId="4F4DB6A4" w14:textId="6B2A9595" w:rsidR="000624D5" w:rsidRPr="004622D9" w:rsidRDefault="00C33D59" w:rsidP="00E57D26">
            <w:r>
              <w:t>Scenario</w:t>
            </w:r>
          </w:p>
        </w:tc>
        <w:tc>
          <w:tcPr>
            <w:tcW w:w="2931" w:type="dxa"/>
            <w:gridSpan w:val="2"/>
          </w:tcPr>
          <w:p w14:paraId="736482B9" w14:textId="77777777" w:rsidR="000624D5" w:rsidRDefault="000624D5" w:rsidP="00E57D26">
            <w:r>
              <w:t>PM text</w:t>
            </w:r>
          </w:p>
        </w:tc>
        <w:tc>
          <w:tcPr>
            <w:tcW w:w="2283" w:type="dxa"/>
          </w:tcPr>
          <w:p w14:paraId="71F7E88B" w14:textId="77777777" w:rsidR="000624D5" w:rsidRDefault="000624D5" w:rsidP="00E57D26">
            <w:r>
              <w:t>UA approved text</w:t>
            </w:r>
          </w:p>
        </w:tc>
        <w:tc>
          <w:tcPr>
            <w:tcW w:w="2298" w:type="dxa"/>
          </w:tcPr>
          <w:p w14:paraId="4EA107B8" w14:textId="77777777" w:rsidR="000624D5" w:rsidRPr="004622D9" w:rsidRDefault="000624D5" w:rsidP="00E57D26">
            <w:r>
              <w:t>Comments</w:t>
            </w:r>
          </w:p>
        </w:tc>
        <w:tc>
          <w:tcPr>
            <w:tcW w:w="799" w:type="dxa"/>
          </w:tcPr>
          <w:p w14:paraId="12B1F4FD" w14:textId="77777777" w:rsidR="000624D5" w:rsidRPr="004622D9" w:rsidRDefault="000624D5" w:rsidP="00E57D26">
            <w:r>
              <w:t>Final</w:t>
            </w:r>
          </w:p>
        </w:tc>
      </w:tr>
      <w:tr w:rsidR="000624D5" w:rsidRPr="004622D9" w14:paraId="3C39B5C6" w14:textId="77777777" w:rsidTr="00C33D59">
        <w:tc>
          <w:tcPr>
            <w:tcW w:w="2104" w:type="dxa"/>
          </w:tcPr>
          <w:p w14:paraId="4508A449" w14:textId="10E9AAED" w:rsidR="000624D5" w:rsidRPr="009F5AC1" w:rsidRDefault="00C33D59" w:rsidP="00E57D26">
            <w:r w:rsidRPr="009F7CD4">
              <w:rPr>
                <w:b/>
              </w:rPr>
              <w:t>Sharing 1 photo</w:t>
            </w:r>
            <w:r>
              <w:rPr>
                <w:b/>
              </w:rPr>
              <w:t>/video/RMT</w:t>
            </w:r>
            <w:r w:rsidRPr="009F7CD4">
              <w:rPr>
                <w:b/>
              </w:rPr>
              <w:t xml:space="preserve"> from viewer</w:t>
            </w:r>
          </w:p>
        </w:tc>
        <w:tc>
          <w:tcPr>
            <w:tcW w:w="2851" w:type="dxa"/>
          </w:tcPr>
          <w:p w14:paraId="77935D62" w14:textId="292488E4" w:rsidR="000624D5" w:rsidRDefault="00C33D59" w:rsidP="00E57D26">
            <w:r>
              <w:t>Shared &lt;file type&gt; on &lt;date&gt;</w:t>
            </w:r>
          </w:p>
        </w:tc>
        <w:tc>
          <w:tcPr>
            <w:tcW w:w="2363" w:type="dxa"/>
            <w:gridSpan w:val="2"/>
          </w:tcPr>
          <w:p w14:paraId="6B7262C6" w14:textId="71FC4023" w:rsidR="000624D5" w:rsidRDefault="000624D5" w:rsidP="00E57D26"/>
        </w:tc>
        <w:tc>
          <w:tcPr>
            <w:tcW w:w="2298" w:type="dxa"/>
          </w:tcPr>
          <w:p w14:paraId="1E442E9B" w14:textId="7D0633C0" w:rsidR="000624D5" w:rsidRPr="009F5AC1" w:rsidRDefault="000624D5" w:rsidP="00E57D26"/>
        </w:tc>
        <w:tc>
          <w:tcPr>
            <w:tcW w:w="799" w:type="dxa"/>
          </w:tcPr>
          <w:p w14:paraId="38BCC0B5" w14:textId="66C3B511" w:rsidR="000624D5" w:rsidRPr="009F5AC1" w:rsidRDefault="000624D5" w:rsidP="00E57D26"/>
        </w:tc>
      </w:tr>
      <w:tr w:rsidR="00C33D59" w:rsidRPr="004622D9" w14:paraId="433A99EF" w14:textId="77777777" w:rsidTr="00C33D59">
        <w:tc>
          <w:tcPr>
            <w:tcW w:w="2104" w:type="dxa"/>
          </w:tcPr>
          <w:p w14:paraId="62CB97E4" w14:textId="77777777" w:rsidR="00C33D59" w:rsidRDefault="00C33D59" w:rsidP="00E57D26">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3640E5B7" w14:textId="0B4214A3" w:rsidR="00C33D59" w:rsidRPr="00C33D59" w:rsidRDefault="00C33D59" w:rsidP="00C33D59">
            <w:r>
              <w:t>Only one type shared</w:t>
            </w:r>
          </w:p>
        </w:tc>
        <w:tc>
          <w:tcPr>
            <w:tcW w:w="2851" w:type="dxa"/>
          </w:tcPr>
          <w:p w14:paraId="72B96DA7" w14:textId="57B602D5" w:rsidR="00C33D59" w:rsidRDefault="00C33D59" w:rsidP="00E57D26">
            <w:r>
              <w:t>Shared &lt;file type&gt;s on &lt;date&gt;</w:t>
            </w:r>
          </w:p>
        </w:tc>
        <w:tc>
          <w:tcPr>
            <w:tcW w:w="2363" w:type="dxa"/>
            <w:gridSpan w:val="2"/>
          </w:tcPr>
          <w:p w14:paraId="4EB08725" w14:textId="77777777" w:rsidR="00C33D59" w:rsidRDefault="00C33D59" w:rsidP="00E57D26"/>
        </w:tc>
        <w:tc>
          <w:tcPr>
            <w:tcW w:w="2298" w:type="dxa"/>
          </w:tcPr>
          <w:p w14:paraId="653D6A6F" w14:textId="77777777" w:rsidR="00C33D59" w:rsidRDefault="00C33D59" w:rsidP="00E57D26"/>
        </w:tc>
        <w:tc>
          <w:tcPr>
            <w:tcW w:w="799" w:type="dxa"/>
          </w:tcPr>
          <w:p w14:paraId="002915EB" w14:textId="77777777" w:rsidR="00C33D59" w:rsidRDefault="00C33D59" w:rsidP="00E57D26"/>
        </w:tc>
      </w:tr>
      <w:tr w:rsidR="00C33D59" w:rsidRPr="004622D9" w14:paraId="62B62F41" w14:textId="77777777" w:rsidTr="00C33D59">
        <w:tc>
          <w:tcPr>
            <w:tcW w:w="2104" w:type="dxa"/>
          </w:tcPr>
          <w:p w14:paraId="080D5D40" w14:textId="77777777" w:rsidR="00C33D59" w:rsidRDefault="00C33D59" w:rsidP="00C33D59">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0491BAF8" w14:textId="615A86B4" w:rsidR="00C33D59" w:rsidRDefault="00C33D59" w:rsidP="00C33D59">
            <w:r>
              <w:t>Multiple types shared</w:t>
            </w:r>
          </w:p>
        </w:tc>
        <w:tc>
          <w:tcPr>
            <w:tcW w:w="2851" w:type="dxa"/>
          </w:tcPr>
          <w:p w14:paraId="65BE7004" w14:textId="011E6359" w:rsidR="00C33D59" w:rsidRDefault="00C33D59" w:rsidP="00E57D26">
            <w:r>
              <w:t>Shared items on &lt;date&gt;</w:t>
            </w:r>
          </w:p>
        </w:tc>
        <w:tc>
          <w:tcPr>
            <w:tcW w:w="2363" w:type="dxa"/>
            <w:gridSpan w:val="2"/>
          </w:tcPr>
          <w:p w14:paraId="55DC44EF" w14:textId="77777777" w:rsidR="00C33D59" w:rsidRDefault="00C33D59" w:rsidP="00E57D26"/>
        </w:tc>
        <w:tc>
          <w:tcPr>
            <w:tcW w:w="2298" w:type="dxa"/>
          </w:tcPr>
          <w:p w14:paraId="7E4D6BD9" w14:textId="77777777" w:rsidR="00C33D59" w:rsidRDefault="00C33D59" w:rsidP="00E57D26"/>
        </w:tc>
        <w:tc>
          <w:tcPr>
            <w:tcW w:w="799" w:type="dxa"/>
          </w:tcPr>
          <w:p w14:paraId="7B2F5AAA" w14:textId="77777777" w:rsidR="00C33D59" w:rsidRDefault="00C33D59" w:rsidP="00E57D26"/>
        </w:tc>
      </w:tr>
    </w:tbl>
    <w:p w14:paraId="3A802EF1" w14:textId="77777777" w:rsidR="000624D5" w:rsidRDefault="000624D5" w:rsidP="002C73DA"/>
    <w:p w14:paraId="57F1E633" w14:textId="2A7147F1" w:rsidR="00D63A11" w:rsidRDefault="00D63A11" w:rsidP="002C73DA">
      <w:pPr>
        <w:rPr>
          <w:b/>
        </w:rPr>
      </w:pPr>
      <w:r>
        <w:rPr>
          <w:b/>
        </w:rPr>
        <w:t>Link configurations and permissioning</w:t>
      </w:r>
    </w:p>
    <w:p w14:paraId="3361C2F6" w14:textId="41ED9580" w:rsidR="002F72BF" w:rsidRPr="002F72BF" w:rsidRDefault="002F72BF" w:rsidP="00A327AF">
      <w:pPr>
        <w:pStyle w:val="ListParagraph"/>
        <w:numPr>
          <w:ilvl w:val="0"/>
          <w:numId w:val="28"/>
        </w:numPr>
        <w:rPr>
          <w:b/>
        </w:rPr>
      </w:pPr>
      <w:r>
        <w:lastRenderedPageBreak/>
        <w:t>View only, can’t edit</w:t>
      </w:r>
    </w:p>
    <w:p w14:paraId="5255D588" w14:textId="1C988A76" w:rsidR="002F72BF" w:rsidRPr="002F72BF" w:rsidRDefault="002F72BF" w:rsidP="00A327AF">
      <w:pPr>
        <w:pStyle w:val="ListParagraph"/>
        <w:numPr>
          <w:ilvl w:val="0"/>
          <w:numId w:val="28"/>
        </w:numPr>
        <w:rPr>
          <w:b/>
        </w:rPr>
      </w:pPr>
      <w:r>
        <w:t>Doesn’t need to have OneDrive account to view (no sign in or sign up needed)</w:t>
      </w:r>
    </w:p>
    <w:p w14:paraId="67900EE6" w14:textId="579047CA" w:rsidR="002F72BF" w:rsidRPr="00622483" w:rsidRDefault="002F72BF" w:rsidP="00A327AF">
      <w:pPr>
        <w:pStyle w:val="ListParagraph"/>
        <w:numPr>
          <w:ilvl w:val="0"/>
          <w:numId w:val="28"/>
        </w:numPr>
        <w:rPr>
          <w:b/>
        </w:rPr>
      </w:pPr>
      <w:r>
        <w:t>Link can be further shared to any number of people</w:t>
      </w:r>
      <w:r w:rsidR="006D711E">
        <w:t>, who can access it without restrictions</w:t>
      </w:r>
    </w:p>
    <w:p w14:paraId="21ED614D" w14:textId="3958886D" w:rsidR="00622483" w:rsidRPr="00622483" w:rsidRDefault="00622483" w:rsidP="00A327AF">
      <w:pPr>
        <w:pStyle w:val="ListParagraph"/>
        <w:numPr>
          <w:ilvl w:val="0"/>
          <w:numId w:val="28"/>
        </w:numPr>
        <w:rPr>
          <w:b/>
        </w:rPr>
      </w:pPr>
      <w:r>
        <w:t>Content only hosted on sender’s OneDrive. Not hosted on recipient’s OneDrive.</w:t>
      </w:r>
    </w:p>
    <w:p w14:paraId="1E6B371C" w14:textId="77777777" w:rsidR="00622483" w:rsidRPr="00622483" w:rsidRDefault="00622483" w:rsidP="00A327AF">
      <w:pPr>
        <w:pStyle w:val="ListParagraph"/>
        <w:numPr>
          <w:ilvl w:val="0"/>
          <w:numId w:val="28"/>
        </w:numPr>
      </w:pPr>
      <w:r w:rsidRPr="00622483">
        <w:rPr>
          <w:color w:val="FF0000"/>
        </w:rPr>
        <w:t>Max number of distinct viewers?</w:t>
      </w:r>
    </w:p>
    <w:p w14:paraId="4C76829F" w14:textId="77777777" w:rsidR="00622483" w:rsidRDefault="00622483" w:rsidP="00A327AF">
      <w:pPr>
        <w:pStyle w:val="ListParagraph"/>
        <w:numPr>
          <w:ilvl w:val="0"/>
          <w:numId w:val="28"/>
        </w:numPr>
      </w:pPr>
      <w:r>
        <w:t xml:space="preserve">If sender deletes OneDrive content, recipients can no longer view the content </w:t>
      </w:r>
    </w:p>
    <w:p w14:paraId="1D3C28F0" w14:textId="797DE3B4" w:rsidR="00622483" w:rsidRDefault="00622483" w:rsidP="00A327AF">
      <w:pPr>
        <w:pStyle w:val="ListParagraph"/>
        <w:numPr>
          <w:ilvl w:val="0"/>
          <w:numId w:val="28"/>
        </w:numPr>
      </w:pPr>
      <w:r>
        <w:t xml:space="preserve">If sender deletes their OneDrive account, recipients can no longer view the content </w:t>
      </w:r>
    </w:p>
    <w:p w14:paraId="27FB3F54" w14:textId="77777777" w:rsidR="00622483" w:rsidRDefault="00622483" w:rsidP="00622483">
      <w:pPr>
        <w:rPr>
          <w:b/>
        </w:rPr>
      </w:pPr>
    </w:p>
    <w:p w14:paraId="76DBEF8A" w14:textId="77777777" w:rsidR="00622483" w:rsidRDefault="00622483" w:rsidP="002C73DA"/>
    <w:p w14:paraId="59DBE6DB" w14:textId="77777777" w:rsidR="00622483" w:rsidRPr="005026A8" w:rsidRDefault="00622483" w:rsidP="002C73DA">
      <w:pPr>
        <w:rPr>
          <w:b/>
        </w:rPr>
      </w:pPr>
    </w:p>
    <w:p w14:paraId="2290C147" w14:textId="7D7031AB" w:rsidR="009C2D43" w:rsidRDefault="00B85537" w:rsidP="0014235B">
      <w:pPr>
        <w:pStyle w:val="Heading3"/>
      </w:pPr>
      <w:r>
        <w:t>Share link to Local and/or OneDrive</w:t>
      </w:r>
      <w:r w:rsidR="009C2D43">
        <w:t xml:space="preserve"> </w:t>
      </w:r>
      <w:r w:rsidR="00FB2A91">
        <w:t xml:space="preserve">standard format </w:t>
      </w:r>
      <w:r w:rsidR="009C2D43">
        <w:t>content</w:t>
      </w:r>
    </w:p>
    <w:p w14:paraId="3E6E4CF1" w14:textId="28678AC1" w:rsidR="00191C60" w:rsidRPr="00191C60" w:rsidRDefault="00191C60" w:rsidP="00191C60">
      <w:r>
        <w:t xml:space="preserve">User selects content, some of which live in cloud already and some of which live on local device (yet to get to cloud), and want to share their entire selection as OneDrive link. </w:t>
      </w:r>
    </w:p>
    <w:p w14:paraId="7C205659" w14:textId="5F6E333C" w:rsidR="005026A8" w:rsidRDefault="00E57D26" w:rsidP="005026A8">
      <w:pPr>
        <w:rPr>
          <w:b/>
        </w:rPr>
      </w:pPr>
      <w:r>
        <w:rPr>
          <w:b/>
        </w:rPr>
        <w:t xml:space="preserve">On demand </w:t>
      </w:r>
      <w:r w:rsidR="005026A8">
        <w:rPr>
          <w:b/>
        </w:rPr>
        <w:t>Uploading</w:t>
      </w:r>
      <w:r>
        <w:rPr>
          <w:b/>
        </w:rPr>
        <w:t xml:space="preserve"> of</w:t>
      </w:r>
      <w:r w:rsidR="005026A8">
        <w:rPr>
          <w:b/>
        </w:rPr>
        <w:t xml:space="preserve"> </w:t>
      </w:r>
      <w:r w:rsidR="003841F8">
        <w:rPr>
          <w:b/>
        </w:rPr>
        <w:t xml:space="preserve">local </w:t>
      </w:r>
      <w:r w:rsidR="005026A8">
        <w:rPr>
          <w:b/>
        </w:rPr>
        <w:t>content to OneDrive</w:t>
      </w:r>
    </w:p>
    <w:p w14:paraId="1789E83B" w14:textId="77777777" w:rsidR="00C33733" w:rsidRDefault="00C33733" w:rsidP="005026A8">
      <w:r>
        <w:t xml:space="preserve">When users selects content that lives locally on device but is to be shared as an OneDrive link to the target apps, we need to upload the local content onto OneDrive. </w:t>
      </w:r>
    </w:p>
    <w:p w14:paraId="74C2C0C6" w14:textId="54F9928F" w:rsidR="003841F8" w:rsidRDefault="003841F8" w:rsidP="003841F8">
      <w:r>
        <w:t>If only local content was selected, then upload all local content to OneDrive and get a single OneDrive link that points to the entire set.</w:t>
      </w:r>
    </w:p>
    <w:p w14:paraId="09EE450A" w14:textId="6A67D487" w:rsidR="003841F8" w:rsidRDefault="003841F8" w:rsidP="003841F8">
      <w:pPr>
        <w:pStyle w:val="Questions"/>
      </w:pPr>
      <w:r w:rsidRPr="003841F8">
        <w:rPr>
          <w:rStyle w:val="QuestionsChar"/>
        </w:rPr>
        <w:t>If mixed source content was selected (some local, some cloud), the upload the local content onto OneDrive and get a link to entire set link that represents both the content that already existed in OneDrive and the newly uploaded content</w:t>
      </w:r>
    </w:p>
    <w:p w14:paraId="0980D5A3" w14:textId="207E3C49" w:rsidR="00C33733" w:rsidRDefault="00C33733" w:rsidP="005026A8">
      <w:r>
        <w:t xml:space="preserve">Upload location is the same as the location as where the content would be later backed up. </w:t>
      </w:r>
    </w:p>
    <w:p w14:paraId="5CD2DD3C" w14:textId="11BFB8AF" w:rsidR="003841F8" w:rsidRDefault="003841F8" w:rsidP="005026A8">
      <w:pPr>
        <w:rPr>
          <w:b/>
        </w:rPr>
      </w:pPr>
      <w:r>
        <w:rPr>
          <w:b/>
        </w:rPr>
        <w:t>Upload size</w:t>
      </w:r>
    </w:p>
    <w:p w14:paraId="02870B0E" w14:textId="14519675" w:rsidR="003841F8" w:rsidRPr="00E57D26" w:rsidRDefault="003841F8" w:rsidP="003841F8">
      <w:pPr>
        <w:pStyle w:val="Questions"/>
        <w:rPr>
          <w:b w:val="0"/>
        </w:rPr>
      </w:pPr>
      <w:r w:rsidRPr="00E57D26">
        <w:rPr>
          <w:b w:val="0"/>
        </w:rPr>
        <w:t>Upload as much as needed to render a “good enough” view. 1600px?</w:t>
      </w:r>
    </w:p>
    <w:p w14:paraId="4EA9E97A" w14:textId="77777777" w:rsidR="00E57D26" w:rsidRDefault="00E57D26" w:rsidP="00E57D26">
      <w:r>
        <w:t>If users selects multiple photos or videos that live on local device to upload to OneDrive, uploading the full resolution version of these files could take a really long time and forces the users to wait while this process occurs in order to move on to the next step of the share flow. In order to mitigate this, we should upload a max of 1600 pixels (display is good enough on most devices) during the on-demand upload process.</w:t>
      </w:r>
    </w:p>
    <w:p w14:paraId="676ECDC0" w14:textId="77777777" w:rsidR="00E57D26" w:rsidRDefault="00E57D26" w:rsidP="00E57D26">
      <w:r>
        <w:t xml:space="preserve">This on-demand upload needs to be compliant with the sync solution. It should not create two copies of the content in the cloud. </w:t>
      </w:r>
    </w:p>
    <w:p w14:paraId="20D83630" w14:textId="77777777" w:rsidR="00E57D26" w:rsidRPr="00F50C51" w:rsidRDefault="00E57D26" w:rsidP="00E57D26">
      <w:r>
        <w:t>If we upload low res during on-demand upload and hi-res during sync process (mostly likely when user is connected to wifi) then we should ensure that the content referenced in the link is automatically and appropriately updated to point to the hi-res version without creating any duplication of content.</w:t>
      </w:r>
    </w:p>
    <w:p w14:paraId="21A39772" w14:textId="77777777" w:rsidR="00E57D26" w:rsidRPr="00E57D26" w:rsidRDefault="00E57D26" w:rsidP="00E57D26">
      <w:pPr>
        <w:pStyle w:val="Questions"/>
        <w:rPr>
          <w:b w:val="0"/>
        </w:rPr>
      </w:pPr>
      <w:r w:rsidRPr="00E57D26">
        <w:rPr>
          <w:b w:val="0"/>
        </w:rPr>
        <w:lastRenderedPageBreak/>
        <w:t>Open for investigation: on-demand upload compliant with sync solution</w:t>
      </w:r>
    </w:p>
    <w:p w14:paraId="5DA40F94" w14:textId="77777777" w:rsidR="00E57D26" w:rsidRPr="003841F8" w:rsidRDefault="00E57D26" w:rsidP="003841F8">
      <w:pPr>
        <w:pStyle w:val="Questions"/>
      </w:pPr>
    </w:p>
    <w:p w14:paraId="2742C377" w14:textId="0E7A044E" w:rsidR="00191C60" w:rsidRDefault="00191C60" w:rsidP="005026A8">
      <w:pPr>
        <w:rPr>
          <w:b/>
        </w:rPr>
      </w:pPr>
      <w:r>
        <w:rPr>
          <w:b/>
        </w:rPr>
        <w:t xml:space="preserve">UX- Uploading content </w:t>
      </w:r>
    </w:p>
    <w:p w14:paraId="5FDD920F" w14:textId="69812929" w:rsidR="003841F8" w:rsidRPr="003841F8" w:rsidRDefault="003841F8" w:rsidP="005026A8">
      <w:r w:rsidRPr="003841F8">
        <w:t xml:space="preserve">Since OneDrive upload could take a significant amount of time, we need to show users upload progress. </w:t>
      </w:r>
    </w:p>
    <w:p w14:paraId="64CD7891" w14:textId="77777777" w:rsidR="003841F8" w:rsidRDefault="003841F8" w:rsidP="003841F8">
      <w:pPr>
        <w:rPr>
          <w:color w:val="FF0000"/>
        </w:rPr>
      </w:pPr>
      <w:r>
        <w:rPr>
          <w:color w:val="FF0000"/>
        </w:rPr>
        <w:t>&lt;Insert screenshot&gt;</w:t>
      </w:r>
    </w:p>
    <w:p w14:paraId="75A69889" w14:textId="19750A7B" w:rsidR="00764922" w:rsidRDefault="00764922" w:rsidP="003841F8">
      <w:pPr>
        <w:rPr>
          <w:color w:val="FF0000"/>
        </w:rPr>
      </w:pPr>
      <w:r>
        <w:rPr>
          <w:color w:val="FF0000"/>
        </w:rPr>
        <w:t>Viewer:</w:t>
      </w:r>
    </w:p>
    <w:p w14:paraId="06AF9F77" w14:textId="39B4A24E" w:rsidR="00764922" w:rsidRDefault="00764922" w:rsidP="003841F8">
      <w:pPr>
        <w:rPr>
          <w:color w:val="FF0000"/>
        </w:rPr>
      </w:pPr>
      <w:r>
        <w:rPr>
          <w:noProof/>
        </w:rPr>
        <w:drawing>
          <wp:inline distT="0" distB="0" distL="0" distR="0" wp14:anchorId="61C36692" wp14:editId="149A3D13">
            <wp:extent cx="2176513"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0124" cy="3606423"/>
                    </a:xfrm>
                    <a:prstGeom prst="rect">
                      <a:avLst/>
                    </a:prstGeom>
                  </pic:spPr>
                </pic:pic>
              </a:graphicData>
            </a:graphic>
          </wp:inline>
        </w:drawing>
      </w:r>
    </w:p>
    <w:p w14:paraId="5806D70E" w14:textId="3CB8555D" w:rsidR="00764922" w:rsidRDefault="00764922" w:rsidP="003841F8">
      <w:pPr>
        <w:rPr>
          <w:color w:val="FF0000"/>
        </w:rPr>
      </w:pPr>
      <w:r>
        <w:rPr>
          <w:color w:val="FF0000"/>
        </w:rPr>
        <w:t>List View:</w:t>
      </w:r>
    </w:p>
    <w:p w14:paraId="399745FE" w14:textId="77777777" w:rsidR="003841F8" w:rsidRDefault="003841F8" w:rsidP="003841F8">
      <w:pPr>
        <w:rPr>
          <w:color w:val="FF0000"/>
        </w:rPr>
      </w:pPr>
      <w:r>
        <w:rPr>
          <w:noProof/>
        </w:rPr>
        <w:lastRenderedPageBreak/>
        <w:drawing>
          <wp:inline distT="0" distB="0" distL="0" distR="0" wp14:anchorId="2379CECF" wp14:editId="12FF9F9D">
            <wp:extent cx="2397185" cy="4005618"/>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0133" cy="4010544"/>
                    </a:xfrm>
                    <a:prstGeom prst="rect">
                      <a:avLst/>
                    </a:prstGeom>
                  </pic:spPr>
                </pic:pic>
              </a:graphicData>
            </a:graphic>
          </wp:inline>
        </w:drawing>
      </w:r>
      <w:r>
        <w:rPr>
          <w:color w:val="FF0000"/>
        </w:rPr>
        <w:t xml:space="preserve">       </w:t>
      </w:r>
      <w:r>
        <w:rPr>
          <w:noProof/>
        </w:rPr>
        <w:drawing>
          <wp:inline distT="0" distB="0" distL="0" distR="0" wp14:anchorId="739AF74A" wp14:editId="1B0DC700">
            <wp:extent cx="2449774" cy="4045216"/>
            <wp:effectExtent l="0" t="0" r="825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61621" cy="4064778"/>
                    </a:xfrm>
                    <a:prstGeom prst="rect">
                      <a:avLst/>
                    </a:prstGeom>
                  </pic:spPr>
                </pic:pic>
              </a:graphicData>
            </a:graphic>
          </wp:inline>
        </w:drawing>
      </w:r>
    </w:p>
    <w:tbl>
      <w:tblPr>
        <w:tblStyle w:val="Wind8ws"/>
        <w:tblW w:w="10015" w:type="dxa"/>
        <w:tblLook w:val="06A0" w:firstRow="1" w:lastRow="0" w:firstColumn="1" w:lastColumn="0" w:noHBand="1" w:noVBand="1"/>
      </w:tblPr>
      <w:tblGrid>
        <w:gridCol w:w="1641"/>
        <w:gridCol w:w="1942"/>
        <w:gridCol w:w="1181"/>
        <w:gridCol w:w="1825"/>
        <w:gridCol w:w="1813"/>
        <w:gridCol w:w="1613"/>
      </w:tblGrid>
      <w:tr w:rsidR="003841F8" w:rsidRPr="00D741AD" w14:paraId="5788F154"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641" w:type="dxa"/>
            <w:tcMar>
              <w:top w:w="58" w:type="dxa"/>
              <w:bottom w:w="58" w:type="dxa"/>
            </w:tcMar>
            <w:hideMark/>
          </w:tcPr>
          <w:p w14:paraId="7B64E9A7" w14:textId="77777777" w:rsidR="003841F8" w:rsidRPr="00D741AD" w:rsidRDefault="003841F8" w:rsidP="00E57D26">
            <w:pPr>
              <w:rPr>
                <w:rFonts w:cs="Segoe UI"/>
                <w:b w:val="0"/>
                <w:bCs/>
                <w:szCs w:val="20"/>
              </w:rPr>
            </w:pPr>
            <w:r w:rsidRPr="00D741AD">
              <w:rPr>
                <w:rFonts w:cs="Segoe UI"/>
                <w:b w:val="0"/>
                <w:bCs/>
                <w:szCs w:val="20"/>
              </w:rPr>
              <w:t>UI feature</w:t>
            </w:r>
          </w:p>
        </w:tc>
        <w:tc>
          <w:tcPr>
            <w:tcW w:w="1942" w:type="dxa"/>
            <w:tcMar>
              <w:top w:w="58" w:type="dxa"/>
              <w:bottom w:w="58" w:type="dxa"/>
            </w:tcMar>
            <w:hideMark/>
          </w:tcPr>
          <w:p w14:paraId="69649756" w14:textId="77777777" w:rsidR="003841F8" w:rsidRPr="00D741AD" w:rsidRDefault="003841F8" w:rsidP="00E57D26">
            <w:pPr>
              <w:rPr>
                <w:rFonts w:cs="Segoe UI"/>
                <w:b w:val="0"/>
                <w:bCs/>
                <w:szCs w:val="20"/>
              </w:rPr>
            </w:pPr>
            <w:r w:rsidRPr="00D741AD">
              <w:rPr>
                <w:rFonts w:cs="Segoe UI"/>
                <w:b w:val="0"/>
                <w:bCs/>
                <w:szCs w:val="20"/>
              </w:rPr>
              <w:t>Description</w:t>
            </w:r>
          </w:p>
        </w:tc>
        <w:tc>
          <w:tcPr>
            <w:tcW w:w="1181" w:type="dxa"/>
          </w:tcPr>
          <w:p w14:paraId="530EBF31" w14:textId="77777777" w:rsidR="003841F8" w:rsidRPr="00D741AD" w:rsidRDefault="003841F8" w:rsidP="00E57D26">
            <w:pPr>
              <w:rPr>
                <w:rFonts w:cs="Segoe UI"/>
                <w:b w:val="0"/>
                <w:bCs/>
                <w:szCs w:val="20"/>
              </w:rPr>
            </w:pPr>
            <w:r>
              <w:rPr>
                <w:rFonts w:cs="Segoe UI"/>
                <w:b w:val="0"/>
                <w:bCs/>
                <w:szCs w:val="20"/>
              </w:rPr>
              <w:t>PC Shortcut</w:t>
            </w:r>
          </w:p>
        </w:tc>
        <w:tc>
          <w:tcPr>
            <w:tcW w:w="1825" w:type="dxa"/>
            <w:tcMar>
              <w:top w:w="58" w:type="dxa"/>
              <w:bottom w:w="58" w:type="dxa"/>
            </w:tcMar>
            <w:hideMark/>
          </w:tcPr>
          <w:p w14:paraId="77C9ABCA"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13" w:type="dxa"/>
            <w:tcMar>
              <w:top w:w="58" w:type="dxa"/>
              <w:bottom w:w="58" w:type="dxa"/>
            </w:tcMar>
            <w:hideMark/>
          </w:tcPr>
          <w:p w14:paraId="0ED0614B"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13" w:type="dxa"/>
            <w:tcMar>
              <w:top w:w="58" w:type="dxa"/>
              <w:bottom w:w="58" w:type="dxa"/>
            </w:tcMar>
            <w:hideMark/>
          </w:tcPr>
          <w:p w14:paraId="6B3125ED"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2FCEC86A" w14:textId="77777777" w:rsidTr="00E57D26">
        <w:trPr>
          <w:trHeight w:val="20"/>
        </w:trPr>
        <w:tc>
          <w:tcPr>
            <w:tcW w:w="1641" w:type="dxa"/>
            <w:tcMar>
              <w:top w:w="58" w:type="dxa"/>
              <w:bottom w:w="58" w:type="dxa"/>
            </w:tcMar>
          </w:tcPr>
          <w:p w14:paraId="3B9F03A6" w14:textId="77777777" w:rsidR="003841F8" w:rsidRDefault="003841F8" w:rsidP="00E57D26">
            <w:pPr>
              <w:spacing w:after="0"/>
              <w:rPr>
                <w:sz w:val="20"/>
              </w:rPr>
            </w:pPr>
            <w:r>
              <w:rPr>
                <w:sz w:val="20"/>
              </w:rPr>
              <w:t>Page</w:t>
            </w:r>
          </w:p>
          <w:p w14:paraId="5E5BD2DE" w14:textId="77777777" w:rsidR="003841F8" w:rsidRPr="00D156B6" w:rsidRDefault="003841F8" w:rsidP="00E57D26">
            <w:pPr>
              <w:spacing w:after="0"/>
              <w:rPr>
                <w:sz w:val="20"/>
              </w:rPr>
            </w:pPr>
          </w:p>
        </w:tc>
        <w:tc>
          <w:tcPr>
            <w:tcW w:w="1942" w:type="dxa"/>
            <w:tcMar>
              <w:top w:w="58" w:type="dxa"/>
              <w:bottom w:w="58" w:type="dxa"/>
            </w:tcMar>
          </w:tcPr>
          <w:p w14:paraId="03B56725" w14:textId="77777777" w:rsidR="003841F8" w:rsidRPr="00D156B6" w:rsidRDefault="003841F8" w:rsidP="00E57D26">
            <w:pPr>
              <w:rPr>
                <w:rFonts w:cs="Segoe UI"/>
                <w:color w:val="000000"/>
                <w:sz w:val="20"/>
              </w:rPr>
            </w:pPr>
            <w:r>
              <w:rPr>
                <w:sz w:val="20"/>
              </w:rPr>
              <w:t xml:space="preserve">Shows progress of uploads. Shows visual representation of each item being uploaded, progress of the uploads and </w:t>
            </w:r>
            <w:r w:rsidRPr="00764922">
              <w:rPr>
                <w:color w:val="FF0000"/>
                <w:sz w:val="20"/>
              </w:rPr>
              <w:t>enables user interaction (like cancel)</w:t>
            </w:r>
          </w:p>
        </w:tc>
        <w:tc>
          <w:tcPr>
            <w:tcW w:w="1181" w:type="dxa"/>
          </w:tcPr>
          <w:p w14:paraId="61429768" w14:textId="77777777" w:rsidR="003841F8" w:rsidRDefault="003841F8" w:rsidP="00E57D26">
            <w:pPr>
              <w:spacing w:after="0"/>
              <w:rPr>
                <w:sz w:val="20"/>
              </w:rPr>
            </w:pPr>
          </w:p>
        </w:tc>
        <w:tc>
          <w:tcPr>
            <w:tcW w:w="1825" w:type="dxa"/>
            <w:tcMar>
              <w:top w:w="58" w:type="dxa"/>
              <w:bottom w:w="58" w:type="dxa"/>
            </w:tcMar>
          </w:tcPr>
          <w:p w14:paraId="52B76DFC" w14:textId="77777777" w:rsidR="003841F8" w:rsidRPr="00D156B6" w:rsidRDefault="003841F8" w:rsidP="00E57D26">
            <w:pPr>
              <w:spacing w:after="0"/>
              <w:rPr>
                <w:sz w:val="20"/>
              </w:rPr>
            </w:pPr>
            <w:r>
              <w:rPr>
                <w:sz w:val="20"/>
              </w:rPr>
              <w:t>Upload progress page</w:t>
            </w:r>
          </w:p>
        </w:tc>
        <w:tc>
          <w:tcPr>
            <w:tcW w:w="1813" w:type="dxa"/>
            <w:tcMar>
              <w:top w:w="58" w:type="dxa"/>
              <w:bottom w:w="58" w:type="dxa"/>
            </w:tcMar>
          </w:tcPr>
          <w:p w14:paraId="62034A64" w14:textId="77777777" w:rsidR="003841F8" w:rsidRPr="00D156B6" w:rsidRDefault="003841F8" w:rsidP="00E57D26">
            <w:pPr>
              <w:spacing w:after="0"/>
              <w:rPr>
                <w:rFonts w:cs="Calibri"/>
                <w:color w:val="000000"/>
                <w:sz w:val="20"/>
                <w:szCs w:val="22"/>
              </w:rPr>
            </w:pPr>
          </w:p>
        </w:tc>
        <w:tc>
          <w:tcPr>
            <w:tcW w:w="1613" w:type="dxa"/>
            <w:tcMar>
              <w:top w:w="58" w:type="dxa"/>
              <w:bottom w:w="58" w:type="dxa"/>
            </w:tcMar>
            <w:hideMark/>
          </w:tcPr>
          <w:p w14:paraId="3349C31C" w14:textId="77777777" w:rsidR="003841F8" w:rsidRPr="00D156B6" w:rsidRDefault="003841F8" w:rsidP="00E57D26">
            <w:pPr>
              <w:spacing w:after="0"/>
              <w:rPr>
                <w:sz w:val="20"/>
              </w:rPr>
            </w:pPr>
          </w:p>
        </w:tc>
      </w:tr>
      <w:tr w:rsidR="00764922" w:rsidRPr="00D156B6" w14:paraId="17E02828" w14:textId="77777777" w:rsidTr="00E57D26">
        <w:trPr>
          <w:trHeight w:val="20"/>
        </w:trPr>
        <w:tc>
          <w:tcPr>
            <w:tcW w:w="1641" w:type="dxa"/>
            <w:tcMar>
              <w:top w:w="58" w:type="dxa"/>
              <w:bottom w:w="58" w:type="dxa"/>
            </w:tcMar>
          </w:tcPr>
          <w:p w14:paraId="2B9DBA15" w14:textId="77777777" w:rsidR="00764922" w:rsidRDefault="00764922" w:rsidP="00764922">
            <w:pPr>
              <w:spacing w:after="0"/>
              <w:rPr>
                <w:sz w:val="20"/>
              </w:rPr>
            </w:pPr>
            <w:r>
              <w:rPr>
                <w:sz w:val="20"/>
              </w:rPr>
              <w:t>Indeterminate progress bar</w:t>
            </w:r>
          </w:p>
          <w:p w14:paraId="37D58AFF" w14:textId="77777777" w:rsidR="00764922" w:rsidRDefault="00764922" w:rsidP="00764922">
            <w:pPr>
              <w:spacing w:after="0"/>
              <w:rPr>
                <w:sz w:val="20"/>
              </w:rPr>
            </w:pPr>
          </w:p>
        </w:tc>
        <w:tc>
          <w:tcPr>
            <w:tcW w:w="1942" w:type="dxa"/>
            <w:tcMar>
              <w:top w:w="58" w:type="dxa"/>
              <w:bottom w:w="58" w:type="dxa"/>
            </w:tcMar>
          </w:tcPr>
          <w:p w14:paraId="16422CB6" w14:textId="4036F13E" w:rsidR="00764922" w:rsidRDefault="00764922" w:rsidP="00764922">
            <w:pPr>
              <w:rPr>
                <w:sz w:val="20"/>
              </w:rPr>
            </w:pPr>
            <w:r>
              <w:rPr>
                <w:sz w:val="20"/>
              </w:rPr>
              <w:t xml:space="preserve">Shows progress of getting a uploading content to OneDrive. Overlay over </w:t>
            </w:r>
            <w:r>
              <w:rPr>
                <w:b/>
                <w:sz w:val="20"/>
              </w:rPr>
              <w:t>viewer page</w:t>
            </w:r>
            <w:r>
              <w:rPr>
                <w:sz w:val="20"/>
              </w:rPr>
              <w:t xml:space="preserve"> </w:t>
            </w:r>
            <w:r>
              <w:rPr>
                <w:sz w:val="20"/>
              </w:rPr>
              <w:lastRenderedPageBreak/>
              <w:t>where you can still see content in viewer in the background.</w:t>
            </w:r>
          </w:p>
        </w:tc>
        <w:tc>
          <w:tcPr>
            <w:tcW w:w="1181" w:type="dxa"/>
          </w:tcPr>
          <w:p w14:paraId="03B9EDF4" w14:textId="77777777" w:rsidR="00764922" w:rsidRDefault="00764922" w:rsidP="00764922">
            <w:pPr>
              <w:spacing w:after="0"/>
              <w:rPr>
                <w:sz w:val="20"/>
              </w:rPr>
            </w:pPr>
          </w:p>
        </w:tc>
        <w:tc>
          <w:tcPr>
            <w:tcW w:w="1825" w:type="dxa"/>
            <w:tcMar>
              <w:top w:w="58" w:type="dxa"/>
              <w:bottom w:w="58" w:type="dxa"/>
            </w:tcMar>
          </w:tcPr>
          <w:p w14:paraId="0EEA6716" w14:textId="3123DA29" w:rsidR="00764922" w:rsidRDefault="00764922" w:rsidP="00764922">
            <w:pPr>
              <w:spacing w:after="0"/>
              <w:rPr>
                <w:sz w:val="20"/>
              </w:rPr>
            </w:pPr>
            <w:r>
              <w:rPr>
                <w:sz w:val="20"/>
              </w:rPr>
              <w:t>Uploading…</w:t>
            </w:r>
          </w:p>
        </w:tc>
        <w:tc>
          <w:tcPr>
            <w:tcW w:w="1813" w:type="dxa"/>
            <w:tcMar>
              <w:top w:w="58" w:type="dxa"/>
              <w:bottom w:w="58" w:type="dxa"/>
            </w:tcMar>
          </w:tcPr>
          <w:p w14:paraId="5181685F"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6C8DD2E2" w14:textId="77777777" w:rsidR="00764922" w:rsidRPr="00D156B6" w:rsidRDefault="00764922" w:rsidP="00764922">
            <w:pPr>
              <w:spacing w:after="0"/>
              <w:rPr>
                <w:sz w:val="20"/>
              </w:rPr>
            </w:pPr>
          </w:p>
        </w:tc>
      </w:tr>
      <w:tr w:rsidR="00764922" w:rsidRPr="00D156B6" w14:paraId="05B8F41E" w14:textId="77777777" w:rsidTr="00E57D26">
        <w:trPr>
          <w:trHeight w:val="20"/>
        </w:trPr>
        <w:tc>
          <w:tcPr>
            <w:tcW w:w="1641" w:type="dxa"/>
            <w:tcMar>
              <w:top w:w="58" w:type="dxa"/>
              <w:bottom w:w="58" w:type="dxa"/>
            </w:tcMar>
          </w:tcPr>
          <w:p w14:paraId="0D714A58" w14:textId="77777777" w:rsidR="00764922" w:rsidRDefault="00764922" w:rsidP="00764922">
            <w:pPr>
              <w:spacing w:after="0"/>
              <w:rPr>
                <w:sz w:val="20"/>
              </w:rPr>
            </w:pPr>
            <w:r>
              <w:rPr>
                <w:sz w:val="20"/>
              </w:rPr>
              <w:lastRenderedPageBreak/>
              <w:t>toast</w:t>
            </w:r>
          </w:p>
        </w:tc>
        <w:tc>
          <w:tcPr>
            <w:tcW w:w="1942" w:type="dxa"/>
            <w:tcMar>
              <w:top w:w="58" w:type="dxa"/>
              <w:bottom w:w="58" w:type="dxa"/>
            </w:tcMar>
          </w:tcPr>
          <w:p w14:paraId="4E3DD434" w14:textId="77777777" w:rsidR="00764922" w:rsidRDefault="00764922" w:rsidP="00764922">
            <w:pPr>
              <w:rPr>
                <w:sz w:val="20"/>
              </w:rPr>
            </w:pPr>
            <w:r>
              <w:rPr>
                <w:rFonts w:cs="Segoe UI"/>
                <w:color w:val="000000"/>
                <w:sz w:val="20"/>
              </w:rPr>
              <w:t>Shows when the uploaded content is complete. For example ’33 photos uploaded to OneDrive’</w:t>
            </w:r>
          </w:p>
        </w:tc>
        <w:tc>
          <w:tcPr>
            <w:tcW w:w="1181" w:type="dxa"/>
          </w:tcPr>
          <w:p w14:paraId="3502BE9C" w14:textId="77777777" w:rsidR="00764922" w:rsidRDefault="00764922" w:rsidP="00764922">
            <w:pPr>
              <w:spacing w:after="0"/>
              <w:rPr>
                <w:sz w:val="20"/>
              </w:rPr>
            </w:pPr>
          </w:p>
        </w:tc>
        <w:tc>
          <w:tcPr>
            <w:tcW w:w="1825" w:type="dxa"/>
            <w:tcMar>
              <w:top w:w="58" w:type="dxa"/>
              <w:bottom w:w="58" w:type="dxa"/>
            </w:tcMar>
          </w:tcPr>
          <w:p w14:paraId="455739D8" w14:textId="77777777" w:rsidR="00764922" w:rsidRDefault="00764922" w:rsidP="00764922">
            <w:pPr>
              <w:spacing w:after="0"/>
              <w:rPr>
                <w:sz w:val="20"/>
              </w:rPr>
            </w:pPr>
          </w:p>
        </w:tc>
        <w:tc>
          <w:tcPr>
            <w:tcW w:w="1813" w:type="dxa"/>
            <w:tcMar>
              <w:top w:w="58" w:type="dxa"/>
              <w:bottom w:w="58" w:type="dxa"/>
            </w:tcMar>
          </w:tcPr>
          <w:p w14:paraId="3E52DEC6"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0C391A77" w14:textId="77777777" w:rsidR="00764922" w:rsidRPr="00D156B6" w:rsidRDefault="00764922" w:rsidP="00764922">
            <w:pPr>
              <w:spacing w:after="0"/>
              <w:rPr>
                <w:sz w:val="20"/>
              </w:rPr>
            </w:pPr>
          </w:p>
        </w:tc>
      </w:tr>
    </w:tbl>
    <w:p w14:paraId="1905CC44" w14:textId="77777777" w:rsidR="003841F8" w:rsidRDefault="003841F8" w:rsidP="005026A8">
      <w:pPr>
        <w:rPr>
          <w:b/>
        </w:rPr>
      </w:pPr>
    </w:p>
    <w:p w14:paraId="21AF00D1" w14:textId="05EBEB17" w:rsidR="005026A8" w:rsidRDefault="005026A8" w:rsidP="005026A8">
      <w:pPr>
        <w:rPr>
          <w:b/>
        </w:rPr>
      </w:pPr>
      <w:r>
        <w:rPr>
          <w:b/>
        </w:rPr>
        <w:t>Getting a link</w:t>
      </w:r>
    </w:p>
    <w:p w14:paraId="46AC7E39" w14:textId="04759BE9" w:rsidR="00191C60" w:rsidRDefault="00C33733" w:rsidP="005026A8">
      <w:pPr>
        <w:rPr>
          <w:b/>
        </w:rPr>
      </w:pPr>
      <w:r>
        <w:t>The OneDrive link needs to reflect the entire set of selected content, irrespective of its source.</w:t>
      </w:r>
    </w:p>
    <w:p w14:paraId="3FEBD8AD" w14:textId="117CF6BB" w:rsidR="00191C60" w:rsidRDefault="003841F8" w:rsidP="005026A8">
      <w:r>
        <w:rPr>
          <w:b/>
        </w:rPr>
        <w:t>UX- getting link progress</w:t>
      </w:r>
    </w:p>
    <w:p w14:paraId="0353B7A5" w14:textId="77777777" w:rsidR="003841F8" w:rsidRDefault="003841F8" w:rsidP="003841F8">
      <w:r>
        <w:t>It might take some time to get a OneDrive link to all content selected, and therefore we need to show some progress UX.</w:t>
      </w:r>
    </w:p>
    <w:p w14:paraId="3DB8DBC1" w14:textId="77777777" w:rsidR="003841F8" w:rsidRPr="005026A8" w:rsidRDefault="003841F8" w:rsidP="003841F8">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3841F8" w:rsidRPr="00D741AD" w14:paraId="5CAF2B42"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77D35866" w14:textId="77777777" w:rsidR="003841F8" w:rsidRPr="00D741AD" w:rsidRDefault="003841F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01F3375F" w14:textId="77777777" w:rsidR="003841F8" w:rsidRPr="00D741AD" w:rsidRDefault="003841F8" w:rsidP="00E57D26">
            <w:pPr>
              <w:rPr>
                <w:rFonts w:cs="Segoe UI"/>
                <w:b w:val="0"/>
                <w:bCs/>
                <w:szCs w:val="20"/>
              </w:rPr>
            </w:pPr>
            <w:r w:rsidRPr="00D741AD">
              <w:rPr>
                <w:rFonts w:cs="Segoe UI"/>
                <w:b w:val="0"/>
                <w:bCs/>
                <w:szCs w:val="20"/>
              </w:rPr>
              <w:t>Description</w:t>
            </w:r>
          </w:p>
        </w:tc>
        <w:tc>
          <w:tcPr>
            <w:tcW w:w="1556" w:type="dxa"/>
          </w:tcPr>
          <w:p w14:paraId="6A9FE3CB" w14:textId="77777777" w:rsidR="003841F8" w:rsidRPr="00D741AD" w:rsidRDefault="003841F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12F2CA01"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073C3805"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2C3DDF60"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4054567D" w14:textId="77777777" w:rsidTr="00E57D26">
        <w:trPr>
          <w:trHeight w:val="20"/>
        </w:trPr>
        <w:tc>
          <w:tcPr>
            <w:tcW w:w="1469" w:type="dxa"/>
            <w:tcMar>
              <w:top w:w="58" w:type="dxa"/>
              <w:bottom w:w="58" w:type="dxa"/>
            </w:tcMar>
          </w:tcPr>
          <w:p w14:paraId="471B6475" w14:textId="77777777" w:rsidR="003841F8" w:rsidRDefault="003841F8" w:rsidP="00E57D26">
            <w:pPr>
              <w:spacing w:after="0"/>
              <w:rPr>
                <w:sz w:val="20"/>
              </w:rPr>
            </w:pPr>
            <w:r>
              <w:rPr>
                <w:sz w:val="20"/>
              </w:rPr>
              <w:t>Indeterminate progress bar</w:t>
            </w:r>
          </w:p>
          <w:p w14:paraId="00E9C269" w14:textId="77777777" w:rsidR="003841F8" w:rsidRPr="00D156B6" w:rsidRDefault="003841F8" w:rsidP="00E57D26">
            <w:pPr>
              <w:rPr>
                <w:sz w:val="20"/>
              </w:rPr>
            </w:pPr>
          </w:p>
        </w:tc>
        <w:tc>
          <w:tcPr>
            <w:tcW w:w="2105" w:type="dxa"/>
            <w:tcMar>
              <w:top w:w="58" w:type="dxa"/>
              <w:bottom w:w="58" w:type="dxa"/>
            </w:tcMar>
          </w:tcPr>
          <w:p w14:paraId="22D3EAD2" w14:textId="51EA2FEF" w:rsidR="003841F8" w:rsidRPr="00D156B6" w:rsidRDefault="003841F8" w:rsidP="00764922">
            <w:pPr>
              <w:rPr>
                <w:rFonts w:cs="Segoe UI"/>
                <w:color w:val="000000"/>
                <w:sz w:val="20"/>
              </w:rPr>
            </w:pPr>
            <w:r>
              <w:rPr>
                <w:sz w:val="20"/>
              </w:rPr>
              <w:t xml:space="preserve">Shows progress of getting a link from OneDrive. Overlay over </w:t>
            </w:r>
            <w:r w:rsidR="00764922">
              <w:rPr>
                <w:b/>
                <w:sz w:val="20"/>
              </w:rPr>
              <w:t>viewer page</w:t>
            </w:r>
            <w:r>
              <w:rPr>
                <w:sz w:val="20"/>
              </w:rPr>
              <w:t xml:space="preserve"> where you can still see content in viewer in the background.</w:t>
            </w:r>
          </w:p>
        </w:tc>
        <w:tc>
          <w:tcPr>
            <w:tcW w:w="1556" w:type="dxa"/>
          </w:tcPr>
          <w:p w14:paraId="36E4485E" w14:textId="77777777" w:rsidR="003841F8" w:rsidRDefault="003841F8" w:rsidP="00E57D26">
            <w:pPr>
              <w:spacing w:after="0"/>
              <w:rPr>
                <w:sz w:val="20"/>
              </w:rPr>
            </w:pPr>
            <w:r>
              <w:rPr>
                <w:sz w:val="20"/>
              </w:rPr>
              <w:t>n/a</w:t>
            </w:r>
          </w:p>
        </w:tc>
        <w:tc>
          <w:tcPr>
            <w:tcW w:w="1349" w:type="dxa"/>
            <w:tcMar>
              <w:top w:w="58" w:type="dxa"/>
              <w:bottom w:w="58" w:type="dxa"/>
            </w:tcMar>
          </w:tcPr>
          <w:p w14:paraId="6EB90777" w14:textId="77777777" w:rsidR="003841F8" w:rsidRDefault="003841F8" w:rsidP="00E57D26">
            <w:pPr>
              <w:spacing w:after="0"/>
              <w:rPr>
                <w:sz w:val="20"/>
              </w:rPr>
            </w:pPr>
            <w:r>
              <w:rPr>
                <w:sz w:val="20"/>
              </w:rPr>
              <w:t>Getting link</w:t>
            </w:r>
          </w:p>
          <w:p w14:paraId="4B604323" w14:textId="77777777" w:rsidR="003841F8" w:rsidRPr="00D156B6" w:rsidRDefault="003841F8" w:rsidP="00E57D26">
            <w:pPr>
              <w:spacing w:after="0"/>
              <w:rPr>
                <w:sz w:val="20"/>
              </w:rPr>
            </w:pPr>
          </w:p>
        </w:tc>
        <w:tc>
          <w:tcPr>
            <w:tcW w:w="1862" w:type="dxa"/>
            <w:tcMar>
              <w:top w:w="58" w:type="dxa"/>
              <w:bottom w:w="58" w:type="dxa"/>
            </w:tcMar>
          </w:tcPr>
          <w:p w14:paraId="46FC6690"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hideMark/>
          </w:tcPr>
          <w:p w14:paraId="5BF77BC7" w14:textId="77777777" w:rsidR="003841F8" w:rsidRPr="00D156B6" w:rsidRDefault="003841F8" w:rsidP="00E57D26">
            <w:pPr>
              <w:spacing w:after="0"/>
              <w:rPr>
                <w:sz w:val="20"/>
              </w:rPr>
            </w:pPr>
          </w:p>
        </w:tc>
      </w:tr>
      <w:tr w:rsidR="003841F8" w:rsidRPr="00D156B6" w14:paraId="4F3A3EF5" w14:textId="77777777" w:rsidTr="00E57D26">
        <w:trPr>
          <w:trHeight w:val="20"/>
        </w:trPr>
        <w:tc>
          <w:tcPr>
            <w:tcW w:w="1469" w:type="dxa"/>
            <w:tcMar>
              <w:top w:w="58" w:type="dxa"/>
              <w:bottom w:w="58" w:type="dxa"/>
            </w:tcMar>
          </w:tcPr>
          <w:p w14:paraId="7E86C10A" w14:textId="77777777" w:rsidR="003841F8" w:rsidRDefault="003841F8" w:rsidP="00E57D26">
            <w:pPr>
              <w:spacing w:after="0"/>
              <w:rPr>
                <w:sz w:val="20"/>
              </w:rPr>
            </w:pPr>
            <w:r>
              <w:rPr>
                <w:sz w:val="20"/>
              </w:rPr>
              <w:t>Indeterminate progress bar</w:t>
            </w:r>
          </w:p>
          <w:p w14:paraId="12A88F5A" w14:textId="77777777" w:rsidR="003841F8" w:rsidRDefault="003841F8" w:rsidP="00E57D26">
            <w:pPr>
              <w:spacing w:after="0"/>
              <w:rPr>
                <w:sz w:val="20"/>
              </w:rPr>
            </w:pPr>
          </w:p>
        </w:tc>
        <w:tc>
          <w:tcPr>
            <w:tcW w:w="2105" w:type="dxa"/>
            <w:tcMar>
              <w:top w:w="58" w:type="dxa"/>
              <w:bottom w:w="58" w:type="dxa"/>
            </w:tcMar>
          </w:tcPr>
          <w:p w14:paraId="679026C4" w14:textId="213B48AD" w:rsidR="003841F8" w:rsidRDefault="003841F8" w:rsidP="00764922">
            <w:pPr>
              <w:rPr>
                <w:sz w:val="20"/>
              </w:rPr>
            </w:pPr>
            <w:r>
              <w:rPr>
                <w:sz w:val="20"/>
              </w:rPr>
              <w:t xml:space="preserve">Shows progress of getting a link from OneDrive. Overlay over </w:t>
            </w:r>
            <w:r w:rsidR="00764922">
              <w:rPr>
                <w:b/>
                <w:sz w:val="20"/>
              </w:rPr>
              <w:t>upload progress page</w:t>
            </w:r>
            <w:r>
              <w:rPr>
                <w:sz w:val="20"/>
              </w:rPr>
              <w:t xml:space="preserve"> where you can still see selected content in list view in the background.</w:t>
            </w:r>
          </w:p>
        </w:tc>
        <w:tc>
          <w:tcPr>
            <w:tcW w:w="1556" w:type="dxa"/>
          </w:tcPr>
          <w:p w14:paraId="202C1A73" w14:textId="10366D0A" w:rsidR="003841F8" w:rsidRDefault="00764922" w:rsidP="00E57D26">
            <w:pPr>
              <w:spacing w:after="0"/>
              <w:rPr>
                <w:sz w:val="20"/>
              </w:rPr>
            </w:pPr>
            <w:r>
              <w:rPr>
                <w:sz w:val="20"/>
              </w:rPr>
              <w:t>n/a</w:t>
            </w:r>
          </w:p>
        </w:tc>
        <w:tc>
          <w:tcPr>
            <w:tcW w:w="1349" w:type="dxa"/>
            <w:tcMar>
              <w:top w:w="58" w:type="dxa"/>
              <w:bottom w:w="58" w:type="dxa"/>
            </w:tcMar>
          </w:tcPr>
          <w:p w14:paraId="56FF812C" w14:textId="77777777" w:rsidR="003841F8" w:rsidRDefault="003841F8" w:rsidP="00E57D26">
            <w:pPr>
              <w:spacing w:after="0"/>
              <w:rPr>
                <w:sz w:val="20"/>
              </w:rPr>
            </w:pPr>
            <w:r>
              <w:rPr>
                <w:sz w:val="20"/>
              </w:rPr>
              <w:t>Getting link</w:t>
            </w:r>
          </w:p>
          <w:p w14:paraId="230B5532" w14:textId="77777777" w:rsidR="003841F8" w:rsidRDefault="003841F8" w:rsidP="00E57D26">
            <w:pPr>
              <w:spacing w:after="0"/>
              <w:rPr>
                <w:sz w:val="20"/>
              </w:rPr>
            </w:pPr>
          </w:p>
        </w:tc>
        <w:tc>
          <w:tcPr>
            <w:tcW w:w="1862" w:type="dxa"/>
            <w:tcMar>
              <w:top w:w="58" w:type="dxa"/>
              <w:bottom w:w="58" w:type="dxa"/>
            </w:tcMar>
          </w:tcPr>
          <w:p w14:paraId="04D01B56"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tcPr>
          <w:p w14:paraId="3EB56040" w14:textId="77777777" w:rsidR="003841F8" w:rsidRPr="00D156B6" w:rsidRDefault="003841F8" w:rsidP="00E57D26">
            <w:pPr>
              <w:spacing w:after="0"/>
              <w:rPr>
                <w:sz w:val="20"/>
              </w:rPr>
            </w:pPr>
          </w:p>
        </w:tc>
      </w:tr>
    </w:tbl>
    <w:p w14:paraId="2D1080EA" w14:textId="77777777" w:rsidR="003841F8" w:rsidRPr="003841F8" w:rsidRDefault="003841F8" w:rsidP="005026A8"/>
    <w:p w14:paraId="0ED469CF" w14:textId="49DB78C5" w:rsidR="005026A8" w:rsidRDefault="00191C60" w:rsidP="005026A8">
      <w:pPr>
        <w:rPr>
          <w:b/>
        </w:rPr>
      </w:pPr>
      <w:r>
        <w:rPr>
          <w:b/>
        </w:rPr>
        <w:t>View</w:t>
      </w:r>
      <w:r w:rsidR="005026A8">
        <w:rPr>
          <w:b/>
        </w:rPr>
        <w:t>ing shared link</w:t>
      </w:r>
    </w:p>
    <w:p w14:paraId="38BC6E36" w14:textId="77777777" w:rsidR="00C33733" w:rsidRPr="00F50C51" w:rsidRDefault="00C33733" w:rsidP="00C33733">
      <w:r>
        <w:t xml:space="preserve">A consumer clicking this link, would be able to seamlessly view all the selected content. </w:t>
      </w:r>
    </w:p>
    <w:p w14:paraId="68A203AD" w14:textId="77777777" w:rsidR="005026A8" w:rsidRPr="005026A8" w:rsidRDefault="005026A8" w:rsidP="005026A8"/>
    <w:p w14:paraId="542E6C93" w14:textId="77777777" w:rsidR="00FB2A91" w:rsidRDefault="00FB2A91" w:rsidP="009B5DE4">
      <w:pPr>
        <w:pStyle w:val="Heading3"/>
      </w:pPr>
      <w:r>
        <w:t>Share link to local and/Or OneDrive RMT content</w:t>
      </w:r>
    </w:p>
    <w:p w14:paraId="2B10B625" w14:textId="73976425" w:rsidR="00F50C51" w:rsidRPr="00E57D26" w:rsidRDefault="00FB2A91" w:rsidP="00F50C51">
      <w:r w:rsidRPr="00E57D26">
        <w:t xml:space="preserve">Same as </w:t>
      </w:r>
      <w:r w:rsidR="00E57D26" w:rsidRPr="00E57D26">
        <w:t>above</w:t>
      </w:r>
      <w:r w:rsidRPr="00E57D26">
        <w:t xml:space="preserve"> </w:t>
      </w:r>
    </w:p>
    <w:p w14:paraId="333DC258" w14:textId="77777777" w:rsidR="001A6E7A" w:rsidRDefault="001A6E7A" w:rsidP="001A6E7A"/>
    <w:p w14:paraId="0E9C045C" w14:textId="264DD0E1" w:rsidR="0014235B" w:rsidRDefault="00E57D26" w:rsidP="0014235B">
      <w:pPr>
        <w:pStyle w:val="Heading3"/>
      </w:pPr>
      <w:r>
        <w:t>Deep App links</w:t>
      </w:r>
      <w:commentRangeStart w:id="32"/>
    </w:p>
    <w:commentRangeEnd w:id="32"/>
    <w:p w14:paraId="5D553B7C" w14:textId="6DED7C85" w:rsidR="5C822857" w:rsidRDefault="5C822857" w:rsidP="5C822857">
      <w:pPr>
        <w:pStyle w:val="Questions"/>
      </w:pPr>
      <w:r>
        <w:rPr>
          <w:rStyle w:val="CommentReference"/>
        </w:rPr>
        <w:commentReference w:id="32"/>
      </w:r>
      <w:r w:rsidRPr="5C822857">
        <w:t>full section is TBD.</w:t>
      </w:r>
    </w:p>
    <w:p w14:paraId="6526FBF5" w14:textId="77777777" w:rsidR="002D3165" w:rsidRPr="00BB55DE" w:rsidRDefault="002D3165" w:rsidP="002D3165">
      <w:pPr>
        <w:spacing w:after="0"/>
        <w:rPr>
          <w:rFonts w:cs="Segoe UI"/>
          <w:bCs/>
          <w:sz w:val="18"/>
          <w:szCs w:val="18"/>
        </w:rPr>
      </w:pPr>
      <w:r w:rsidRPr="00BB55DE">
        <w:rPr>
          <w:rFonts w:cs="Segoe UI"/>
          <w:bCs/>
          <w:sz w:val="18"/>
          <w:szCs w:val="18"/>
        </w:rPr>
        <w:t xml:space="preserve">Generated link is a </w:t>
      </w:r>
      <w:commentRangeStart w:id="33"/>
      <w:commentRangeStart w:id="34"/>
      <w:r w:rsidRPr="00BB55DE">
        <w:rPr>
          <w:rFonts w:cs="Segoe UI"/>
          <w:bCs/>
          <w:sz w:val="18"/>
          <w:szCs w:val="18"/>
        </w:rPr>
        <w:t xml:space="preserve">deep link </w:t>
      </w:r>
      <w:commentRangeEnd w:id="33"/>
      <w:r>
        <w:rPr>
          <w:rStyle w:val="CommentReference"/>
          <w:rFonts w:eastAsiaTheme="minorEastAsia"/>
          <w:lang w:bidi="en-US"/>
        </w:rPr>
        <w:commentReference w:id="33"/>
      </w:r>
      <w:commentRangeEnd w:id="34"/>
      <w:r w:rsidR="1F277D43">
        <w:rPr>
          <w:rStyle w:val="CommentReference"/>
        </w:rPr>
        <w:commentReference w:id="34"/>
      </w:r>
      <w:r w:rsidRPr="00BB55DE">
        <w:rPr>
          <w:rFonts w:cs="Segoe UI"/>
          <w:bCs/>
          <w:sz w:val="18"/>
          <w:szCs w:val="18"/>
        </w:rPr>
        <w:t>to:</w:t>
      </w:r>
    </w:p>
    <w:p w14:paraId="239CCDC8" w14:textId="77777777" w:rsidR="002D3165" w:rsidRPr="00BB55DE" w:rsidRDefault="002D3165" w:rsidP="00A327AF">
      <w:pPr>
        <w:pStyle w:val="ListParagraph"/>
        <w:numPr>
          <w:ilvl w:val="0"/>
          <w:numId w:val="9"/>
        </w:numPr>
        <w:spacing w:after="0"/>
        <w:rPr>
          <w:rFonts w:cs="Segoe UI"/>
          <w:bCs/>
          <w:sz w:val="18"/>
          <w:szCs w:val="18"/>
        </w:rPr>
      </w:pPr>
      <w:commentRangeStart w:id="35"/>
      <w:commentRangeStart w:id="36"/>
      <w:r w:rsidRPr="00BB55DE">
        <w:rPr>
          <w:rFonts w:cs="Segoe UI"/>
          <w:bCs/>
          <w:sz w:val="18"/>
          <w:szCs w:val="18"/>
        </w:rPr>
        <w:t xml:space="preserve">Raconteur </w:t>
      </w:r>
      <w:commentRangeEnd w:id="35"/>
      <w:r>
        <w:rPr>
          <w:rStyle w:val="CommentReference"/>
          <w:rFonts w:eastAsiaTheme="minorEastAsia"/>
          <w:lang w:bidi="en-US"/>
        </w:rPr>
        <w:commentReference w:id="35"/>
      </w:r>
      <w:commentRangeEnd w:id="36"/>
      <w:r w:rsidR="2C92F3EA">
        <w:rPr>
          <w:rStyle w:val="CommentReference"/>
        </w:rPr>
        <w:commentReference w:id="36"/>
      </w:r>
      <w:r w:rsidRPr="00BB55DE">
        <w:rPr>
          <w:rFonts w:cs="Segoe UI"/>
          <w:bCs/>
          <w:sz w:val="18"/>
          <w:szCs w:val="18"/>
        </w:rPr>
        <w:t>app</w:t>
      </w:r>
    </w:p>
    <w:p w14:paraId="518F3B16" w14:textId="77777777" w:rsidR="002D3165" w:rsidRDefault="002D3165" w:rsidP="00A327AF">
      <w:pPr>
        <w:pStyle w:val="ListParagraph"/>
        <w:numPr>
          <w:ilvl w:val="0"/>
          <w:numId w:val="9"/>
        </w:numPr>
        <w:spacing w:after="0"/>
        <w:rPr>
          <w:rFonts w:cs="Segoe UI"/>
          <w:bCs/>
          <w:sz w:val="18"/>
          <w:szCs w:val="18"/>
        </w:rPr>
      </w:pPr>
      <w:r w:rsidRPr="00BB55DE">
        <w:rPr>
          <w:rFonts w:cs="Segoe UI"/>
          <w:bCs/>
          <w:sz w:val="18"/>
          <w:szCs w:val="18"/>
        </w:rPr>
        <w:t>If raconteur app does not exist, OneDrive app</w:t>
      </w:r>
    </w:p>
    <w:p w14:paraId="7EDA9521" w14:textId="77777777" w:rsidR="002D3165" w:rsidRDefault="002D3165" w:rsidP="00A327AF">
      <w:pPr>
        <w:pStyle w:val="ListParagraph"/>
        <w:numPr>
          <w:ilvl w:val="0"/>
          <w:numId w:val="9"/>
        </w:numPr>
        <w:spacing w:after="0"/>
        <w:rPr>
          <w:rFonts w:cs="Segoe UI"/>
          <w:bCs/>
          <w:sz w:val="18"/>
          <w:szCs w:val="18"/>
        </w:rPr>
      </w:pPr>
      <w:commentRangeStart w:id="37"/>
      <w:commentRangeStart w:id="38"/>
      <w:r w:rsidRPr="00CD68C7">
        <w:rPr>
          <w:rFonts w:cs="Segoe UI"/>
          <w:bCs/>
          <w:sz w:val="18"/>
          <w:szCs w:val="18"/>
        </w:rPr>
        <w:t>Else</w:t>
      </w:r>
      <w:commentRangeEnd w:id="37"/>
      <w:r>
        <w:rPr>
          <w:rStyle w:val="CommentReference"/>
          <w:rFonts w:eastAsiaTheme="minorEastAsia"/>
          <w:lang w:bidi="en-US"/>
        </w:rPr>
        <w:commentReference w:id="37"/>
      </w:r>
      <w:commentRangeEnd w:id="38"/>
      <w:r w:rsidR="417999F3">
        <w:rPr>
          <w:rStyle w:val="CommentReference"/>
        </w:rPr>
        <w:commentReference w:id="38"/>
      </w:r>
      <w:r w:rsidRPr="00CD68C7">
        <w:rPr>
          <w:rFonts w:cs="Segoe UI"/>
          <w:bCs/>
          <w:sz w:val="18"/>
          <w:szCs w:val="18"/>
        </w:rPr>
        <w:t>, OneDrive web</w:t>
      </w:r>
    </w:p>
    <w:p w14:paraId="22980089" w14:textId="77777777" w:rsidR="002D3165" w:rsidRDefault="002D3165" w:rsidP="002D3165">
      <w:pPr>
        <w:pStyle w:val="Questions"/>
      </w:pPr>
      <w:commentRangeStart w:id="39"/>
      <w:commentRangeStart w:id="40"/>
      <w:r>
        <w:t>On pc, OneDrive web experience is probably better than or equal to app experience</w:t>
      </w:r>
      <w:commentRangeEnd w:id="39"/>
      <w:r>
        <w:rPr>
          <w:rStyle w:val="CommentReference"/>
          <w:rFonts w:ascii="Calibri" w:eastAsiaTheme="minorEastAsia" w:hAnsi="Calibri" w:cs="Times New Roman"/>
          <w:b w:val="0"/>
          <w:bCs w:val="0"/>
          <w:spacing w:val="0"/>
          <w:lang w:bidi="en-US"/>
        </w:rPr>
        <w:commentReference w:id="39"/>
      </w:r>
      <w:commentRangeEnd w:id="40"/>
      <w:r w:rsidR="13D4ABB0">
        <w:rPr>
          <w:rStyle w:val="CommentReference"/>
        </w:rPr>
        <w:commentReference w:id="40"/>
      </w:r>
    </w:p>
    <w:p w14:paraId="3C5950D3" w14:textId="77777777" w:rsidR="002D3165" w:rsidRPr="00AA2AE3" w:rsidRDefault="002D3165" w:rsidP="002D3165">
      <w:pPr>
        <w:pStyle w:val="Questions"/>
        <w:rPr>
          <w:rFonts w:cs="Segoe UI"/>
          <w:sz w:val="18"/>
          <w:szCs w:val="18"/>
        </w:rPr>
      </w:pPr>
      <w:r>
        <w:rPr>
          <w:rFonts w:cs="Segoe UI"/>
          <w:sz w:val="18"/>
          <w:szCs w:val="18"/>
        </w:rPr>
        <w:t>Let OneDrive decide between showing OneDrive app or OneDrive web</w:t>
      </w:r>
    </w:p>
    <w:p w14:paraId="497E8C50" w14:textId="77777777" w:rsidR="002D3165" w:rsidRDefault="002D3165" w:rsidP="002D3165">
      <w:pPr>
        <w:spacing w:after="0"/>
        <w:rPr>
          <w:rFonts w:cs="Segoe UI"/>
          <w:bCs/>
          <w:sz w:val="18"/>
          <w:szCs w:val="18"/>
        </w:rPr>
      </w:pPr>
    </w:p>
    <w:p w14:paraId="16D9B4DA" w14:textId="77777777" w:rsidR="002D3165" w:rsidRDefault="002D3165" w:rsidP="002D3165">
      <w:pPr>
        <w:spacing w:after="0"/>
        <w:rPr>
          <w:rFonts w:cs="Segoe UI"/>
          <w:bCs/>
          <w:sz w:val="18"/>
          <w:szCs w:val="18"/>
        </w:rPr>
      </w:pPr>
      <w:r>
        <w:rPr>
          <w:rFonts w:cs="Segoe UI"/>
          <w:bCs/>
          <w:sz w:val="18"/>
          <w:szCs w:val="18"/>
        </w:rPr>
        <w:t xml:space="preserve">On the receiving side, if the user has the racounteur app, the link should open in Racounteur. </w:t>
      </w:r>
    </w:p>
    <w:p w14:paraId="38FBD63A" w14:textId="77777777" w:rsidR="002D3165" w:rsidRDefault="002D3165" w:rsidP="002D3165">
      <w:pPr>
        <w:spacing w:after="0"/>
        <w:rPr>
          <w:rFonts w:cs="Segoe UI"/>
          <w:bCs/>
          <w:sz w:val="18"/>
          <w:szCs w:val="18"/>
        </w:rPr>
      </w:pPr>
      <w:r>
        <w:rPr>
          <w:rFonts w:cs="Segoe UI"/>
          <w:bCs/>
          <w:sz w:val="18"/>
          <w:szCs w:val="18"/>
        </w:rPr>
        <w:t xml:space="preserve">If user has not downloaded racounter, </w:t>
      </w:r>
    </w:p>
    <w:p w14:paraId="30565067" w14:textId="78C78503" w:rsidR="002D3165" w:rsidRDefault="20AEBE9C" w:rsidP="006526C1">
      <w:pPr>
        <w:pStyle w:val="ListParagraph"/>
        <w:numPr>
          <w:ilvl w:val="0"/>
          <w:numId w:val="5"/>
        </w:numPr>
        <w:spacing w:after="0"/>
        <w:rPr>
          <w:rFonts w:cs="Segoe UI"/>
          <w:bCs/>
          <w:sz w:val="18"/>
          <w:szCs w:val="18"/>
        </w:rPr>
      </w:pPr>
      <w:commentRangeStart w:id="41"/>
      <w:commentRangeStart w:id="42"/>
      <w:r w:rsidRPr="20AEBE9C">
        <w:rPr>
          <w:rFonts w:ascii="Segoe UI" w:eastAsia="Segoe UI" w:hAnsi="Segoe UI" w:cs="Segoe UI"/>
          <w:sz w:val="18"/>
          <w:szCs w:val="18"/>
        </w:rPr>
        <w:t>Prompt user to download the app</w:t>
      </w:r>
      <w:commentRangeEnd w:id="41"/>
      <w:r w:rsidR="002D3165">
        <w:rPr>
          <w:rStyle w:val="CommentReference"/>
        </w:rPr>
        <w:commentReference w:id="41"/>
      </w:r>
      <w:commentRangeEnd w:id="42"/>
      <w:r w:rsidR="002D3165">
        <w:rPr>
          <w:rStyle w:val="CommentReference"/>
        </w:rPr>
        <w:commentReference w:id="42"/>
      </w:r>
    </w:p>
    <w:p w14:paraId="7A57576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app.</w:t>
      </w:r>
    </w:p>
    <w:p w14:paraId="03C02DE3" w14:textId="77777777" w:rsidR="002D3165" w:rsidRDefault="002D3165" w:rsidP="002D3165">
      <w:pPr>
        <w:spacing w:after="0"/>
        <w:rPr>
          <w:rFonts w:cs="Segoe UI"/>
          <w:bCs/>
          <w:sz w:val="18"/>
          <w:szCs w:val="18"/>
        </w:rPr>
      </w:pPr>
      <w:r>
        <w:rPr>
          <w:rFonts w:cs="Segoe UI"/>
          <w:bCs/>
          <w:sz w:val="18"/>
          <w:szCs w:val="18"/>
        </w:rPr>
        <w:t xml:space="preserve">If user has not downloaded OneDrive app, </w:t>
      </w:r>
    </w:p>
    <w:p w14:paraId="7EAD0480"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Prompt user to download the app</w:t>
      </w:r>
    </w:p>
    <w:p w14:paraId="4E9294B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web.</w:t>
      </w:r>
    </w:p>
    <w:p w14:paraId="685F1D3F" w14:textId="77777777" w:rsidR="002D3165" w:rsidRPr="00CD68C7" w:rsidRDefault="002D3165" w:rsidP="002D3165">
      <w:pPr>
        <w:spacing w:after="0"/>
        <w:rPr>
          <w:rFonts w:cs="Segoe UI"/>
          <w:bCs/>
          <w:sz w:val="18"/>
          <w:szCs w:val="18"/>
        </w:rPr>
      </w:pPr>
    </w:p>
    <w:p w14:paraId="23F1D6A6" w14:textId="44FBB645" w:rsidR="002D3165" w:rsidRDefault="65A0E744" w:rsidP="002D3165">
      <w:r>
        <w:t xml:space="preserve">The link has the following </w:t>
      </w:r>
      <w:commentRangeStart w:id="43"/>
      <w:commentRangeStart w:id="44"/>
      <w:r>
        <w:t>link</w:t>
      </w:r>
      <w:commentRangeEnd w:id="43"/>
      <w:r w:rsidR="002D3165">
        <w:rPr>
          <w:rStyle w:val="CommentReference"/>
        </w:rPr>
        <w:commentReference w:id="43"/>
      </w:r>
      <w:commentRangeEnd w:id="44"/>
      <w:r w:rsidR="002D3165">
        <w:rPr>
          <w:rStyle w:val="CommentReference"/>
        </w:rPr>
        <w:commentReference w:id="44"/>
      </w:r>
      <w:r>
        <w:t xml:space="preserve"> configurations:</w:t>
      </w:r>
    </w:p>
    <w:p w14:paraId="0FC47334" w14:textId="00CB7151" w:rsidR="002D3165" w:rsidRPr="001B04A8" w:rsidRDefault="7F4E0693" w:rsidP="006526C1">
      <w:pPr>
        <w:pStyle w:val="ListParagraph"/>
        <w:numPr>
          <w:ilvl w:val="0"/>
          <w:numId w:val="5"/>
        </w:numPr>
      </w:pPr>
      <w:r w:rsidRPr="7F4E0693">
        <w:rPr>
          <w:sz w:val="18"/>
          <w:szCs w:val="18"/>
        </w:rPr>
        <w:t xml:space="preserve">Providing links is a </w:t>
      </w:r>
      <w:commentRangeStart w:id="45"/>
      <w:commentRangeStart w:id="46"/>
      <w:r w:rsidRPr="7F4E0693">
        <w:rPr>
          <w:sz w:val="18"/>
          <w:szCs w:val="18"/>
        </w:rPr>
        <w:t xml:space="preserve">stripped down </w:t>
      </w:r>
      <w:commentRangeEnd w:id="45"/>
      <w:r w:rsidR="002D3165">
        <w:rPr>
          <w:rStyle w:val="CommentReference"/>
        </w:rPr>
        <w:commentReference w:id="45"/>
      </w:r>
      <w:commentRangeEnd w:id="46"/>
      <w:r w:rsidR="002D3165">
        <w:rPr>
          <w:rStyle w:val="CommentReference"/>
        </w:rPr>
        <w:commentReference w:id="46"/>
      </w:r>
      <w:r w:rsidRPr="7F4E0693">
        <w:rPr>
          <w:sz w:val="18"/>
          <w:szCs w:val="18"/>
        </w:rPr>
        <w:t>version of “shared albums” or “shared folders”</w:t>
      </w:r>
      <w:r w:rsidR="002D3165">
        <w:rPr>
          <w:rStyle w:val="CommentReference"/>
        </w:rPr>
        <w:commentReference w:id="47"/>
      </w:r>
      <w:r w:rsidR="002D3165">
        <w:rPr>
          <w:rStyle w:val="CommentReference"/>
        </w:rPr>
        <w:commentReference w:id="48"/>
      </w:r>
    </w:p>
    <w:p w14:paraId="7E843DA5" w14:textId="77777777" w:rsidR="002D3165" w:rsidRPr="00C730A3" w:rsidRDefault="002D3165" w:rsidP="006526C1">
      <w:pPr>
        <w:pStyle w:val="ListParagraph"/>
        <w:numPr>
          <w:ilvl w:val="0"/>
          <w:numId w:val="5"/>
        </w:numPr>
      </w:pPr>
      <w:r w:rsidRPr="00BB55DE">
        <w:rPr>
          <w:sz w:val="18"/>
          <w:szCs w:val="18"/>
        </w:rPr>
        <w:t xml:space="preserve"> </w:t>
      </w:r>
      <w:commentRangeStart w:id="49"/>
      <w:commentRangeStart w:id="50"/>
      <w:r w:rsidRPr="00BB55DE">
        <w:rPr>
          <w:sz w:val="18"/>
          <w:szCs w:val="18"/>
        </w:rPr>
        <w:t xml:space="preserve">Assume view only permissions for </w:t>
      </w:r>
      <w:r>
        <w:rPr>
          <w:sz w:val="18"/>
          <w:szCs w:val="18"/>
        </w:rPr>
        <w:t>recipients with link</w:t>
      </w:r>
      <w:r w:rsidRPr="00BB55DE">
        <w:rPr>
          <w:sz w:val="18"/>
          <w:szCs w:val="18"/>
        </w:rPr>
        <w:t xml:space="preserve">. </w:t>
      </w:r>
    </w:p>
    <w:p w14:paraId="323DE624" w14:textId="77777777" w:rsidR="002D3165" w:rsidRPr="00C730A3" w:rsidRDefault="002D3165" w:rsidP="006526C1">
      <w:pPr>
        <w:pStyle w:val="ListParagraph"/>
        <w:numPr>
          <w:ilvl w:val="0"/>
          <w:numId w:val="5"/>
        </w:numPr>
      </w:pPr>
      <w:r w:rsidRPr="00BB55DE">
        <w:rPr>
          <w:sz w:val="18"/>
          <w:szCs w:val="18"/>
        </w:rPr>
        <w:t xml:space="preserve">Neither </w:t>
      </w:r>
      <w:r>
        <w:rPr>
          <w:sz w:val="18"/>
          <w:szCs w:val="18"/>
        </w:rPr>
        <w:t>sender</w:t>
      </w:r>
      <w:r w:rsidRPr="00BB55DE">
        <w:rPr>
          <w:sz w:val="18"/>
          <w:szCs w:val="18"/>
        </w:rPr>
        <w:t xml:space="preserve"> nor </w:t>
      </w:r>
      <w:r>
        <w:rPr>
          <w:sz w:val="18"/>
          <w:szCs w:val="18"/>
        </w:rPr>
        <w:t>recipient</w:t>
      </w:r>
      <w:r w:rsidRPr="00BB55DE">
        <w:rPr>
          <w:sz w:val="18"/>
          <w:szCs w:val="18"/>
        </w:rPr>
        <w:t xml:space="preserve"> can edit (add/delete) content to the virtual folder once the link is created</w:t>
      </w:r>
      <w:commentRangeEnd w:id="49"/>
      <w:r w:rsidRPr="00BB55DE">
        <w:rPr>
          <w:rStyle w:val="CommentReference"/>
          <w:rFonts w:eastAsiaTheme="minorEastAsia"/>
          <w:sz w:val="18"/>
          <w:szCs w:val="18"/>
          <w:lang w:bidi="en-US"/>
        </w:rPr>
        <w:commentReference w:id="49"/>
      </w:r>
      <w:commentRangeEnd w:id="50"/>
      <w:r>
        <w:rPr>
          <w:rStyle w:val="CommentReference"/>
          <w:rFonts w:eastAsiaTheme="minorEastAsia"/>
          <w:lang w:bidi="en-US"/>
        </w:rPr>
        <w:commentReference w:id="50"/>
      </w:r>
    </w:p>
    <w:p w14:paraId="0BB2CF05" w14:textId="77777777" w:rsidR="002D3165" w:rsidRPr="00C730A3" w:rsidRDefault="002D3165" w:rsidP="006526C1">
      <w:pPr>
        <w:pStyle w:val="ListParagraph"/>
        <w:numPr>
          <w:ilvl w:val="1"/>
          <w:numId w:val="5"/>
        </w:numPr>
      </w:pPr>
      <w:r>
        <w:rPr>
          <w:sz w:val="18"/>
          <w:szCs w:val="18"/>
        </w:rPr>
        <w:t>More advanced sharing with ability to manage albums will come in the future</w:t>
      </w:r>
    </w:p>
    <w:p w14:paraId="65BCA16B" w14:textId="77777777" w:rsidR="002D3165" w:rsidRDefault="002D3165" w:rsidP="006526C1">
      <w:pPr>
        <w:pStyle w:val="ListParagraph"/>
        <w:numPr>
          <w:ilvl w:val="0"/>
          <w:numId w:val="5"/>
        </w:numPr>
      </w:pPr>
      <w:r>
        <w:t>Link will not be surfaced and available to sender once the share flow is complete</w:t>
      </w:r>
    </w:p>
    <w:p w14:paraId="10898554" w14:textId="77777777" w:rsidR="002D3165" w:rsidRDefault="002D3165" w:rsidP="006526C1">
      <w:pPr>
        <w:pStyle w:val="ListParagraph"/>
        <w:numPr>
          <w:ilvl w:val="1"/>
          <w:numId w:val="5"/>
        </w:numPr>
      </w:pPr>
      <w:r>
        <w:t>Sender will not be able to find all the links they have shared (unless they have manually saved the link after each share)</w:t>
      </w:r>
    </w:p>
    <w:p w14:paraId="06CC99DF" w14:textId="77777777" w:rsidR="002D3165" w:rsidRPr="00EE4744" w:rsidRDefault="002D3165" w:rsidP="006526C1">
      <w:pPr>
        <w:pStyle w:val="ListParagraph"/>
        <w:numPr>
          <w:ilvl w:val="0"/>
          <w:numId w:val="5"/>
        </w:numPr>
      </w:pPr>
      <w:r>
        <w:t xml:space="preserve">Recipient with link can always access the contents. </w:t>
      </w:r>
      <w:r w:rsidRPr="00BB55DE">
        <w:rPr>
          <w:sz w:val="18"/>
          <w:szCs w:val="18"/>
        </w:rPr>
        <w:t xml:space="preserve">Shared link persists for the life of the </w:t>
      </w:r>
      <w:r>
        <w:rPr>
          <w:sz w:val="18"/>
          <w:szCs w:val="18"/>
        </w:rPr>
        <w:t>send</w:t>
      </w:r>
      <w:r w:rsidRPr="00BB55DE">
        <w:rPr>
          <w:sz w:val="18"/>
          <w:szCs w:val="18"/>
        </w:rPr>
        <w:t xml:space="preserve"> (or as long as the sender has an active OneDrive account)</w:t>
      </w:r>
    </w:p>
    <w:p w14:paraId="7237B5E2" w14:textId="77777777" w:rsidR="002D3165" w:rsidRDefault="002D3165" w:rsidP="006526C1">
      <w:pPr>
        <w:pStyle w:val="ListParagraph"/>
        <w:numPr>
          <w:ilvl w:val="0"/>
          <w:numId w:val="5"/>
        </w:numPr>
      </w:pPr>
      <w:r>
        <w:t>If user renames or deletes pictures that are referenced via a link (to a OneDrive virtual folder), we will follow OneDrive policies on this. That is,</w:t>
      </w:r>
    </w:p>
    <w:p w14:paraId="5E498FF1" w14:textId="77777777" w:rsidR="002D3165" w:rsidRPr="00EE4744" w:rsidRDefault="002D3165" w:rsidP="006526C1">
      <w:pPr>
        <w:pStyle w:val="ListParagraph"/>
        <w:numPr>
          <w:ilvl w:val="1"/>
          <w:numId w:val="5"/>
        </w:numPr>
        <w:rPr>
          <w:color w:val="FF0000"/>
        </w:rPr>
      </w:pPr>
      <w:r w:rsidRPr="00EE4744">
        <w:rPr>
          <w:color w:val="FF0000"/>
        </w:rPr>
        <w:lastRenderedPageBreak/>
        <w:t>Renamed pictures will still be accessible</w:t>
      </w:r>
    </w:p>
    <w:p w14:paraId="4723FFAB" w14:textId="77777777" w:rsidR="002D3165" w:rsidRDefault="002D3165" w:rsidP="006526C1">
      <w:pPr>
        <w:pStyle w:val="ListParagraph"/>
        <w:numPr>
          <w:ilvl w:val="1"/>
          <w:numId w:val="5"/>
        </w:numPr>
        <w:rPr>
          <w:color w:val="FF0000"/>
        </w:rPr>
      </w:pPr>
      <w:r w:rsidRPr="00EE4744">
        <w:rPr>
          <w:color w:val="FF0000"/>
        </w:rPr>
        <w:t>Deleted pictures will no longer be accessible.</w:t>
      </w:r>
    </w:p>
    <w:p w14:paraId="4B142B45" w14:textId="77777777" w:rsidR="002D3165" w:rsidRPr="00EE4744" w:rsidRDefault="002D3165" w:rsidP="002D3165">
      <w:pPr>
        <w:pStyle w:val="Questions"/>
        <w:rPr>
          <w:color w:val="FF0000"/>
        </w:rPr>
      </w:pPr>
      <w:r>
        <w:rPr>
          <w:color w:val="FF0000"/>
        </w:rPr>
        <w:t>Open issue: need to verify the OneDrive policies on renaming/deleting content referenced in virtual folders</w:t>
      </w:r>
    </w:p>
    <w:p w14:paraId="4C2FE07C" w14:textId="2DEC19E8" w:rsidR="00BA1923" w:rsidRDefault="00BA1923" w:rsidP="00BA1923">
      <w:pPr>
        <w:pStyle w:val="Heading3"/>
      </w:pPr>
      <w:r>
        <w:t>Data Package</w:t>
      </w:r>
      <w:r w:rsidR="00407480">
        <w:t xml:space="preserve"> for ‘share as link’</w:t>
      </w:r>
    </w:p>
    <w:p w14:paraId="4601A931" w14:textId="77777777" w:rsidR="00E57D26" w:rsidRDefault="00E57D26" w:rsidP="00E57D26">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E57D26" w:rsidRPr="004622D9" w14:paraId="477442D9" w14:textId="77777777" w:rsidTr="00E57D26">
        <w:trPr>
          <w:cnfStyle w:val="100000000000" w:firstRow="1" w:lastRow="0" w:firstColumn="0" w:lastColumn="0" w:oddVBand="0" w:evenVBand="0" w:oddHBand="0" w:evenHBand="0" w:firstRowFirstColumn="0" w:firstRowLastColumn="0" w:lastRowFirstColumn="0" w:lastRowLastColumn="0"/>
        </w:trPr>
        <w:tc>
          <w:tcPr>
            <w:tcW w:w="1955" w:type="dxa"/>
          </w:tcPr>
          <w:p w14:paraId="48C49CC9" w14:textId="77777777" w:rsidR="00E57D26" w:rsidRPr="004622D9" w:rsidRDefault="00E57D26" w:rsidP="00E57D26">
            <w:r>
              <w:t>Data package property</w:t>
            </w:r>
          </w:p>
        </w:tc>
        <w:tc>
          <w:tcPr>
            <w:tcW w:w="5310" w:type="dxa"/>
          </w:tcPr>
          <w:p w14:paraId="39BF98A5" w14:textId="77777777" w:rsidR="00E57D26" w:rsidRPr="004622D9" w:rsidRDefault="00E57D26" w:rsidP="00E57D26">
            <w:r>
              <w:t>Description</w:t>
            </w:r>
          </w:p>
        </w:tc>
        <w:tc>
          <w:tcPr>
            <w:tcW w:w="990" w:type="dxa"/>
          </w:tcPr>
          <w:p w14:paraId="064FD2AD" w14:textId="77777777" w:rsidR="00E57D26" w:rsidRPr="004622D9" w:rsidRDefault="00E57D26" w:rsidP="00E57D26">
            <w:r>
              <w:t xml:space="preserve">Required? </w:t>
            </w:r>
          </w:p>
        </w:tc>
        <w:tc>
          <w:tcPr>
            <w:tcW w:w="2142" w:type="dxa"/>
          </w:tcPr>
          <w:p w14:paraId="3F51FD6E" w14:textId="77777777" w:rsidR="00E57D26" w:rsidRDefault="00E57D26" w:rsidP="00E57D26">
            <w:r>
              <w:t>Support</w:t>
            </w:r>
          </w:p>
        </w:tc>
      </w:tr>
      <w:tr w:rsidR="00E57D26" w:rsidRPr="004622D9" w14:paraId="6400C1BC" w14:textId="77777777" w:rsidTr="00E57D26">
        <w:tc>
          <w:tcPr>
            <w:tcW w:w="1955" w:type="dxa"/>
          </w:tcPr>
          <w:p w14:paraId="52354929" w14:textId="77777777" w:rsidR="00E57D26" w:rsidRDefault="00903C75" w:rsidP="00E57D26">
            <w:hyperlink r:id="rId59" w:history="1">
              <w:r w:rsidR="00E57D26">
                <w:rPr>
                  <w:rStyle w:val="Strong"/>
                  <w:color w:val="0000FF"/>
                  <w:u w:val="single"/>
                </w:rPr>
                <w:t>ApplicationListingUri</w:t>
              </w:r>
            </w:hyperlink>
          </w:p>
        </w:tc>
        <w:tc>
          <w:tcPr>
            <w:tcW w:w="5310" w:type="dxa"/>
          </w:tcPr>
          <w:p w14:paraId="61448AED" w14:textId="77777777" w:rsidR="00E57D26" w:rsidRDefault="00E57D26" w:rsidP="00E57D26">
            <w:r>
              <w:t>Gets or sets the Uniform Resource Identifier (URI) of the app's location in the Windows Store</w:t>
            </w:r>
          </w:p>
        </w:tc>
        <w:tc>
          <w:tcPr>
            <w:tcW w:w="990" w:type="dxa"/>
          </w:tcPr>
          <w:p w14:paraId="1D92888E" w14:textId="77777777" w:rsidR="00E57D26" w:rsidRDefault="00E57D26" w:rsidP="00E57D26"/>
        </w:tc>
        <w:tc>
          <w:tcPr>
            <w:tcW w:w="2142" w:type="dxa"/>
          </w:tcPr>
          <w:p w14:paraId="198D7CFD" w14:textId="77777777" w:rsidR="00E57D26" w:rsidRPr="00544363" w:rsidRDefault="00E57D26" w:rsidP="00E57D26">
            <w:r w:rsidRPr="00544363">
              <w:t>Provided by system</w:t>
            </w:r>
          </w:p>
        </w:tc>
      </w:tr>
      <w:tr w:rsidR="00E57D26" w:rsidRPr="004622D9" w14:paraId="1C7A6A41" w14:textId="77777777" w:rsidTr="00E57D26">
        <w:tc>
          <w:tcPr>
            <w:tcW w:w="1955" w:type="dxa"/>
          </w:tcPr>
          <w:p w14:paraId="0C15429C" w14:textId="77777777" w:rsidR="00E57D26" w:rsidRDefault="00903C75" w:rsidP="00E57D26">
            <w:hyperlink r:id="rId60" w:history="1">
              <w:r w:rsidR="00E57D26">
                <w:rPr>
                  <w:rStyle w:val="Strong"/>
                  <w:color w:val="0000FF"/>
                  <w:u w:val="single"/>
                </w:rPr>
                <w:t>ApplicationName</w:t>
              </w:r>
            </w:hyperlink>
          </w:p>
        </w:tc>
        <w:tc>
          <w:tcPr>
            <w:tcW w:w="5310" w:type="dxa"/>
          </w:tcPr>
          <w:p w14:paraId="26A91112" w14:textId="77777777" w:rsidR="00E57D26" w:rsidRDefault="00E57D26" w:rsidP="00E57D26">
            <w:r>
              <w:t>Gets or sets the name of the app that created the DataPackage object</w:t>
            </w:r>
          </w:p>
        </w:tc>
        <w:tc>
          <w:tcPr>
            <w:tcW w:w="990" w:type="dxa"/>
          </w:tcPr>
          <w:p w14:paraId="3F00B46F" w14:textId="77777777" w:rsidR="00E57D26" w:rsidRDefault="00E57D26" w:rsidP="00E57D26">
            <w:r>
              <w:t>Yes</w:t>
            </w:r>
          </w:p>
        </w:tc>
        <w:tc>
          <w:tcPr>
            <w:tcW w:w="2142" w:type="dxa"/>
          </w:tcPr>
          <w:p w14:paraId="1916D873" w14:textId="77777777" w:rsidR="00E57D26" w:rsidRPr="00544363" w:rsidRDefault="00E57D26" w:rsidP="00E57D26">
            <w:r w:rsidRPr="00544363">
              <w:t>Provided by system</w:t>
            </w:r>
          </w:p>
        </w:tc>
      </w:tr>
      <w:tr w:rsidR="00E57D26" w:rsidRPr="004622D9" w14:paraId="1DA9BC71" w14:textId="77777777" w:rsidTr="00E57D26">
        <w:tc>
          <w:tcPr>
            <w:tcW w:w="1955" w:type="dxa"/>
          </w:tcPr>
          <w:p w14:paraId="1F4AF51D" w14:textId="77777777" w:rsidR="00E57D26" w:rsidRDefault="00903C75" w:rsidP="00E57D26">
            <w:hyperlink r:id="rId61" w:history="1">
              <w:r w:rsidR="00E57D26">
                <w:rPr>
                  <w:rStyle w:val="Strong"/>
                  <w:color w:val="0000FF"/>
                  <w:u w:val="single"/>
                </w:rPr>
                <w:t>ContentSourceApplicationLink</w:t>
              </w:r>
            </w:hyperlink>
          </w:p>
        </w:tc>
        <w:tc>
          <w:tcPr>
            <w:tcW w:w="5310" w:type="dxa"/>
          </w:tcPr>
          <w:p w14:paraId="19AA278A" w14:textId="77777777" w:rsidR="00E57D26" w:rsidRDefault="00E57D26" w:rsidP="00E57D26">
            <w:r>
              <w:t>Gets or sets the application link to the content from the source app.</w:t>
            </w:r>
            <w:r>
              <w:rPr>
                <w:lang w:val="en"/>
              </w:rPr>
              <w:t xml:space="preserve"> It is a companion property that you use to attribute shared content.</w:t>
            </w:r>
          </w:p>
        </w:tc>
        <w:tc>
          <w:tcPr>
            <w:tcW w:w="990" w:type="dxa"/>
          </w:tcPr>
          <w:p w14:paraId="2FBB8FFB" w14:textId="77777777" w:rsidR="00E57D26" w:rsidRDefault="00E57D26" w:rsidP="00E57D26"/>
        </w:tc>
        <w:tc>
          <w:tcPr>
            <w:tcW w:w="2142" w:type="dxa"/>
          </w:tcPr>
          <w:p w14:paraId="498F6886" w14:textId="77777777" w:rsidR="00E57D26" w:rsidRDefault="00E57D26" w:rsidP="00E57D26">
            <w:commentRangeStart w:id="51"/>
            <w:r>
              <w:t>Provided by raconteur app</w:t>
            </w:r>
            <w:commentRangeEnd w:id="51"/>
            <w:r>
              <w:rPr>
                <w:rStyle w:val="CommentReference"/>
                <w:rFonts w:ascii="Calibri" w:eastAsiaTheme="minorEastAsia" w:hAnsi="Calibri" w:cs="Times New Roman"/>
                <w:lang w:bidi="en-US"/>
              </w:rPr>
              <w:commentReference w:id="51"/>
            </w:r>
          </w:p>
        </w:tc>
      </w:tr>
      <w:tr w:rsidR="00E57D26" w:rsidRPr="004622D9" w14:paraId="61858E3D" w14:textId="77777777" w:rsidTr="00E57D26">
        <w:tc>
          <w:tcPr>
            <w:tcW w:w="1955" w:type="dxa"/>
          </w:tcPr>
          <w:p w14:paraId="13AEF3C6" w14:textId="77777777" w:rsidR="00E57D26" w:rsidRDefault="00903C75" w:rsidP="00E57D26">
            <w:hyperlink r:id="rId62" w:history="1">
              <w:r w:rsidR="00E57D26">
                <w:rPr>
                  <w:rStyle w:val="Strong"/>
                  <w:color w:val="0000FF"/>
                  <w:u w:val="single"/>
                </w:rPr>
                <w:t>Description</w:t>
              </w:r>
            </w:hyperlink>
            <w:r w:rsidR="00E57D26">
              <w:t xml:space="preserve"> (Body)</w:t>
            </w:r>
          </w:p>
        </w:tc>
        <w:tc>
          <w:tcPr>
            <w:tcW w:w="5310" w:type="dxa"/>
          </w:tcPr>
          <w:p w14:paraId="39CAB9AA" w14:textId="77777777" w:rsidR="00E57D26" w:rsidRDefault="00E57D26" w:rsidP="00E57D26">
            <w:r>
              <w:t>Gets or sets text that describes the contents of the DataPackage</w:t>
            </w:r>
          </w:p>
          <w:p w14:paraId="31417438" w14:textId="77777777" w:rsidR="00E57D26" w:rsidRDefault="00E57D26" w:rsidP="00E57D26">
            <w:r>
              <w:t>String, e.g. “File from the Mail app”</w:t>
            </w:r>
          </w:p>
        </w:tc>
        <w:tc>
          <w:tcPr>
            <w:tcW w:w="990" w:type="dxa"/>
          </w:tcPr>
          <w:p w14:paraId="37144A6E" w14:textId="77777777" w:rsidR="00E57D26" w:rsidRDefault="00E57D26" w:rsidP="00E57D26"/>
        </w:tc>
        <w:tc>
          <w:tcPr>
            <w:tcW w:w="2142" w:type="dxa"/>
          </w:tcPr>
          <w:p w14:paraId="20783FBF" w14:textId="77777777" w:rsidR="00E57D26" w:rsidRDefault="00E57D26" w:rsidP="00E57D26">
            <w:r>
              <w:t xml:space="preserve">Provided by raconteur app. </w:t>
            </w:r>
          </w:p>
          <w:p w14:paraId="40323770" w14:textId="77777777" w:rsidR="00E57D26" w:rsidRPr="009F7CD4" w:rsidRDefault="00E57D26" w:rsidP="00E57D26">
            <w:pPr>
              <w:rPr>
                <w:i/>
              </w:rPr>
            </w:pPr>
            <w:r w:rsidRPr="009F7CD4">
              <w:rPr>
                <w:i/>
              </w:rPr>
              <w:t>Text in tables below.</w:t>
            </w:r>
          </w:p>
        </w:tc>
      </w:tr>
      <w:tr w:rsidR="00E57D26" w:rsidRPr="004622D9" w14:paraId="1876FAEC" w14:textId="77777777" w:rsidTr="00E57D26">
        <w:tc>
          <w:tcPr>
            <w:tcW w:w="1955" w:type="dxa"/>
          </w:tcPr>
          <w:p w14:paraId="5BAEB019" w14:textId="77777777" w:rsidR="00E57D26" w:rsidRDefault="00903C75" w:rsidP="00E57D26">
            <w:hyperlink r:id="rId63" w:history="1">
              <w:r w:rsidR="00E57D26">
                <w:rPr>
                  <w:rStyle w:val="Strong"/>
                  <w:color w:val="0000FF"/>
                  <w:u w:val="single"/>
                </w:rPr>
                <w:t>FileTypes</w:t>
              </w:r>
            </w:hyperlink>
          </w:p>
        </w:tc>
        <w:tc>
          <w:tcPr>
            <w:tcW w:w="5310" w:type="dxa"/>
          </w:tcPr>
          <w:p w14:paraId="57A6852C" w14:textId="77777777" w:rsidR="00E57D26" w:rsidRDefault="00E57D26" w:rsidP="00E57D26">
            <w:r>
              <w:t>Specifies a vector object that contains the types of files stored in the DataPackage object.</w:t>
            </w:r>
          </w:p>
        </w:tc>
        <w:tc>
          <w:tcPr>
            <w:tcW w:w="990" w:type="dxa"/>
          </w:tcPr>
          <w:p w14:paraId="2A4FDDE0" w14:textId="77777777" w:rsidR="00E57D26" w:rsidRDefault="00E57D26" w:rsidP="00E57D26">
            <w:r>
              <w:t>Yes</w:t>
            </w:r>
          </w:p>
        </w:tc>
        <w:tc>
          <w:tcPr>
            <w:tcW w:w="2142" w:type="dxa"/>
          </w:tcPr>
          <w:p w14:paraId="54FF9BA3" w14:textId="77777777" w:rsidR="00E57D26" w:rsidRPr="0066710E" w:rsidRDefault="00E57D26" w:rsidP="00E57D26">
            <w:r>
              <w:t>R</w:t>
            </w:r>
            <w:r w:rsidRPr="0066710E">
              <w:t>aconteur app provides</w:t>
            </w:r>
            <w:r>
              <w:t xml:space="preserve"> file extensions of file(/s) being shared</w:t>
            </w:r>
          </w:p>
          <w:p w14:paraId="6D029E12" w14:textId="77777777" w:rsidR="00E57D26" w:rsidRDefault="00E57D26" w:rsidP="00E57D26"/>
        </w:tc>
      </w:tr>
      <w:tr w:rsidR="00E57D26" w:rsidRPr="004622D9" w14:paraId="009237AA" w14:textId="77777777" w:rsidTr="00E57D26">
        <w:tc>
          <w:tcPr>
            <w:tcW w:w="1955" w:type="dxa"/>
          </w:tcPr>
          <w:p w14:paraId="2784F63E" w14:textId="77777777" w:rsidR="00E57D26" w:rsidRDefault="00903C75" w:rsidP="00E57D26">
            <w:hyperlink r:id="rId64" w:history="1">
              <w:r w:rsidR="00E57D26">
                <w:rPr>
                  <w:rStyle w:val="Strong"/>
                  <w:color w:val="0000FF"/>
                  <w:u w:val="single"/>
                </w:rPr>
                <w:t>Square30x30Logo</w:t>
              </w:r>
            </w:hyperlink>
          </w:p>
        </w:tc>
        <w:tc>
          <w:tcPr>
            <w:tcW w:w="5310" w:type="dxa"/>
          </w:tcPr>
          <w:p w14:paraId="32E77F71" w14:textId="77777777" w:rsidR="00E57D26" w:rsidRDefault="00E57D26" w:rsidP="00E57D26">
            <w:r>
              <w:t>Gets or sets the source app's logo</w:t>
            </w:r>
          </w:p>
        </w:tc>
        <w:tc>
          <w:tcPr>
            <w:tcW w:w="990" w:type="dxa"/>
          </w:tcPr>
          <w:p w14:paraId="7610E07F" w14:textId="77777777" w:rsidR="00E57D26" w:rsidRDefault="00E57D26" w:rsidP="00E57D26"/>
        </w:tc>
        <w:tc>
          <w:tcPr>
            <w:tcW w:w="2142" w:type="dxa"/>
          </w:tcPr>
          <w:p w14:paraId="00816F29" w14:textId="77777777" w:rsidR="00E57D26" w:rsidRDefault="00E57D26" w:rsidP="00E57D26">
            <w:r>
              <w:t>Provided by raconteur app</w:t>
            </w:r>
          </w:p>
        </w:tc>
      </w:tr>
      <w:tr w:rsidR="00E57D26" w:rsidRPr="004622D9" w14:paraId="04B43D58" w14:textId="77777777" w:rsidTr="00E57D26">
        <w:tc>
          <w:tcPr>
            <w:tcW w:w="1955" w:type="dxa"/>
          </w:tcPr>
          <w:p w14:paraId="046E17FB" w14:textId="77777777" w:rsidR="00E57D26" w:rsidRDefault="00903C75" w:rsidP="00E57D26">
            <w:hyperlink r:id="rId65" w:history="1">
              <w:r w:rsidR="00E57D26">
                <w:rPr>
                  <w:rStyle w:val="Strong"/>
                  <w:color w:val="0000FF"/>
                  <w:u w:val="single"/>
                </w:rPr>
                <w:t>Thumbnail</w:t>
              </w:r>
            </w:hyperlink>
          </w:p>
        </w:tc>
        <w:tc>
          <w:tcPr>
            <w:tcW w:w="5310" w:type="dxa"/>
          </w:tcPr>
          <w:p w14:paraId="0E9A9F09" w14:textId="77777777" w:rsidR="00E57D26" w:rsidRDefault="00E57D26" w:rsidP="00E57D26">
            <w:r>
              <w:t>Gets or sets a thumbnail image for the DataPackage.</w:t>
            </w:r>
          </w:p>
        </w:tc>
        <w:tc>
          <w:tcPr>
            <w:tcW w:w="990" w:type="dxa"/>
          </w:tcPr>
          <w:p w14:paraId="5CD3D2DD" w14:textId="77777777" w:rsidR="00E57D26" w:rsidRDefault="00E57D26" w:rsidP="00E57D26">
            <w:r>
              <w:t>Yes</w:t>
            </w:r>
          </w:p>
        </w:tc>
        <w:tc>
          <w:tcPr>
            <w:tcW w:w="2142" w:type="dxa"/>
          </w:tcPr>
          <w:p w14:paraId="454D4AAA" w14:textId="77777777" w:rsidR="00E57D26" w:rsidRPr="0066710E" w:rsidRDefault="00E57D26" w:rsidP="00E57D26">
            <w:r>
              <w:t>R</w:t>
            </w:r>
            <w:r w:rsidRPr="0066710E">
              <w:t>aconteur app provides:</w:t>
            </w:r>
          </w:p>
          <w:p w14:paraId="4136488E" w14:textId="77777777" w:rsidR="00E57D26" w:rsidRDefault="00E57D26" w:rsidP="00A327AF">
            <w:pPr>
              <w:pStyle w:val="ListParagraph"/>
              <w:numPr>
                <w:ilvl w:val="0"/>
                <w:numId w:val="28"/>
              </w:numPr>
            </w:pPr>
            <w:r w:rsidRPr="0066710E">
              <w:t xml:space="preserve">A thumbnail of the item in the Viewer </w:t>
            </w:r>
          </w:p>
          <w:p w14:paraId="5A8A3F88" w14:textId="77777777" w:rsidR="00E57D26" w:rsidRPr="0066710E" w:rsidRDefault="00E57D26" w:rsidP="00A327AF">
            <w:pPr>
              <w:pStyle w:val="ListParagraph"/>
              <w:numPr>
                <w:ilvl w:val="0"/>
                <w:numId w:val="28"/>
              </w:numPr>
            </w:pPr>
            <w:r>
              <w:t xml:space="preserve">Thumbnails of </w:t>
            </w:r>
            <w:r w:rsidRPr="0066710E">
              <w:t>items in list view</w:t>
            </w:r>
          </w:p>
        </w:tc>
      </w:tr>
      <w:tr w:rsidR="00E57D26" w:rsidRPr="004622D9" w14:paraId="36F84C89" w14:textId="77777777" w:rsidTr="00E57D26">
        <w:tc>
          <w:tcPr>
            <w:tcW w:w="1955" w:type="dxa"/>
          </w:tcPr>
          <w:p w14:paraId="11A212E4" w14:textId="77777777" w:rsidR="00E57D26" w:rsidRDefault="00903C75" w:rsidP="00E57D26">
            <w:hyperlink r:id="rId66" w:history="1">
              <w:r w:rsidR="00E57D26">
                <w:rPr>
                  <w:rStyle w:val="Strong"/>
                  <w:color w:val="0000FF"/>
                  <w:u w:val="single"/>
                </w:rPr>
                <w:t>Title</w:t>
              </w:r>
            </w:hyperlink>
            <w:r w:rsidR="00E57D26">
              <w:t xml:space="preserve"> (Subject)</w:t>
            </w:r>
          </w:p>
        </w:tc>
        <w:tc>
          <w:tcPr>
            <w:tcW w:w="5310" w:type="dxa"/>
          </w:tcPr>
          <w:p w14:paraId="11BB77F8" w14:textId="77777777" w:rsidR="00E57D26" w:rsidRDefault="00E57D26" w:rsidP="00E57D26">
            <w:r>
              <w:t>Gets or sets the text that displays as a title for the contents of the DataPackage object.</w:t>
            </w:r>
          </w:p>
          <w:p w14:paraId="5FF60EFA" w14:textId="77777777" w:rsidR="00E57D26" w:rsidRDefault="00E57D26" w:rsidP="00E57D26">
            <w:r>
              <w:t>String, e.g. “1 photo”</w:t>
            </w:r>
          </w:p>
        </w:tc>
        <w:tc>
          <w:tcPr>
            <w:tcW w:w="990" w:type="dxa"/>
          </w:tcPr>
          <w:p w14:paraId="7DA97B43" w14:textId="77777777" w:rsidR="00E57D26" w:rsidRDefault="00E57D26" w:rsidP="00E57D26">
            <w:r>
              <w:t>Yes</w:t>
            </w:r>
          </w:p>
        </w:tc>
        <w:tc>
          <w:tcPr>
            <w:tcW w:w="2142" w:type="dxa"/>
          </w:tcPr>
          <w:p w14:paraId="69EAAF80" w14:textId="77777777" w:rsidR="00E57D26" w:rsidRDefault="00E57D26" w:rsidP="00E57D26">
            <w:r>
              <w:t xml:space="preserve">Provided by raconteur app. </w:t>
            </w:r>
          </w:p>
          <w:p w14:paraId="6B5BAC92" w14:textId="77777777" w:rsidR="00E57D26" w:rsidRDefault="00E57D26" w:rsidP="00E57D26">
            <w:r w:rsidRPr="009F7CD4">
              <w:rPr>
                <w:i/>
              </w:rPr>
              <w:t>Text in tables below.</w:t>
            </w:r>
          </w:p>
        </w:tc>
      </w:tr>
    </w:tbl>
    <w:p w14:paraId="19810CB4" w14:textId="77777777" w:rsidR="00E57D26" w:rsidRPr="00E57D26" w:rsidRDefault="00E57D26" w:rsidP="00E57D26"/>
    <w:p w14:paraId="7D49C40C" w14:textId="77777777" w:rsidR="00E57D26" w:rsidRDefault="00E57D26" w:rsidP="00E57D26">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E57D26" w:rsidRPr="004622D9" w14:paraId="175B5CE8" w14:textId="77777777" w:rsidTr="00E57D26">
        <w:trPr>
          <w:cnfStyle w:val="100000000000" w:firstRow="1" w:lastRow="0" w:firstColumn="0" w:lastColumn="0" w:oddVBand="0" w:evenVBand="0" w:oddHBand="0" w:evenHBand="0" w:firstRowFirstColumn="0" w:firstRowLastColumn="0" w:lastRowFirstColumn="0" w:lastRowLastColumn="0"/>
        </w:trPr>
        <w:tc>
          <w:tcPr>
            <w:tcW w:w="1542" w:type="dxa"/>
          </w:tcPr>
          <w:p w14:paraId="11F30C67" w14:textId="77777777" w:rsidR="00E57D26" w:rsidRPr="004622D9" w:rsidRDefault="00E57D26" w:rsidP="00E57D26">
            <w:r>
              <w:t>Data package property</w:t>
            </w:r>
          </w:p>
        </w:tc>
        <w:tc>
          <w:tcPr>
            <w:tcW w:w="3203" w:type="dxa"/>
            <w:gridSpan w:val="2"/>
          </w:tcPr>
          <w:p w14:paraId="342F91A0" w14:textId="77777777" w:rsidR="00E57D26" w:rsidRDefault="00E57D26" w:rsidP="00E57D26">
            <w:r>
              <w:t>PM text</w:t>
            </w:r>
          </w:p>
        </w:tc>
        <w:tc>
          <w:tcPr>
            <w:tcW w:w="2430" w:type="dxa"/>
          </w:tcPr>
          <w:p w14:paraId="1FF28889" w14:textId="77777777" w:rsidR="00E57D26" w:rsidRDefault="00E57D26" w:rsidP="00E57D26">
            <w:r>
              <w:t>UA approved text</w:t>
            </w:r>
          </w:p>
        </w:tc>
        <w:tc>
          <w:tcPr>
            <w:tcW w:w="2430" w:type="dxa"/>
          </w:tcPr>
          <w:p w14:paraId="366CA857" w14:textId="77777777" w:rsidR="00E57D26" w:rsidRPr="004622D9" w:rsidRDefault="00E57D26" w:rsidP="00E57D26">
            <w:r>
              <w:t>Comments</w:t>
            </w:r>
          </w:p>
        </w:tc>
        <w:tc>
          <w:tcPr>
            <w:tcW w:w="810" w:type="dxa"/>
          </w:tcPr>
          <w:p w14:paraId="0182F0C5" w14:textId="77777777" w:rsidR="00E57D26" w:rsidRPr="004622D9" w:rsidRDefault="00E57D26" w:rsidP="00E57D26">
            <w:r>
              <w:t>Final</w:t>
            </w:r>
          </w:p>
        </w:tc>
      </w:tr>
      <w:tr w:rsidR="00E57D26" w:rsidRPr="009F7CD4" w14:paraId="76CD2EB9" w14:textId="77777777" w:rsidTr="00E57D26">
        <w:tc>
          <w:tcPr>
            <w:tcW w:w="10415" w:type="dxa"/>
            <w:gridSpan w:val="6"/>
            <w:shd w:val="clear" w:color="auto" w:fill="A6A6A6" w:themeFill="background1" w:themeFillShade="A6"/>
          </w:tcPr>
          <w:p w14:paraId="2707F19F" w14:textId="481AEBBF" w:rsidR="00E57D26" w:rsidRPr="009F7CD4" w:rsidRDefault="00E57D26" w:rsidP="00E57D26">
            <w:pPr>
              <w:rPr>
                <w:b/>
              </w:rPr>
            </w:pPr>
            <w:r w:rsidRPr="009F7CD4">
              <w:rPr>
                <w:b/>
              </w:rPr>
              <w:t>Sharing 1 photo</w:t>
            </w:r>
            <w:r>
              <w:rPr>
                <w:b/>
              </w:rPr>
              <w:t>/video/RMT</w:t>
            </w:r>
            <w:r w:rsidRPr="009F7CD4">
              <w:rPr>
                <w:b/>
              </w:rPr>
              <w:t xml:space="preserve"> from viewer</w:t>
            </w:r>
          </w:p>
        </w:tc>
      </w:tr>
      <w:tr w:rsidR="00E57D26" w:rsidRPr="004622D9" w14:paraId="7E74547C" w14:textId="77777777" w:rsidTr="00E57D26">
        <w:tc>
          <w:tcPr>
            <w:tcW w:w="1542" w:type="dxa"/>
          </w:tcPr>
          <w:p w14:paraId="38865C1E" w14:textId="77777777" w:rsidR="00E57D26" w:rsidRPr="009F5AC1" w:rsidRDefault="00E57D26" w:rsidP="00E57D26">
            <w:r>
              <w:t xml:space="preserve">Content </w:t>
            </w:r>
          </w:p>
        </w:tc>
        <w:tc>
          <w:tcPr>
            <w:tcW w:w="3113" w:type="dxa"/>
          </w:tcPr>
          <w:p w14:paraId="1588B228" w14:textId="77777777" w:rsidR="00E57D26" w:rsidRDefault="00E57D26" w:rsidP="00E57D26">
            <w:r>
              <w:t>n/a</w:t>
            </w:r>
          </w:p>
        </w:tc>
        <w:tc>
          <w:tcPr>
            <w:tcW w:w="2520" w:type="dxa"/>
            <w:gridSpan w:val="2"/>
          </w:tcPr>
          <w:p w14:paraId="38277868" w14:textId="77777777" w:rsidR="00E57D26" w:rsidRDefault="00E57D26" w:rsidP="00E57D26">
            <w:r>
              <w:t>n/a</w:t>
            </w:r>
          </w:p>
        </w:tc>
        <w:tc>
          <w:tcPr>
            <w:tcW w:w="2430" w:type="dxa"/>
          </w:tcPr>
          <w:p w14:paraId="5D42F962" w14:textId="044EBBA6" w:rsidR="00E57D26" w:rsidRPr="009F5AC1" w:rsidRDefault="00E57D26" w:rsidP="00E57D26">
            <w:r>
              <w:t>Single</w:t>
            </w:r>
            <w:r w:rsidR="00D27597">
              <w:t xml:space="preserve"> URI to file</w:t>
            </w:r>
          </w:p>
        </w:tc>
        <w:tc>
          <w:tcPr>
            <w:tcW w:w="810" w:type="dxa"/>
          </w:tcPr>
          <w:p w14:paraId="6D660901" w14:textId="77777777" w:rsidR="00E57D26" w:rsidRPr="009F5AC1" w:rsidRDefault="00E57D26" w:rsidP="00E57D26">
            <w:r>
              <w:t>n/a</w:t>
            </w:r>
          </w:p>
        </w:tc>
      </w:tr>
      <w:tr w:rsidR="00E57D26" w:rsidRPr="004622D9" w14:paraId="2189180B" w14:textId="77777777" w:rsidTr="00E57D26">
        <w:tc>
          <w:tcPr>
            <w:tcW w:w="1542" w:type="dxa"/>
          </w:tcPr>
          <w:p w14:paraId="4FDA1341" w14:textId="77777777" w:rsidR="00E57D26" w:rsidRDefault="00E57D26" w:rsidP="00E57D26">
            <w:r>
              <w:t>Title</w:t>
            </w:r>
          </w:p>
        </w:tc>
        <w:tc>
          <w:tcPr>
            <w:tcW w:w="3113" w:type="dxa"/>
          </w:tcPr>
          <w:p w14:paraId="7C218857" w14:textId="77777777" w:rsidR="00E57D26" w:rsidRDefault="00E57D26" w:rsidP="00E57D26">
            <w:r w:rsidRPr="00DE0555">
              <w:t>Photo from &lt;location&gt; taken on &lt;date</w:t>
            </w:r>
            <w:r>
              <w:t>/date range</w:t>
            </w:r>
            <w:r w:rsidRPr="00DE0555">
              <w:t>&gt;</w:t>
            </w:r>
          </w:p>
        </w:tc>
        <w:tc>
          <w:tcPr>
            <w:tcW w:w="2520" w:type="dxa"/>
            <w:gridSpan w:val="2"/>
          </w:tcPr>
          <w:p w14:paraId="2D7868BE" w14:textId="77777777" w:rsidR="00E57D26" w:rsidRDefault="00E57D26" w:rsidP="00E57D26"/>
        </w:tc>
        <w:tc>
          <w:tcPr>
            <w:tcW w:w="2430" w:type="dxa"/>
          </w:tcPr>
          <w:p w14:paraId="7F5713AA" w14:textId="77777777" w:rsidR="00E57D26" w:rsidRDefault="00E57D26" w:rsidP="00E57D26">
            <w:r w:rsidRPr="00DE0555">
              <w:t>Metadata about location/date in photo</w:t>
            </w:r>
          </w:p>
        </w:tc>
        <w:tc>
          <w:tcPr>
            <w:tcW w:w="810" w:type="dxa"/>
          </w:tcPr>
          <w:p w14:paraId="4A9A6E5F" w14:textId="77777777" w:rsidR="00E57D26" w:rsidRDefault="00E57D26" w:rsidP="00E57D26"/>
        </w:tc>
      </w:tr>
      <w:tr w:rsidR="00E57D26" w:rsidRPr="004622D9" w14:paraId="009253EA" w14:textId="77777777" w:rsidTr="00722FB1">
        <w:trPr>
          <w:trHeight w:val="1752"/>
        </w:trPr>
        <w:tc>
          <w:tcPr>
            <w:tcW w:w="1542" w:type="dxa"/>
          </w:tcPr>
          <w:p w14:paraId="236C1632" w14:textId="77777777" w:rsidR="00E57D26" w:rsidRDefault="00E57D26" w:rsidP="00E57D26">
            <w:r>
              <w:t>Description</w:t>
            </w:r>
          </w:p>
        </w:tc>
        <w:tc>
          <w:tcPr>
            <w:tcW w:w="3113" w:type="dxa"/>
          </w:tcPr>
          <w:p w14:paraId="049C387C" w14:textId="77777777" w:rsidR="00E57D26" w:rsidRDefault="00E57D26" w:rsidP="00E57D26">
            <w:r>
              <w:t>Shared from &lt;host app name&gt; app</w:t>
            </w:r>
          </w:p>
          <w:p w14:paraId="5772D7BD" w14:textId="4C8C29D2" w:rsidR="00E57D26" w:rsidRDefault="00E57D26" w:rsidP="00722FB1">
            <w:r>
              <w:rPr>
                <w:color w:val="FF0000"/>
              </w:rPr>
              <w:t>Link to download app from store for device</w:t>
            </w:r>
          </w:p>
        </w:tc>
        <w:tc>
          <w:tcPr>
            <w:tcW w:w="2520" w:type="dxa"/>
            <w:gridSpan w:val="2"/>
          </w:tcPr>
          <w:p w14:paraId="6BCB41CD" w14:textId="77777777" w:rsidR="00E57D26" w:rsidRDefault="00E57D26" w:rsidP="00E57D26"/>
        </w:tc>
        <w:tc>
          <w:tcPr>
            <w:tcW w:w="2430" w:type="dxa"/>
          </w:tcPr>
          <w:p w14:paraId="6FA854FF" w14:textId="77777777" w:rsidR="00E57D26" w:rsidRDefault="00E57D26" w:rsidP="00E57D26">
            <w:r>
              <w:t xml:space="preserve">String to indicate the file and host app that is sharing it </w:t>
            </w:r>
          </w:p>
          <w:p w14:paraId="34DF9182" w14:textId="0FC3F4AA" w:rsidR="00E57D26" w:rsidRPr="006738D0" w:rsidRDefault="00E57D26" w:rsidP="00722FB1">
            <w:pPr>
              <w:rPr>
                <w:color w:val="FF0000"/>
              </w:rPr>
            </w:pPr>
            <w:r>
              <w:rPr>
                <w:color w:val="FF0000"/>
              </w:rPr>
              <w:t>Link to download app from store for device</w:t>
            </w:r>
          </w:p>
        </w:tc>
        <w:tc>
          <w:tcPr>
            <w:tcW w:w="810" w:type="dxa"/>
          </w:tcPr>
          <w:p w14:paraId="7FDDF1CD" w14:textId="77777777" w:rsidR="00E57D26" w:rsidRDefault="00E57D26" w:rsidP="00E57D26"/>
        </w:tc>
      </w:tr>
      <w:tr w:rsidR="00E57D26" w:rsidRPr="004622D9" w14:paraId="7B7671CD" w14:textId="77777777" w:rsidTr="00E57D26">
        <w:tc>
          <w:tcPr>
            <w:tcW w:w="10415" w:type="dxa"/>
            <w:gridSpan w:val="6"/>
            <w:shd w:val="clear" w:color="auto" w:fill="A6A6A6" w:themeFill="background1" w:themeFillShade="A6"/>
          </w:tcPr>
          <w:p w14:paraId="08A9F707" w14:textId="77777777" w:rsidR="00E57D26" w:rsidRDefault="00E57D26" w:rsidP="00E57D26">
            <w:r w:rsidRPr="009F7CD4">
              <w:rPr>
                <w:b/>
              </w:rPr>
              <w:t>Sharing 1 photo from viewer</w:t>
            </w:r>
          </w:p>
        </w:tc>
      </w:tr>
      <w:tr w:rsidR="00E57D26" w:rsidRPr="004622D9" w14:paraId="343F09CD" w14:textId="77777777" w:rsidTr="00E57D26">
        <w:tc>
          <w:tcPr>
            <w:tcW w:w="1542" w:type="dxa"/>
          </w:tcPr>
          <w:p w14:paraId="09F8BBE7" w14:textId="77777777" w:rsidR="00E57D26" w:rsidRPr="009F5AC1" w:rsidRDefault="00E57D26" w:rsidP="00E57D26">
            <w:r>
              <w:lastRenderedPageBreak/>
              <w:t>Content</w:t>
            </w:r>
          </w:p>
        </w:tc>
        <w:tc>
          <w:tcPr>
            <w:tcW w:w="3113" w:type="dxa"/>
          </w:tcPr>
          <w:p w14:paraId="264D3083" w14:textId="77777777" w:rsidR="00E57D26" w:rsidRDefault="00E57D26" w:rsidP="00E57D26">
            <w:r>
              <w:t>n/a</w:t>
            </w:r>
          </w:p>
        </w:tc>
        <w:tc>
          <w:tcPr>
            <w:tcW w:w="2520" w:type="dxa"/>
            <w:gridSpan w:val="2"/>
          </w:tcPr>
          <w:p w14:paraId="7A4ACFC7" w14:textId="77777777" w:rsidR="00E57D26" w:rsidRDefault="00E57D26" w:rsidP="00E57D26">
            <w:r>
              <w:t>n/a</w:t>
            </w:r>
          </w:p>
        </w:tc>
        <w:tc>
          <w:tcPr>
            <w:tcW w:w="2430" w:type="dxa"/>
          </w:tcPr>
          <w:p w14:paraId="2311FC5B" w14:textId="2EFB8C37" w:rsidR="00E57D26" w:rsidRPr="009F5AC1" w:rsidRDefault="00D27597" w:rsidP="00E57D26">
            <w:r>
              <w:t>Single URI to file</w:t>
            </w:r>
          </w:p>
        </w:tc>
        <w:tc>
          <w:tcPr>
            <w:tcW w:w="810" w:type="dxa"/>
          </w:tcPr>
          <w:p w14:paraId="040AFAAA" w14:textId="77777777" w:rsidR="00E57D26" w:rsidRPr="009F5AC1" w:rsidRDefault="00E57D26" w:rsidP="00E57D26">
            <w:r>
              <w:t>n/a</w:t>
            </w:r>
          </w:p>
        </w:tc>
      </w:tr>
      <w:tr w:rsidR="00E57D26" w:rsidRPr="004622D9" w14:paraId="32C56E2C" w14:textId="77777777" w:rsidTr="00E57D26">
        <w:tc>
          <w:tcPr>
            <w:tcW w:w="1542" w:type="dxa"/>
          </w:tcPr>
          <w:p w14:paraId="7167C03B" w14:textId="77777777" w:rsidR="00E57D26" w:rsidRPr="009F5AC1" w:rsidRDefault="00E57D26" w:rsidP="00E57D26">
            <w:r>
              <w:t>Title</w:t>
            </w:r>
          </w:p>
        </w:tc>
        <w:tc>
          <w:tcPr>
            <w:tcW w:w="3113" w:type="dxa"/>
          </w:tcPr>
          <w:p w14:paraId="34469191" w14:textId="77777777" w:rsidR="00E57D26" w:rsidRDefault="00E57D26" w:rsidP="00E57D26">
            <w:r>
              <w:t>Video</w:t>
            </w:r>
            <w:r w:rsidRPr="00DE0555">
              <w:t xml:space="preserve"> from &lt;location&gt; taken on &lt;date</w:t>
            </w:r>
            <w:r>
              <w:t>/date range</w:t>
            </w:r>
            <w:r w:rsidRPr="00DE0555">
              <w:t>&gt;</w:t>
            </w:r>
          </w:p>
        </w:tc>
        <w:tc>
          <w:tcPr>
            <w:tcW w:w="2520" w:type="dxa"/>
            <w:gridSpan w:val="2"/>
          </w:tcPr>
          <w:p w14:paraId="124B4484" w14:textId="77777777" w:rsidR="00E57D26" w:rsidRDefault="00E57D26" w:rsidP="00E57D26"/>
        </w:tc>
        <w:tc>
          <w:tcPr>
            <w:tcW w:w="2430" w:type="dxa"/>
          </w:tcPr>
          <w:p w14:paraId="6C903173" w14:textId="77777777" w:rsidR="00E57D26" w:rsidRDefault="00E57D26" w:rsidP="00E57D26">
            <w:r>
              <w:t>Add location/date metadata</w:t>
            </w:r>
          </w:p>
          <w:p w14:paraId="72C5FD23" w14:textId="77777777" w:rsidR="00E57D26" w:rsidRDefault="00E57D26" w:rsidP="00E57D26"/>
        </w:tc>
        <w:tc>
          <w:tcPr>
            <w:tcW w:w="810" w:type="dxa"/>
          </w:tcPr>
          <w:p w14:paraId="308D2B5D" w14:textId="77777777" w:rsidR="00E57D26" w:rsidRDefault="00E57D26" w:rsidP="00E57D26"/>
        </w:tc>
      </w:tr>
      <w:tr w:rsidR="00E57D26" w:rsidRPr="004622D9" w14:paraId="2F8EF8BA" w14:textId="77777777" w:rsidTr="00E57D26">
        <w:tc>
          <w:tcPr>
            <w:tcW w:w="1542" w:type="dxa"/>
          </w:tcPr>
          <w:p w14:paraId="5B204A3A" w14:textId="77777777" w:rsidR="00E57D26" w:rsidRPr="009F5AC1" w:rsidRDefault="00E57D26" w:rsidP="00E57D26">
            <w:r>
              <w:t>Description</w:t>
            </w:r>
          </w:p>
        </w:tc>
        <w:tc>
          <w:tcPr>
            <w:tcW w:w="3113" w:type="dxa"/>
          </w:tcPr>
          <w:p w14:paraId="00CC6E69" w14:textId="77777777" w:rsidR="00E57D26" w:rsidRDefault="00E57D26" w:rsidP="00E57D26">
            <w:r>
              <w:t>Shared from &lt;host app name&gt; app</w:t>
            </w:r>
          </w:p>
          <w:p w14:paraId="3DB475BB" w14:textId="77777777" w:rsidR="00E57D26" w:rsidRDefault="00E57D26" w:rsidP="00E57D26">
            <w:r>
              <w:rPr>
                <w:color w:val="FF0000"/>
              </w:rPr>
              <w:t>Link to download app from store for device</w:t>
            </w:r>
          </w:p>
          <w:p w14:paraId="4F155AA1" w14:textId="77777777" w:rsidR="00E57D26" w:rsidRDefault="00E57D26" w:rsidP="00E57D26"/>
        </w:tc>
        <w:tc>
          <w:tcPr>
            <w:tcW w:w="2520" w:type="dxa"/>
            <w:gridSpan w:val="2"/>
          </w:tcPr>
          <w:p w14:paraId="0142B3AD" w14:textId="77777777" w:rsidR="00E57D26" w:rsidRDefault="00E57D26" w:rsidP="00E57D26"/>
        </w:tc>
        <w:tc>
          <w:tcPr>
            <w:tcW w:w="2430" w:type="dxa"/>
          </w:tcPr>
          <w:p w14:paraId="76F39783" w14:textId="77777777" w:rsidR="00E57D26" w:rsidRDefault="00E57D26" w:rsidP="00E57D26">
            <w:r>
              <w:t xml:space="preserve">String to indicate the file and host app that is sharing it </w:t>
            </w:r>
          </w:p>
        </w:tc>
        <w:tc>
          <w:tcPr>
            <w:tcW w:w="810" w:type="dxa"/>
          </w:tcPr>
          <w:p w14:paraId="7A08681C" w14:textId="77777777" w:rsidR="00E57D26" w:rsidRDefault="00E57D26" w:rsidP="00E57D26"/>
        </w:tc>
      </w:tr>
      <w:tr w:rsidR="00E57D26" w:rsidRPr="006738D0" w14:paraId="6F85C886" w14:textId="77777777" w:rsidTr="00E57D26">
        <w:tc>
          <w:tcPr>
            <w:tcW w:w="10415" w:type="dxa"/>
            <w:gridSpan w:val="6"/>
            <w:shd w:val="clear" w:color="auto" w:fill="A6A6A6" w:themeFill="background1" w:themeFillShade="A6"/>
          </w:tcPr>
          <w:p w14:paraId="1AE8C978" w14:textId="77777777" w:rsidR="00E57D26" w:rsidRPr="006738D0" w:rsidRDefault="00E57D26" w:rsidP="00E57D26">
            <w:pPr>
              <w:rPr>
                <w:b/>
              </w:rPr>
            </w:pPr>
            <w:r w:rsidRPr="006738D0">
              <w:rPr>
                <w:b/>
              </w:rPr>
              <w:t xml:space="preserve">1 </w:t>
            </w:r>
            <w:r>
              <w:rPr>
                <w:b/>
              </w:rPr>
              <w:t>Rich Media Type</w:t>
            </w:r>
            <w:r w:rsidRPr="006738D0">
              <w:rPr>
                <w:b/>
              </w:rPr>
              <w:t xml:space="preserve"> from viewer</w:t>
            </w:r>
          </w:p>
        </w:tc>
      </w:tr>
      <w:tr w:rsidR="00E57D26" w:rsidRPr="004622D9" w14:paraId="0838032B" w14:textId="77777777" w:rsidTr="00E57D26">
        <w:tc>
          <w:tcPr>
            <w:tcW w:w="1542" w:type="dxa"/>
          </w:tcPr>
          <w:p w14:paraId="7A6AA4E7" w14:textId="77777777" w:rsidR="00E57D26" w:rsidRDefault="00E57D26" w:rsidP="00E57D26">
            <w:r>
              <w:t>Content</w:t>
            </w:r>
          </w:p>
        </w:tc>
        <w:tc>
          <w:tcPr>
            <w:tcW w:w="3113" w:type="dxa"/>
          </w:tcPr>
          <w:p w14:paraId="6845253B" w14:textId="77777777" w:rsidR="00E57D26" w:rsidRDefault="00E57D26" w:rsidP="00E57D26">
            <w:r>
              <w:t>n/a</w:t>
            </w:r>
          </w:p>
        </w:tc>
        <w:tc>
          <w:tcPr>
            <w:tcW w:w="2520" w:type="dxa"/>
            <w:gridSpan w:val="2"/>
          </w:tcPr>
          <w:p w14:paraId="3FB23741" w14:textId="77777777" w:rsidR="00E57D26" w:rsidRDefault="00E57D26" w:rsidP="00E57D26">
            <w:r>
              <w:t>n/a</w:t>
            </w:r>
          </w:p>
        </w:tc>
        <w:tc>
          <w:tcPr>
            <w:tcW w:w="2430" w:type="dxa"/>
          </w:tcPr>
          <w:p w14:paraId="693CF538" w14:textId="1DE675F3" w:rsidR="00E57D26" w:rsidRPr="003F3E02" w:rsidRDefault="00D27597" w:rsidP="00E57D26">
            <w:pPr>
              <w:rPr>
                <w:i/>
              </w:rPr>
            </w:pPr>
            <w:r>
              <w:t>Single URI to file</w:t>
            </w:r>
          </w:p>
        </w:tc>
        <w:tc>
          <w:tcPr>
            <w:tcW w:w="810" w:type="dxa"/>
          </w:tcPr>
          <w:p w14:paraId="62984FBD" w14:textId="77777777" w:rsidR="00E57D26" w:rsidRDefault="00E57D26" w:rsidP="00E57D26">
            <w:r>
              <w:t>n/a</w:t>
            </w:r>
          </w:p>
        </w:tc>
      </w:tr>
      <w:tr w:rsidR="00E57D26" w:rsidRPr="004622D9" w14:paraId="03E9F433" w14:textId="77777777" w:rsidTr="00E57D26">
        <w:tc>
          <w:tcPr>
            <w:tcW w:w="1542" w:type="dxa"/>
          </w:tcPr>
          <w:p w14:paraId="67DE459C" w14:textId="77777777" w:rsidR="00E57D26" w:rsidRDefault="00E57D26" w:rsidP="00E57D26">
            <w:r>
              <w:t>Title</w:t>
            </w:r>
          </w:p>
        </w:tc>
        <w:tc>
          <w:tcPr>
            <w:tcW w:w="3113" w:type="dxa"/>
          </w:tcPr>
          <w:p w14:paraId="55216C54" w14:textId="77777777" w:rsidR="00E57D26" w:rsidRDefault="00E57D26" w:rsidP="00E57D26">
            <w:r>
              <w:t>&lt;Rich media type name&gt;</w:t>
            </w:r>
            <w:r w:rsidRPr="00DE0555">
              <w:t xml:space="preserve"> from &lt;location&gt; taken on &lt;date</w:t>
            </w:r>
            <w:r>
              <w:t>/date range</w:t>
            </w:r>
            <w:r w:rsidRPr="00DE0555">
              <w:t>&gt;</w:t>
            </w:r>
          </w:p>
        </w:tc>
        <w:tc>
          <w:tcPr>
            <w:tcW w:w="2520" w:type="dxa"/>
            <w:gridSpan w:val="2"/>
          </w:tcPr>
          <w:p w14:paraId="7E45B99D" w14:textId="77777777" w:rsidR="00E57D26" w:rsidRDefault="00E57D26" w:rsidP="00E57D26"/>
        </w:tc>
        <w:tc>
          <w:tcPr>
            <w:tcW w:w="2430" w:type="dxa"/>
          </w:tcPr>
          <w:p w14:paraId="53EEB9D7" w14:textId="77777777" w:rsidR="00E57D26" w:rsidRDefault="00E57D26" w:rsidP="00E57D26">
            <w:r>
              <w:t>Add location/date metadata</w:t>
            </w:r>
          </w:p>
          <w:p w14:paraId="085C460D" w14:textId="77777777" w:rsidR="00E57D26" w:rsidRDefault="00E57D26" w:rsidP="00E57D26"/>
        </w:tc>
        <w:tc>
          <w:tcPr>
            <w:tcW w:w="810" w:type="dxa"/>
          </w:tcPr>
          <w:p w14:paraId="56F80523" w14:textId="77777777" w:rsidR="00E57D26" w:rsidRDefault="00E57D26" w:rsidP="00E57D26"/>
        </w:tc>
      </w:tr>
      <w:tr w:rsidR="00E57D26" w:rsidRPr="004622D9" w14:paraId="02E51324" w14:textId="77777777" w:rsidTr="00E57D26">
        <w:tc>
          <w:tcPr>
            <w:tcW w:w="1542" w:type="dxa"/>
          </w:tcPr>
          <w:p w14:paraId="4149EBE5" w14:textId="77777777" w:rsidR="00E57D26" w:rsidRDefault="00E57D26" w:rsidP="00E57D26">
            <w:r>
              <w:t>Description</w:t>
            </w:r>
          </w:p>
        </w:tc>
        <w:tc>
          <w:tcPr>
            <w:tcW w:w="3113" w:type="dxa"/>
          </w:tcPr>
          <w:p w14:paraId="4BEB7FD7" w14:textId="77777777" w:rsidR="00E57D26" w:rsidRDefault="00E57D26" w:rsidP="00E57D26">
            <w:r>
              <w:t>Shared from &lt;host app name&gt; app</w:t>
            </w:r>
          </w:p>
          <w:p w14:paraId="2494382B" w14:textId="77777777" w:rsidR="00E57D26" w:rsidRDefault="00E57D26" w:rsidP="00E57D26">
            <w:r>
              <w:rPr>
                <w:color w:val="FF0000"/>
              </w:rPr>
              <w:t>Link to download app from store for device</w:t>
            </w:r>
          </w:p>
        </w:tc>
        <w:tc>
          <w:tcPr>
            <w:tcW w:w="2520" w:type="dxa"/>
            <w:gridSpan w:val="2"/>
          </w:tcPr>
          <w:p w14:paraId="653B9406" w14:textId="77777777" w:rsidR="00E57D26" w:rsidRDefault="00E57D26" w:rsidP="00E57D26"/>
        </w:tc>
        <w:tc>
          <w:tcPr>
            <w:tcW w:w="2430" w:type="dxa"/>
          </w:tcPr>
          <w:p w14:paraId="39AA922E" w14:textId="77777777" w:rsidR="00E57D26" w:rsidRDefault="00E57D26" w:rsidP="00E57D26">
            <w:r>
              <w:t xml:space="preserve">String to indicate the file and host app that is sharing it </w:t>
            </w:r>
          </w:p>
        </w:tc>
        <w:tc>
          <w:tcPr>
            <w:tcW w:w="810" w:type="dxa"/>
          </w:tcPr>
          <w:p w14:paraId="5FB6CD0B" w14:textId="77777777" w:rsidR="00E57D26" w:rsidRDefault="00E57D26" w:rsidP="00E57D26"/>
        </w:tc>
      </w:tr>
      <w:tr w:rsidR="00E57D26" w:rsidRPr="006738D0" w14:paraId="2F871A86" w14:textId="77777777" w:rsidTr="00E57D26">
        <w:tc>
          <w:tcPr>
            <w:tcW w:w="10415" w:type="dxa"/>
            <w:gridSpan w:val="6"/>
            <w:shd w:val="clear" w:color="auto" w:fill="A6A6A6" w:themeFill="background1" w:themeFillShade="A6"/>
          </w:tcPr>
          <w:p w14:paraId="291BEE06" w14:textId="1A9648F6" w:rsidR="00E57D26" w:rsidRPr="006738D0" w:rsidRDefault="00E57D26" w:rsidP="00D27597">
            <w:pPr>
              <w:rPr>
                <w:b/>
              </w:rPr>
            </w:pPr>
            <w:r>
              <w:rPr>
                <w:b/>
              </w:rPr>
              <w:t>M</w:t>
            </w:r>
            <w:r w:rsidR="00D27597">
              <w:rPr>
                <w:b/>
              </w:rPr>
              <w:t xml:space="preserve">ultiple photos/videos/RMTs </w:t>
            </w:r>
            <w:r w:rsidRPr="006738D0">
              <w:rPr>
                <w:b/>
              </w:rPr>
              <w:t xml:space="preserve">from </w:t>
            </w:r>
            <w:r>
              <w:rPr>
                <w:b/>
              </w:rPr>
              <w:t>list view</w:t>
            </w:r>
          </w:p>
        </w:tc>
      </w:tr>
      <w:tr w:rsidR="00E57D26" w:rsidRPr="004622D9" w14:paraId="1BB37288" w14:textId="77777777" w:rsidTr="00E57D26">
        <w:tc>
          <w:tcPr>
            <w:tcW w:w="1542" w:type="dxa"/>
          </w:tcPr>
          <w:p w14:paraId="6D1155F4" w14:textId="77777777" w:rsidR="00E57D26" w:rsidRDefault="00E57D26" w:rsidP="00E57D26">
            <w:r>
              <w:t>Content</w:t>
            </w:r>
          </w:p>
        </w:tc>
        <w:tc>
          <w:tcPr>
            <w:tcW w:w="3113" w:type="dxa"/>
          </w:tcPr>
          <w:p w14:paraId="4D1B5239" w14:textId="77777777" w:rsidR="00E57D26" w:rsidRDefault="00E57D26" w:rsidP="00E57D26">
            <w:r>
              <w:t>n/a</w:t>
            </w:r>
          </w:p>
        </w:tc>
        <w:tc>
          <w:tcPr>
            <w:tcW w:w="2520" w:type="dxa"/>
            <w:gridSpan w:val="2"/>
          </w:tcPr>
          <w:p w14:paraId="2C2E33CB" w14:textId="77777777" w:rsidR="00E57D26" w:rsidRDefault="00E57D26" w:rsidP="00E57D26">
            <w:r>
              <w:t>n/a</w:t>
            </w:r>
          </w:p>
        </w:tc>
        <w:tc>
          <w:tcPr>
            <w:tcW w:w="2430" w:type="dxa"/>
          </w:tcPr>
          <w:p w14:paraId="0385B97B" w14:textId="2DB711E9" w:rsidR="00E57D26" w:rsidRDefault="00D27597" w:rsidP="00E57D26">
            <w:r>
              <w:t>Single URI to bundle</w:t>
            </w:r>
          </w:p>
        </w:tc>
        <w:tc>
          <w:tcPr>
            <w:tcW w:w="810" w:type="dxa"/>
          </w:tcPr>
          <w:p w14:paraId="3C296925" w14:textId="77777777" w:rsidR="00E57D26" w:rsidRDefault="00E57D26" w:rsidP="00E57D26">
            <w:r>
              <w:t>n/a</w:t>
            </w:r>
          </w:p>
        </w:tc>
      </w:tr>
      <w:tr w:rsidR="00E57D26" w:rsidRPr="004622D9" w14:paraId="41C6D075" w14:textId="77777777" w:rsidTr="00E57D26">
        <w:tc>
          <w:tcPr>
            <w:tcW w:w="1542" w:type="dxa"/>
          </w:tcPr>
          <w:p w14:paraId="4E3D86D3" w14:textId="77777777" w:rsidR="00E57D26" w:rsidRDefault="00E57D26" w:rsidP="00E57D26">
            <w:r>
              <w:t>Title</w:t>
            </w:r>
          </w:p>
        </w:tc>
        <w:tc>
          <w:tcPr>
            <w:tcW w:w="3113" w:type="dxa"/>
          </w:tcPr>
          <w:p w14:paraId="296A2811" w14:textId="77777777" w:rsidR="00E57D26" w:rsidRDefault="00E57D26" w:rsidP="00E57D26">
            <w:r>
              <w:t xml:space="preserve">Photos </w:t>
            </w:r>
            <w:r w:rsidRPr="00DE0555">
              <w:t>from &lt;location&gt; taken on &lt;date</w:t>
            </w:r>
            <w:r>
              <w:t>/date range</w:t>
            </w:r>
            <w:r w:rsidRPr="00DE0555">
              <w:t>&gt;</w:t>
            </w:r>
          </w:p>
          <w:p w14:paraId="688FDEBA" w14:textId="77777777" w:rsidR="00E57D26" w:rsidRDefault="00E57D26" w:rsidP="00E57D26">
            <w:r>
              <w:t>OR</w:t>
            </w:r>
          </w:p>
          <w:p w14:paraId="72607B81" w14:textId="77777777" w:rsidR="00E57D26" w:rsidRDefault="00E57D26" w:rsidP="00E57D26">
            <w:r>
              <w:t xml:space="preserve">Videos </w:t>
            </w:r>
            <w:r w:rsidRPr="00DE0555">
              <w:t>from &lt;location&gt; taken on &lt;date</w:t>
            </w:r>
            <w:r>
              <w:t>/date range</w:t>
            </w:r>
            <w:r w:rsidRPr="00DE0555">
              <w:t>&gt;</w:t>
            </w:r>
          </w:p>
          <w:p w14:paraId="7A6F0051" w14:textId="77777777" w:rsidR="00E57D26" w:rsidRDefault="00E57D26" w:rsidP="00E57D26">
            <w:r>
              <w:lastRenderedPageBreak/>
              <w:t>OR</w:t>
            </w:r>
          </w:p>
          <w:p w14:paraId="0F6C1864" w14:textId="77777777" w:rsidR="00E57D26" w:rsidRDefault="00E57D26" w:rsidP="00E57D26">
            <w:r>
              <w:t xml:space="preserve">Photos and videos from </w:t>
            </w:r>
            <w:r w:rsidRPr="00DE0555">
              <w:t>&lt;location&gt; taken on &lt;date</w:t>
            </w:r>
            <w:r>
              <w:t>/date range</w:t>
            </w:r>
            <w:r w:rsidRPr="00DE0555">
              <w:t>&gt;</w:t>
            </w:r>
          </w:p>
        </w:tc>
        <w:tc>
          <w:tcPr>
            <w:tcW w:w="2520" w:type="dxa"/>
            <w:gridSpan w:val="2"/>
          </w:tcPr>
          <w:p w14:paraId="40F07CA2" w14:textId="77777777" w:rsidR="00E57D26" w:rsidRDefault="00E57D26" w:rsidP="00E57D26"/>
        </w:tc>
        <w:tc>
          <w:tcPr>
            <w:tcW w:w="2430" w:type="dxa"/>
          </w:tcPr>
          <w:p w14:paraId="64EA378E" w14:textId="77777777" w:rsidR="00E57D26" w:rsidRDefault="00E57D26" w:rsidP="00E57D26">
            <w:r>
              <w:t>Add location/date metadata</w:t>
            </w:r>
          </w:p>
          <w:p w14:paraId="08622139" w14:textId="77777777" w:rsidR="00E57D26" w:rsidRDefault="00E57D26" w:rsidP="00E57D26"/>
        </w:tc>
        <w:tc>
          <w:tcPr>
            <w:tcW w:w="810" w:type="dxa"/>
          </w:tcPr>
          <w:p w14:paraId="37A14AFE" w14:textId="77777777" w:rsidR="00E57D26" w:rsidRDefault="00E57D26" w:rsidP="00E57D26"/>
        </w:tc>
      </w:tr>
      <w:tr w:rsidR="00E57D26" w:rsidRPr="004622D9" w14:paraId="41CD3A93" w14:textId="77777777" w:rsidTr="00E57D26">
        <w:tc>
          <w:tcPr>
            <w:tcW w:w="1542" w:type="dxa"/>
          </w:tcPr>
          <w:p w14:paraId="0337FEB6" w14:textId="77777777" w:rsidR="00E57D26" w:rsidRDefault="00E57D26" w:rsidP="00E57D26">
            <w:r>
              <w:lastRenderedPageBreak/>
              <w:t>Description</w:t>
            </w:r>
          </w:p>
        </w:tc>
        <w:tc>
          <w:tcPr>
            <w:tcW w:w="3113" w:type="dxa"/>
          </w:tcPr>
          <w:p w14:paraId="1633364E" w14:textId="77777777" w:rsidR="00E57D26" w:rsidRDefault="00E57D26" w:rsidP="00E57D26">
            <w:r>
              <w:t>Shared from &lt;host app name&gt; app</w:t>
            </w:r>
          </w:p>
          <w:p w14:paraId="45B70BEE" w14:textId="77777777" w:rsidR="00E57D26" w:rsidRDefault="00E57D26" w:rsidP="00E57D26">
            <w:r>
              <w:rPr>
                <w:color w:val="FF0000"/>
              </w:rPr>
              <w:t>Link to download app from store for device</w:t>
            </w:r>
          </w:p>
        </w:tc>
        <w:tc>
          <w:tcPr>
            <w:tcW w:w="2520" w:type="dxa"/>
            <w:gridSpan w:val="2"/>
          </w:tcPr>
          <w:p w14:paraId="1A517FC8" w14:textId="77777777" w:rsidR="00E57D26" w:rsidRDefault="00E57D26" w:rsidP="00E57D26"/>
        </w:tc>
        <w:tc>
          <w:tcPr>
            <w:tcW w:w="2430" w:type="dxa"/>
          </w:tcPr>
          <w:p w14:paraId="439FD8B9" w14:textId="77777777" w:rsidR="00E57D26" w:rsidRDefault="00E57D26" w:rsidP="00E57D26">
            <w:r>
              <w:t xml:space="preserve">String to indicate the file and host app that is sharing it </w:t>
            </w:r>
          </w:p>
        </w:tc>
        <w:tc>
          <w:tcPr>
            <w:tcW w:w="810" w:type="dxa"/>
          </w:tcPr>
          <w:p w14:paraId="664A0C78" w14:textId="77777777" w:rsidR="00E57D26" w:rsidRDefault="00E57D26" w:rsidP="00E57D26"/>
        </w:tc>
      </w:tr>
    </w:tbl>
    <w:p w14:paraId="596EA133" w14:textId="77777777" w:rsidR="00E57D26" w:rsidRPr="00E57D26" w:rsidRDefault="00E57D26" w:rsidP="00E57D26"/>
    <w:p w14:paraId="3ABA0D46" w14:textId="4ECC2022" w:rsidR="0014235B" w:rsidRDefault="00BA1923" w:rsidP="00BA1923">
      <w:pPr>
        <w:pStyle w:val="Heading3"/>
      </w:pPr>
      <w:r>
        <w:t>Error Handling</w:t>
      </w:r>
    </w:p>
    <w:p w14:paraId="56FC3AF5" w14:textId="77777777" w:rsidR="000161E3" w:rsidRDefault="000161E3" w:rsidP="000161E3">
      <w:pPr>
        <w:rPr>
          <w:b/>
        </w:rPr>
      </w:pPr>
      <w:r>
        <w:rPr>
          <w:b/>
        </w:rPr>
        <w:t>UX</w:t>
      </w:r>
    </w:p>
    <w:p w14:paraId="411B1FD0" w14:textId="77777777" w:rsidR="000161E3" w:rsidRDefault="000161E3" w:rsidP="000161E3">
      <w:r>
        <w:t>Same as section 9.4.6</w:t>
      </w:r>
    </w:p>
    <w:p w14:paraId="13F6F875" w14:textId="2B2486DC" w:rsidR="003841F8" w:rsidRDefault="003841F8" w:rsidP="000161E3">
      <w:r>
        <w:rPr>
          <w:noProof/>
        </w:rPr>
        <w:drawing>
          <wp:inline distT="0" distB="0" distL="0" distR="0" wp14:anchorId="335673A0" wp14:editId="169E8277">
            <wp:extent cx="2057400" cy="3412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1091" cy="3418146"/>
                    </a:xfrm>
                    <a:prstGeom prst="rect">
                      <a:avLst/>
                    </a:prstGeom>
                  </pic:spPr>
                </pic:pic>
              </a:graphicData>
            </a:graphic>
          </wp:inline>
        </w:drawing>
      </w:r>
    </w:p>
    <w:p w14:paraId="5CAB4E4D" w14:textId="77777777" w:rsidR="00763189" w:rsidRDefault="00763189" w:rsidP="00763189">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763189" w:rsidRPr="00D741AD" w14:paraId="11A0553E" w14:textId="77777777" w:rsidTr="009E69C1">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32E7CECB" w14:textId="77777777" w:rsidR="00763189" w:rsidRPr="00D741AD" w:rsidRDefault="00763189" w:rsidP="009E69C1">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01F50E07" w14:textId="77777777" w:rsidR="00763189" w:rsidRPr="00D741AD" w:rsidRDefault="00763189" w:rsidP="009E69C1">
            <w:pPr>
              <w:rPr>
                <w:rFonts w:cs="Segoe UI"/>
                <w:b w:val="0"/>
                <w:bCs/>
                <w:szCs w:val="20"/>
              </w:rPr>
            </w:pPr>
            <w:r w:rsidRPr="00D741AD">
              <w:rPr>
                <w:rFonts w:cs="Segoe UI"/>
                <w:b w:val="0"/>
                <w:bCs/>
                <w:szCs w:val="20"/>
              </w:rPr>
              <w:t>Description</w:t>
            </w:r>
          </w:p>
        </w:tc>
        <w:tc>
          <w:tcPr>
            <w:tcW w:w="1189" w:type="dxa"/>
          </w:tcPr>
          <w:p w14:paraId="3127D293" w14:textId="77777777" w:rsidR="00763189" w:rsidRPr="00D741AD" w:rsidRDefault="00763189" w:rsidP="009E69C1">
            <w:pPr>
              <w:rPr>
                <w:rFonts w:cs="Segoe UI"/>
                <w:b w:val="0"/>
                <w:bCs/>
                <w:szCs w:val="20"/>
              </w:rPr>
            </w:pPr>
            <w:r>
              <w:rPr>
                <w:rFonts w:cs="Segoe UI"/>
                <w:b w:val="0"/>
                <w:bCs/>
                <w:szCs w:val="20"/>
              </w:rPr>
              <w:t>PC Shortcut</w:t>
            </w:r>
          </w:p>
        </w:tc>
        <w:tc>
          <w:tcPr>
            <w:tcW w:w="1874" w:type="dxa"/>
            <w:tcMar>
              <w:top w:w="58" w:type="dxa"/>
              <w:bottom w:w="58" w:type="dxa"/>
            </w:tcMar>
            <w:hideMark/>
          </w:tcPr>
          <w:p w14:paraId="5FC61570" w14:textId="77777777" w:rsidR="00763189" w:rsidRPr="00D741AD" w:rsidRDefault="00763189" w:rsidP="009E69C1">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4D3157D5" w14:textId="77777777" w:rsidR="00763189" w:rsidRPr="00D741AD" w:rsidRDefault="00763189" w:rsidP="009E69C1">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90360AA" w14:textId="77777777" w:rsidR="00763189" w:rsidRPr="00D741AD" w:rsidRDefault="00763189" w:rsidP="009E69C1">
            <w:pPr>
              <w:jc w:val="center"/>
              <w:rPr>
                <w:rFonts w:cs="Segoe UI"/>
                <w:b w:val="0"/>
                <w:bCs/>
                <w:szCs w:val="20"/>
              </w:rPr>
            </w:pPr>
            <w:r w:rsidRPr="00D741AD">
              <w:rPr>
                <w:rFonts w:cs="Segoe UI"/>
                <w:b w:val="0"/>
                <w:bCs/>
                <w:szCs w:val="20"/>
              </w:rPr>
              <w:t>Final string</w:t>
            </w:r>
          </w:p>
        </w:tc>
      </w:tr>
      <w:tr w:rsidR="00763189" w:rsidRPr="00D156B6" w14:paraId="47CEFFD8" w14:textId="77777777" w:rsidTr="009E69C1">
        <w:trPr>
          <w:trHeight w:val="20"/>
        </w:trPr>
        <w:tc>
          <w:tcPr>
            <w:tcW w:w="1470" w:type="dxa"/>
            <w:tcMar>
              <w:top w:w="58" w:type="dxa"/>
              <w:bottom w:w="58" w:type="dxa"/>
            </w:tcMar>
          </w:tcPr>
          <w:p w14:paraId="2CDEF4E9" w14:textId="77777777" w:rsidR="00763189" w:rsidRDefault="00763189" w:rsidP="00763189">
            <w:pPr>
              <w:spacing w:after="0"/>
              <w:rPr>
                <w:sz w:val="20"/>
              </w:rPr>
            </w:pPr>
            <w:r>
              <w:rPr>
                <w:sz w:val="20"/>
              </w:rPr>
              <w:lastRenderedPageBreak/>
              <w:t xml:space="preserve">Toast </w:t>
            </w:r>
          </w:p>
          <w:p w14:paraId="585BBDE9" w14:textId="77777777" w:rsidR="00763189" w:rsidRPr="00D156B6" w:rsidRDefault="00763189" w:rsidP="00763189">
            <w:pPr>
              <w:rPr>
                <w:sz w:val="20"/>
              </w:rPr>
            </w:pPr>
          </w:p>
        </w:tc>
        <w:tc>
          <w:tcPr>
            <w:tcW w:w="1961" w:type="dxa"/>
            <w:tcMar>
              <w:top w:w="58" w:type="dxa"/>
              <w:bottom w:w="58" w:type="dxa"/>
            </w:tcMar>
          </w:tcPr>
          <w:p w14:paraId="529170A1" w14:textId="6F9B9E91" w:rsidR="00763189" w:rsidRPr="00D156B6" w:rsidRDefault="00763189" w:rsidP="00763189">
            <w:pPr>
              <w:rPr>
                <w:rFonts w:cs="Segoe UI"/>
                <w:color w:val="000000"/>
                <w:sz w:val="20"/>
              </w:rPr>
            </w:pPr>
            <w:r>
              <w:rPr>
                <w:sz w:val="20"/>
              </w:rPr>
              <w:t>Display toast on viewer screen.</w:t>
            </w:r>
          </w:p>
        </w:tc>
        <w:tc>
          <w:tcPr>
            <w:tcW w:w="1189" w:type="dxa"/>
          </w:tcPr>
          <w:p w14:paraId="309ABA4A" w14:textId="77777777" w:rsidR="00763189" w:rsidRDefault="00763189" w:rsidP="00763189">
            <w:pPr>
              <w:spacing w:after="0"/>
              <w:rPr>
                <w:sz w:val="20"/>
              </w:rPr>
            </w:pPr>
          </w:p>
        </w:tc>
        <w:tc>
          <w:tcPr>
            <w:tcW w:w="1874" w:type="dxa"/>
            <w:tcMar>
              <w:top w:w="58" w:type="dxa"/>
              <w:bottom w:w="58" w:type="dxa"/>
            </w:tcMar>
          </w:tcPr>
          <w:p w14:paraId="401F16B1" w14:textId="40F283DF" w:rsidR="00763189" w:rsidRDefault="00763189" w:rsidP="00763189">
            <w:pPr>
              <w:spacing w:after="0"/>
              <w:rPr>
                <w:sz w:val="20"/>
              </w:rPr>
            </w:pPr>
            <w:r>
              <w:rPr>
                <w:sz w:val="20"/>
              </w:rPr>
              <w:t>&lt;based on which error occurs. Strings detailed below&gt;</w:t>
            </w:r>
          </w:p>
          <w:p w14:paraId="2846678A" w14:textId="77777777" w:rsidR="00763189" w:rsidRPr="00D156B6" w:rsidRDefault="00763189" w:rsidP="00763189">
            <w:pPr>
              <w:spacing w:after="0"/>
              <w:rPr>
                <w:sz w:val="20"/>
              </w:rPr>
            </w:pPr>
          </w:p>
        </w:tc>
        <w:tc>
          <w:tcPr>
            <w:tcW w:w="1855" w:type="dxa"/>
            <w:tcMar>
              <w:top w:w="58" w:type="dxa"/>
              <w:bottom w:w="58" w:type="dxa"/>
            </w:tcMar>
          </w:tcPr>
          <w:p w14:paraId="2FFEEA6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hideMark/>
          </w:tcPr>
          <w:p w14:paraId="61745ADF" w14:textId="77777777" w:rsidR="00763189" w:rsidRPr="00D156B6" w:rsidRDefault="00763189" w:rsidP="00763189">
            <w:pPr>
              <w:spacing w:after="0"/>
              <w:rPr>
                <w:sz w:val="20"/>
              </w:rPr>
            </w:pPr>
          </w:p>
        </w:tc>
      </w:tr>
      <w:tr w:rsidR="00763189" w:rsidRPr="00D156B6" w14:paraId="2337EE2C" w14:textId="77777777" w:rsidTr="009E69C1">
        <w:trPr>
          <w:trHeight w:val="20"/>
        </w:trPr>
        <w:tc>
          <w:tcPr>
            <w:tcW w:w="1470" w:type="dxa"/>
            <w:tcMar>
              <w:top w:w="58" w:type="dxa"/>
              <w:bottom w:w="58" w:type="dxa"/>
            </w:tcMar>
          </w:tcPr>
          <w:p w14:paraId="6B39CB59" w14:textId="77777777" w:rsidR="00763189" w:rsidRDefault="00763189" w:rsidP="009E69C1">
            <w:pPr>
              <w:spacing w:after="0"/>
              <w:rPr>
                <w:sz w:val="20"/>
              </w:rPr>
            </w:pPr>
            <w:r>
              <w:rPr>
                <w:sz w:val="20"/>
              </w:rPr>
              <w:t>Toast</w:t>
            </w:r>
          </w:p>
        </w:tc>
        <w:tc>
          <w:tcPr>
            <w:tcW w:w="1961" w:type="dxa"/>
            <w:tcMar>
              <w:top w:w="58" w:type="dxa"/>
              <w:bottom w:w="58" w:type="dxa"/>
            </w:tcMar>
          </w:tcPr>
          <w:p w14:paraId="233AF2EB" w14:textId="77777777" w:rsidR="00763189" w:rsidRDefault="00763189" w:rsidP="009E69C1">
            <w:pPr>
              <w:rPr>
                <w:sz w:val="20"/>
              </w:rPr>
            </w:pPr>
            <w:r>
              <w:rPr>
                <w:sz w:val="20"/>
              </w:rPr>
              <w:t xml:space="preserve">Display toast on list view screen with selected content persisted. </w:t>
            </w:r>
          </w:p>
        </w:tc>
        <w:tc>
          <w:tcPr>
            <w:tcW w:w="1189" w:type="dxa"/>
          </w:tcPr>
          <w:p w14:paraId="2785F644" w14:textId="77777777" w:rsidR="00763189" w:rsidRDefault="00763189" w:rsidP="009E69C1">
            <w:pPr>
              <w:spacing w:after="0"/>
              <w:rPr>
                <w:sz w:val="20"/>
              </w:rPr>
            </w:pPr>
          </w:p>
        </w:tc>
        <w:tc>
          <w:tcPr>
            <w:tcW w:w="1874" w:type="dxa"/>
            <w:tcMar>
              <w:top w:w="58" w:type="dxa"/>
              <w:bottom w:w="58" w:type="dxa"/>
            </w:tcMar>
          </w:tcPr>
          <w:p w14:paraId="594560D3" w14:textId="403F7B46" w:rsidR="00763189" w:rsidRDefault="00763189" w:rsidP="009E69C1">
            <w:pPr>
              <w:spacing w:after="0"/>
              <w:rPr>
                <w:sz w:val="20"/>
              </w:rPr>
            </w:pPr>
            <w:r>
              <w:rPr>
                <w:sz w:val="20"/>
              </w:rPr>
              <w:t>&lt;based on which error occurs. Strings detailed below.&gt;</w:t>
            </w:r>
          </w:p>
          <w:p w14:paraId="55A05B7D" w14:textId="77777777" w:rsidR="00763189" w:rsidRDefault="00763189" w:rsidP="009E69C1">
            <w:pPr>
              <w:spacing w:after="0"/>
              <w:rPr>
                <w:sz w:val="20"/>
              </w:rPr>
            </w:pPr>
          </w:p>
        </w:tc>
        <w:tc>
          <w:tcPr>
            <w:tcW w:w="1855" w:type="dxa"/>
            <w:tcMar>
              <w:top w:w="58" w:type="dxa"/>
              <w:bottom w:w="58" w:type="dxa"/>
            </w:tcMar>
          </w:tcPr>
          <w:p w14:paraId="03E2A647" w14:textId="77777777" w:rsidR="00763189" w:rsidRPr="00D156B6" w:rsidRDefault="00763189" w:rsidP="009E69C1">
            <w:pPr>
              <w:spacing w:after="0"/>
              <w:rPr>
                <w:rFonts w:cs="Calibri"/>
                <w:color w:val="000000"/>
                <w:sz w:val="20"/>
                <w:szCs w:val="22"/>
              </w:rPr>
            </w:pPr>
          </w:p>
        </w:tc>
        <w:tc>
          <w:tcPr>
            <w:tcW w:w="1666" w:type="dxa"/>
            <w:tcMar>
              <w:top w:w="58" w:type="dxa"/>
              <w:bottom w:w="58" w:type="dxa"/>
            </w:tcMar>
          </w:tcPr>
          <w:p w14:paraId="2911996F" w14:textId="77777777" w:rsidR="00763189" w:rsidRPr="00D156B6" w:rsidRDefault="00763189" w:rsidP="009E69C1">
            <w:pPr>
              <w:spacing w:after="0"/>
              <w:rPr>
                <w:sz w:val="20"/>
              </w:rPr>
            </w:pPr>
          </w:p>
        </w:tc>
      </w:tr>
      <w:tr w:rsidR="00763189" w:rsidRPr="00D156B6" w14:paraId="1069B1B6" w14:textId="77777777" w:rsidTr="009E69C1">
        <w:trPr>
          <w:trHeight w:val="20"/>
        </w:trPr>
        <w:tc>
          <w:tcPr>
            <w:tcW w:w="1470" w:type="dxa"/>
            <w:tcMar>
              <w:top w:w="58" w:type="dxa"/>
              <w:bottom w:w="58" w:type="dxa"/>
            </w:tcMar>
          </w:tcPr>
          <w:p w14:paraId="192F8B54" w14:textId="77777777" w:rsidR="00763189" w:rsidRDefault="00763189" w:rsidP="00763189">
            <w:pPr>
              <w:spacing w:after="0"/>
              <w:rPr>
                <w:sz w:val="20"/>
              </w:rPr>
            </w:pPr>
            <w:r>
              <w:rPr>
                <w:sz w:val="20"/>
              </w:rPr>
              <w:t xml:space="preserve">Toast </w:t>
            </w:r>
          </w:p>
          <w:p w14:paraId="2FB8E352" w14:textId="77777777" w:rsidR="00763189" w:rsidRDefault="00763189" w:rsidP="00763189">
            <w:pPr>
              <w:spacing w:after="0"/>
              <w:rPr>
                <w:sz w:val="20"/>
              </w:rPr>
            </w:pPr>
          </w:p>
        </w:tc>
        <w:tc>
          <w:tcPr>
            <w:tcW w:w="1961" w:type="dxa"/>
            <w:tcMar>
              <w:top w:w="58" w:type="dxa"/>
              <w:bottom w:w="58" w:type="dxa"/>
            </w:tcMar>
          </w:tcPr>
          <w:p w14:paraId="62F57C81" w14:textId="18BFF84F" w:rsidR="00763189" w:rsidRDefault="00763189" w:rsidP="00763189">
            <w:pPr>
              <w:rPr>
                <w:sz w:val="20"/>
              </w:rPr>
            </w:pPr>
            <w:r>
              <w:rPr>
                <w:sz w:val="20"/>
              </w:rPr>
              <w:t>Display toast on upload progress page.</w:t>
            </w:r>
          </w:p>
        </w:tc>
        <w:tc>
          <w:tcPr>
            <w:tcW w:w="1189" w:type="dxa"/>
          </w:tcPr>
          <w:p w14:paraId="7EB65825" w14:textId="77777777" w:rsidR="00763189" w:rsidRDefault="00763189" w:rsidP="00763189">
            <w:pPr>
              <w:spacing w:after="0"/>
              <w:rPr>
                <w:sz w:val="20"/>
              </w:rPr>
            </w:pPr>
          </w:p>
        </w:tc>
        <w:tc>
          <w:tcPr>
            <w:tcW w:w="1874" w:type="dxa"/>
            <w:tcMar>
              <w:top w:w="58" w:type="dxa"/>
              <w:bottom w:w="58" w:type="dxa"/>
            </w:tcMar>
          </w:tcPr>
          <w:p w14:paraId="482BB575" w14:textId="00613CE1" w:rsidR="00763189" w:rsidRDefault="00763189" w:rsidP="00763189">
            <w:pPr>
              <w:spacing w:after="0"/>
              <w:rPr>
                <w:sz w:val="20"/>
              </w:rPr>
            </w:pPr>
            <w:r>
              <w:rPr>
                <w:sz w:val="20"/>
              </w:rPr>
              <w:t>&lt;based on which error occurs. Strings detailed below.&gt;</w:t>
            </w:r>
          </w:p>
          <w:p w14:paraId="34608A3D" w14:textId="77777777" w:rsidR="00763189" w:rsidRDefault="00763189" w:rsidP="00763189">
            <w:pPr>
              <w:spacing w:after="0"/>
              <w:rPr>
                <w:sz w:val="20"/>
              </w:rPr>
            </w:pPr>
          </w:p>
        </w:tc>
        <w:tc>
          <w:tcPr>
            <w:tcW w:w="1855" w:type="dxa"/>
            <w:tcMar>
              <w:top w:w="58" w:type="dxa"/>
              <w:bottom w:w="58" w:type="dxa"/>
            </w:tcMar>
          </w:tcPr>
          <w:p w14:paraId="76A4174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tcPr>
          <w:p w14:paraId="101F00AD" w14:textId="77777777" w:rsidR="00763189" w:rsidRPr="00D156B6" w:rsidRDefault="00763189" w:rsidP="00763189">
            <w:pPr>
              <w:spacing w:after="0"/>
              <w:rPr>
                <w:sz w:val="20"/>
              </w:rPr>
            </w:pPr>
          </w:p>
        </w:tc>
      </w:tr>
    </w:tbl>
    <w:p w14:paraId="480852CE" w14:textId="77777777" w:rsidR="00763189" w:rsidRDefault="00763189" w:rsidP="000161E3"/>
    <w:p w14:paraId="0176C1DC" w14:textId="48A03FDC" w:rsidR="000161E3" w:rsidRPr="000161E3" w:rsidRDefault="000161E3" w:rsidP="000161E3">
      <w:pPr>
        <w:rPr>
          <w:b/>
        </w:rPr>
      </w:pPr>
      <w:r w:rsidRPr="000161E3">
        <w:rPr>
          <w:b/>
        </w:rPr>
        <w:t>List of errors</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BA1923" w:rsidRPr="004622D9" w14:paraId="0A3E6561"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07F9A1A2" w14:textId="77777777" w:rsidR="00BA1923" w:rsidRDefault="00BA1923" w:rsidP="00230FCC">
            <w:r>
              <w:t>Scenario</w:t>
            </w:r>
          </w:p>
        </w:tc>
        <w:tc>
          <w:tcPr>
            <w:tcW w:w="2514" w:type="dxa"/>
          </w:tcPr>
          <w:p w14:paraId="0EBA6FD6" w14:textId="77777777" w:rsidR="00BA1923" w:rsidRDefault="00BA1923" w:rsidP="00230FCC">
            <w:r>
              <w:t>PM text</w:t>
            </w:r>
          </w:p>
        </w:tc>
        <w:tc>
          <w:tcPr>
            <w:tcW w:w="2070" w:type="dxa"/>
          </w:tcPr>
          <w:p w14:paraId="2161301F" w14:textId="77777777" w:rsidR="00BA1923" w:rsidRDefault="00BA1923" w:rsidP="00230FCC">
            <w:r>
              <w:t>UA approved text</w:t>
            </w:r>
          </w:p>
        </w:tc>
        <w:tc>
          <w:tcPr>
            <w:tcW w:w="2169" w:type="dxa"/>
          </w:tcPr>
          <w:p w14:paraId="287FE4C3" w14:textId="77777777" w:rsidR="00BA1923" w:rsidRDefault="00BA1923" w:rsidP="00230FCC">
            <w:r>
              <w:t>Comments</w:t>
            </w:r>
          </w:p>
        </w:tc>
        <w:tc>
          <w:tcPr>
            <w:tcW w:w="1251" w:type="dxa"/>
          </w:tcPr>
          <w:p w14:paraId="4D77DBF7" w14:textId="77777777" w:rsidR="00BA1923" w:rsidRPr="004622D9" w:rsidRDefault="00BA1923" w:rsidP="00230FCC">
            <w:r>
              <w:t>Final</w:t>
            </w:r>
          </w:p>
        </w:tc>
      </w:tr>
      <w:tr w:rsidR="0069244D" w14:paraId="76B11576" w14:textId="77777777" w:rsidTr="00230FCC">
        <w:tc>
          <w:tcPr>
            <w:tcW w:w="1691" w:type="dxa"/>
          </w:tcPr>
          <w:p w14:paraId="54879BCE" w14:textId="0388EE5A" w:rsidR="0069244D" w:rsidRDefault="0069244D" w:rsidP="00230FCC">
            <w:r>
              <w:t>Can’t connect to cloud</w:t>
            </w:r>
          </w:p>
        </w:tc>
        <w:tc>
          <w:tcPr>
            <w:tcW w:w="2514" w:type="dxa"/>
          </w:tcPr>
          <w:p w14:paraId="7171014E" w14:textId="266993A2" w:rsidR="0069244D" w:rsidRDefault="0069244D" w:rsidP="0069244D">
            <w:r>
              <w:t>Can’t connect to cloud at this time. Please try sharing again at a later time.</w:t>
            </w:r>
          </w:p>
        </w:tc>
        <w:tc>
          <w:tcPr>
            <w:tcW w:w="2070" w:type="dxa"/>
          </w:tcPr>
          <w:p w14:paraId="174BF484" w14:textId="77777777" w:rsidR="0069244D" w:rsidRDefault="0069244D" w:rsidP="00230FCC"/>
        </w:tc>
        <w:tc>
          <w:tcPr>
            <w:tcW w:w="2169" w:type="dxa"/>
          </w:tcPr>
          <w:p w14:paraId="57F02413" w14:textId="6B30B189" w:rsidR="0069244D" w:rsidRDefault="0069244D" w:rsidP="0069244D">
            <w:r>
              <w:t xml:space="preserve">Cannot establish connect with cloud at all.  </w:t>
            </w:r>
          </w:p>
        </w:tc>
        <w:tc>
          <w:tcPr>
            <w:tcW w:w="1251" w:type="dxa"/>
          </w:tcPr>
          <w:p w14:paraId="32A4C89E" w14:textId="77777777" w:rsidR="0069244D" w:rsidRDefault="0069244D" w:rsidP="00230FCC"/>
        </w:tc>
      </w:tr>
      <w:tr w:rsidR="00BA1923" w14:paraId="7C3433AC" w14:textId="77777777" w:rsidTr="00230FCC">
        <w:tc>
          <w:tcPr>
            <w:tcW w:w="1691" w:type="dxa"/>
          </w:tcPr>
          <w:p w14:paraId="16C3FB21" w14:textId="7BDA10D6" w:rsidR="00BA1923" w:rsidRDefault="0069244D" w:rsidP="00230FCC">
            <w:r>
              <w:t>Connection lost while uploading content to OneDrive</w:t>
            </w:r>
          </w:p>
        </w:tc>
        <w:tc>
          <w:tcPr>
            <w:tcW w:w="2514" w:type="dxa"/>
          </w:tcPr>
          <w:p w14:paraId="7785E000" w14:textId="53CCD8BC" w:rsidR="00BA1923" w:rsidRDefault="0069244D" w:rsidP="00230FCC">
            <w:r>
              <w:t>Connection was lost. Check your internet connection and try again.</w:t>
            </w:r>
          </w:p>
        </w:tc>
        <w:tc>
          <w:tcPr>
            <w:tcW w:w="2070" w:type="dxa"/>
          </w:tcPr>
          <w:p w14:paraId="65EF56FC" w14:textId="77777777" w:rsidR="00BA1923" w:rsidRDefault="00BA1923" w:rsidP="00230FCC"/>
        </w:tc>
        <w:tc>
          <w:tcPr>
            <w:tcW w:w="2169" w:type="dxa"/>
          </w:tcPr>
          <w:p w14:paraId="29E8EC79" w14:textId="43132962" w:rsidR="00BA1923" w:rsidRDefault="0069244D" w:rsidP="00230FCC">
            <w:r>
              <w:t>Connection lost while uploading content to OneDrive</w:t>
            </w:r>
          </w:p>
        </w:tc>
        <w:tc>
          <w:tcPr>
            <w:tcW w:w="1251" w:type="dxa"/>
          </w:tcPr>
          <w:p w14:paraId="67C49926" w14:textId="77777777" w:rsidR="00BA1923" w:rsidRDefault="00BA1923" w:rsidP="00230FCC"/>
        </w:tc>
      </w:tr>
      <w:tr w:rsidR="0069244D" w14:paraId="18AEFDE2" w14:textId="77777777" w:rsidTr="00230FCC">
        <w:tc>
          <w:tcPr>
            <w:tcW w:w="1691" w:type="dxa"/>
          </w:tcPr>
          <w:p w14:paraId="14285439" w14:textId="75D7C21C" w:rsidR="0069244D" w:rsidRPr="0069244D" w:rsidRDefault="0069244D" w:rsidP="00230FCC">
            <w:pPr>
              <w:rPr>
                <w:color w:val="FF0000"/>
              </w:rPr>
            </w:pPr>
            <w:r w:rsidRPr="0069244D">
              <w:rPr>
                <w:color w:val="FF0000"/>
              </w:rPr>
              <w:t>Upload failed</w:t>
            </w:r>
          </w:p>
        </w:tc>
        <w:tc>
          <w:tcPr>
            <w:tcW w:w="2514" w:type="dxa"/>
          </w:tcPr>
          <w:p w14:paraId="6A33D297" w14:textId="696ED022" w:rsidR="0069244D" w:rsidRPr="0069244D" w:rsidRDefault="0069244D" w:rsidP="00230FCC">
            <w:pPr>
              <w:rPr>
                <w:color w:val="FF0000"/>
              </w:rPr>
            </w:pPr>
            <w:r w:rsidRPr="0069244D">
              <w:rPr>
                <w:color w:val="FF0000"/>
              </w:rPr>
              <w:t>Uploading to cloud failed. Check your internet connection and try again.</w:t>
            </w:r>
          </w:p>
        </w:tc>
        <w:tc>
          <w:tcPr>
            <w:tcW w:w="2070" w:type="dxa"/>
          </w:tcPr>
          <w:p w14:paraId="6122DA6C" w14:textId="77777777" w:rsidR="0069244D" w:rsidRPr="0069244D" w:rsidRDefault="0069244D" w:rsidP="00230FCC">
            <w:pPr>
              <w:rPr>
                <w:color w:val="FF0000"/>
              </w:rPr>
            </w:pPr>
          </w:p>
        </w:tc>
        <w:tc>
          <w:tcPr>
            <w:tcW w:w="2169" w:type="dxa"/>
          </w:tcPr>
          <w:p w14:paraId="11224CD6" w14:textId="7B75067B" w:rsidR="0069244D" w:rsidRPr="0069244D" w:rsidRDefault="0069244D" w:rsidP="00230FCC">
            <w:pPr>
              <w:rPr>
                <w:color w:val="FF0000"/>
              </w:rPr>
            </w:pPr>
            <w:r w:rsidRPr="0069244D">
              <w:rPr>
                <w:color w:val="FF0000"/>
              </w:rPr>
              <w:t>Upload failed for some reason.</w:t>
            </w:r>
          </w:p>
        </w:tc>
        <w:tc>
          <w:tcPr>
            <w:tcW w:w="1251" w:type="dxa"/>
          </w:tcPr>
          <w:p w14:paraId="6BEA5AEC" w14:textId="77777777" w:rsidR="0069244D" w:rsidRDefault="0069244D" w:rsidP="00230FCC"/>
        </w:tc>
      </w:tr>
      <w:tr w:rsidR="000161E3" w14:paraId="6F5CC649" w14:textId="77777777" w:rsidTr="00230FCC">
        <w:tc>
          <w:tcPr>
            <w:tcW w:w="1691" w:type="dxa"/>
          </w:tcPr>
          <w:p w14:paraId="381A7A53" w14:textId="2BE6BA24" w:rsidR="000161E3" w:rsidRPr="0069244D" w:rsidRDefault="000161E3" w:rsidP="00230FCC">
            <w:pPr>
              <w:rPr>
                <w:color w:val="FF0000"/>
              </w:rPr>
            </w:pPr>
            <w:r>
              <w:rPr>
                <w:color w:val="FF0000"/>
              </w:rPr>
              <w:lastRenderedPageBreak/>
              <w:t>User selected more than 100 files to share as link</w:t>
            </w:r>
          </w:p>
        </w:tc>
        <w:tc>
          <w:tcPr>
            <w:tcW w:w="2514" w:type="dxa"/>
          </w:tcPr>
          <w:p w14:paraId="6AD38A02" w14:textId="77777777" w:rsidR="000161E3" w:rsidRPr="0069244D" w:rsidRDefault="000161E3" w:rsidP="00230FCC">
            <w:pPr>
              <w:rPr>
                <w:color w:val="FF0000"/>
              </w:rPr>
            </w:pPr>
          </w:p>
        </w:tc>
        <w:tc>
          <w:tcPr>
            <w:tcW w:w="2070" w:type="dxa"/>
          </w:tcPr>
          <w:p w14:paraId="50624FFC" w14:textId="77777777" w:rsidR="000161E3" w:rsidRPr="0069244D" w:rsidRDefault="000161E3" w:rsidP="00230FCC">
            <w:pPr>
              <w:rPr>
                <w:color w:val="FF0000"/>
              </w:rPr>
            </w:pPr>
          </w:p>
        </w:tc>
        <w:tc>
          <w:tcPr>
            <w:tcW w:w="2169" w:type="dxa"/>
          </w:tcPr>
          <w:p w14:paraId="66A347B1" w14:textId="3770E7BB" w:rsidR="000161E3" w:rsidRPr="0069244D" w:rsidRDefault="000161E3" w:rsidP="00230FCC">
            <w:pPr>
              <w:rPr>
                <w:color w:val="FF0000"/>
              </w:rPr>
            </w:pPr>
            <w:r>
              <w:t>OneDrive APIs currently do not support bundling of more than 100 items in a single link.</w:t>
            </w:r>
          </w:p>
        </w:tc>
        <w:tc>
          <w:tcPr>
            <w:tcW w:w="1251" w:type="dxa"/>
          </w:tcPr>
          <w:p w14:paraId="210246A4" w14:textId="77777777" w:rsidR="000161E3" w:rsidRDefault="000161E3" w:rsidP="00230FCC"/>
        </w:tc>
      </w:tr>
    </w:tbl>
    <w:p w14:paraId="1DCD4C98" w14:textId="5633294F" w:rsidR="000632F4" w:rsidRDefault="000161E3" w:rsidP="000632F4">
      <w:pPr>
        <w:pStyle w:val="Heading2"/>
      </w:pPr>
      <w:r>
        <w:t xml:space="preserve"> </w:t>
      </w:r>
      <w:r w:rsidR="000632F4">
        <w:t xml:space="preserve">Share </w:t>
      </w:r>
      <w:r w:rsidR="00055189">
        <w:t>rich</w:t>
      </w:r>
      <w:r w:rsidR="000632F4">
        <w:t xml:space="preserve"> file formats</w:t>
      </w:r>
      <w:r w:rsidR="00305B7E">
        <w:t xml:space="preserve"> </w:t>
      </w:r>
    </w:p>
    <w:p w14:paraId="10233420" w14:textId="77777777" w:rsidR="00091595" w:rsidRDefault="00091595" w:rsidP="00B15CCF">
      <w:pPr>
        <w:rPr>
          <w:b/>
        </w:rPr>
      </w:pPr>
    </w:p>
    <w:p w14:paraId="1EDCCD2F" w14:textId="35EB0C1F" w:rsidR="00091595" w:rsidRDefault="002C2DE1" w:rsidP="002C2DE1">
      <w:pPr>
        <w:pStyle w:val="Heading3"/>
      </w:pPr>
      <w:r>
        <w:t>Rich Media Types (current and as prototypes)</w:t>
      </w:r>
    </w:p>
    <w:p w14:paraId="05DACCAF" w14:textId="68A430B2" w:rsidR="002C2DE1" w:rsidRPr="002C2DE1" w:rsidRDefault="002C2DE1" w:rsidP="00B15CCF">
      <w:pPr>
        <w:rPr>
          <w:b/>
        </w:rPr>
      </w:pPr>
      <w:r w:rsidRPr="002C2DE1">
        <w:rPr>
          <w:b/>
        </w:rPr>
        <w:t>Complete list:</w:t>
      </w:r>
    </w:p>
    <w:p w14:paraId="42FFC137" w14:textId="7252D1AB" w:rsidR="002C2DE1" w:rsidRDefault="002C2DE1" w:rsidP="006526C1">
      <w:pPr>
        <w:pStyle w:val="ListParagraph"/>
        <w:numPr>
          <w:ilvl w:val="0"/>
          <w:numId w:val="5"/>
        </w:numPr>
      </w:pPr>
      <w:r>
        <w:t>Microsoft</w:t>
      </w:r>
    </w:p>
    <w:p w14:paraId="3D9BC11A" w14:textId="1537454C" w:rsidR="002C2DE1" w:rsidRDefault="002C2DE1" w:rsidP="006526C1">
      <w:pPr>
        <w:pStyle w:val="ListParagraph"/>
        <w:numPr>
          <w:ilvl w:val="1"/>
          <w:numId w:val="5"/>
        </w:numPr>
      </w:pPr>
      <w:r>
        <w:t>Cubemap panoramas (Photosynth on windows 8.1)</w:t>
      </w:r>
    </w:p>
    <w:p w14:paraId="0C55B7B2" w14:textId="046A307B" w:rsidR="002C2DE1" w:rsidRDefault="002C2DE1" w:rsidP="006526C1">
      <w:pPr>
        <w:pStyle w:val="ListParagraph"/>
        <w:numPr>
          <w:ilvl w:val="1"/>
          <w:numId w:val="5"/>
        </w:numPr>
      </w:pPr>
      <w:r>
        <w:t>Bursts (windows phone 8.1)</w:t>
      </w:r>
    </w:p>
    <w:p w14:paraId="4F74D00D" w14:textId="78D2972D" w:rsidR="002C2DE1" w:rsidRDefault="002C2DE1" w:rsidP="006526C1">
      <w:pPr>
        <w:pStyle w:val="ListParagraph"/>
        <w:numPr>
          <w:ilvl w:val="1"/>
          <w:numId w:val="5"/>
        </w:numPr>
      </w:pPr>
      <w:r>
        <w:t>Photo loops (windows 8.1)</w:t>
      </w:r>
    </w:p>
    <w:p w14:paraId="42E8A6C6" w14:textId="5F164AD0" w:rsidR="002C2DE1" w:rsidRDefault="002C2DE1" w:rsidP="006526C1">
      <w:pPr>
        <w:pStyle w:val="ListParagraph"/>
        <w:numPr>
          <w:ilvl w:val="0"/>
          <w:numId w:val="5"/>
        </w:numPr>
      </w:pPr>
      <w:r>
        <w:t>Nokia</w:t>
      </w:r>
    </w:p>
    <w:p w14:paraId="41FE97E7" w14:textId="51100350" w:rsidR="002C2DE1" w:rsidRDefault="002C2DE1" w:rsidP="006526C1">
      <w:pPr>
        <w:pStyle w:val="ListParagraph"/>
        <w:numPr>
          <w:ilvl w:val="1"/>
          <w:numId w:val="5"/>
        </w:numPr>
      </w:pPr>
      <w:r>
        <w:t>.NAR burts/smart sequences</w:t>
      </w:r>
    </w:p>
    <w:p w14:paraId="06499CC6" w14:textId="033BE4ED" w:rsidR="002C2DE1" w:rsidRDefault="002C2DE1" w:rsidP="006526C1">
      <w:pPr>
        <w:pStyle w:val="ListParagraph"/>
        <w:numPr>
          <w:ilvl w:val="1"/>
          <w:numId w:val="5"/>
        </w:numPr>
      </w:pPr>
      <w:r>
        <w:t>2D panorama</w:t>
      </w:r>
    </w:p>
    <w:p w14:paraId="3D691448" w14:textId="721582D9" w:rsidR="002C2DE1" w:rsidRDefault="002C2DE1" w:rsidP="006526C1">
      <w:pPr>
        <w:pStyle w:val="ListParagraph"/>
        <w:numPr>
          <w:ilvl w:val="1"/>
          <w:numId w:val="5"/>
        </w:numPr>
      </w:pPr>
      <w:r>
        <w:t>Refocus</w:t>
      </w:r>
    </w:p>
    <w:p w14:paraId="6E935C59" w14:textId="5CC8155D" w:rsidR="002C2DE1" w:rsidRDefault="002C2DE1" w:rsidP="006526C1">
      <w:pPr>
        <w:pStyle w:val="ListParagraph"/>
        <w:numPr>
          <w:ilvl w:val="1"/>
          <w:numId w:val="5"/>
        </w:numPr>
      </w:pPr>
      <w:r>
        <w:t>Reframe (digital negative)</w:t>
      </w:r>
    </w:p>
    <w:p w14:paraId="26D537BD" w14:textId="67924A44" w:rsidR="002C2DE1" w:rsidRDefault="002C2DE1" w:rsidP="006526C1">
      <w:pPr>
        <w:pStyle w:val="ListParagraph"/>
        <w:numPr>
          <w:ilvl w:val="1"/>
          <w:numId w:val="5"/>
        </w:numPr>
      </w:pPr>
      <w:r>
        <w:t>Living moments/images</w:t>
      </w:r>
    </w:p>
    <w:p w14:paraId="12A88F68" w14:textId="63A1293F" w:rsidR="002C2DE1" w:rsidRDefault="002C2DE1" w:rsidP="006526C1">
      <w:pPr>
        <w:pStyle w:val="ListParagraph"/>
        <w:numPr>
          <w:ilvl w:val="1"/>
          <w:numId w:val="5"/>
        </w:numPr>
      </w:pPr>
      <w:r>
        <w:t>Cinemagraph</w:t>
      </w:r>
    </w:p>
    <w:p w14:paraId="56C95177" w14:textId="6B320EBE" w:rsidR="002C2DE1" w:rsidRDefault="002C2DE1" w:rsidP="006526C1">
      <w:pPr>
        <w:pStyle w:val="ListParagraph"/>
        <w:numPr>
          <w:ilvl w:val="1"/>
          <w:numId w:val="5"/>
        </w:numPr>
      </w:pPr>
      <w:r>
        <w:t>Parallax</w:t>
      </w:r>
    </w:p>
    <w:p w14:paraId="38B843C5" w14:textId="7A6C8DA6" w:rsidR="002C2DE1" w:rsidRDefault="002C2DE1" w:rsidP="006526C1">
      <w:pPr>
        <w:pStyle w:val="ListParagraph"/>
        <w:numPr>
          <w:ilvl w:val="1"/>
          <w:numId w:val="5"/>
        </w:numPr>
      </w:pPr>
      <w:r>
        <w:t>selfie</w:t>
      </w:r>
    </w:p>
    <w:p w14:paraId="0C2D7618" w14:textId="536E2149" w:rsidR="00B15CCF" w:rsidRPr="002C2DE1" w:rsidRDefault="00B15CCF" w:rsidP="00B15CCF">
      <w:pPr>
        <w:rPr>
          <w:b/>
        </w:rPr>
      </w:pPr>
      <w:commentRangeStart w:id="52"/>
      <w:commentRangeStart w:id="53"/>
      <w:r w:rsidRPr="002C2DE1">
        <w:rPr>
          <w:b/>
        </w:rPr>
        <w:t xml:space="preserve">Supported </w:t>
      </w:r>
      <w:r w:rsidR="002C2DE1" w:rsidRPr="002C2DE1">
        <w:rPr>
          <w:b/>
        </w:rPr>
        <w:t>in</w:t>
      </w:r>
      <w:r w:rsidR="006F771E" w:rsidRPr="002C2DE1">
        <w:rPr>
          <w:b/>
        </w:rPr>
        <w:t xml:space="preserve"> M1</w:t>
      </w:r>
      <w:r w:rsidRPr="002C2DE1">
        <w:rPr>
          <w:b/>
        </w:rPr>
        <w:t>:</w:t>
      </w:r>
    </w:p>
    <w:p w14:paraId="43AC3BE2" w14:textId="0F1221F6" w:rsidR="00B15CCF" w:rsidRDefault="34F7685D" w:rsidP="006526C1">
      <w:pPr>
        <w:pStyle w:val="ListParagraph"/>
        <w:numPr>
          <w:ilvl w:val="0"/>
          <w:numId w:val="4"/>
        </w:numPr>
      </w:pPr>
      <w:r>
        <w:t>Explicit Bursts/</w:t>
      </w:r>
      <w:commentRangeStart w:id="54"/>
      <w:commentRangeStart w:id="55"/>
      <w:r>
        <w:t>smart sequences</w:t>
      </w:r>
      <w:commentRangeEnd w:id="54"/>
      <w:r w:rsidR="00B15CCF">
        <w:rPr>
          <w:rStyle w:val="CommentReference"/>
        </w:rPr>
        <w:commentReference w:id="54"/>
      </w:r>
      <w:commentRangeEnd w:id="55"/>
      <w:r w:rsidR="00B15CCF">
        <w:rPr>
          <w:rStyle w:val="CommentReference"/>
        </w:rPr>
        <w:commentReference w:id="55"/>
      </w:r>
    </w:p>
    <w:p w14:paraId="4BAEBFD3" w14:textId="7D18FF38" w:rsidR="00B15CCF" w:rsidRPr="00B15CCF" w:rsidRDefault="287BED1F" w:rsidP="006526C1">
      <w:pPr>
        <w:pStyle w:val="ListParagraph"/>
        <w:numPr>
          <w:ilvl w:val="0"/>
          <w:numId w:val="4"/>
        </w:numPr>
      </w:pPr>
      <w:commentRangeStart w:id="56"/>
      <w:commentRangeStart w:id="57"/>
      <w:r>
        <w:t>Soft duplicates</w:t>
      </w:r>
      <w:commentRangeEnd w:id="52"/>
      <w:r w:rsidR="00B15CCF">
        <w:rPr>
          <w:rStyle w:val="CommentReference"/>
        </w:rPr>
        <w:commentReference w:id="52"/>
      </w:r>
      <w:commentRangeEnd w:id="53"/>
      <w:r w:rsidR="00B15CCF">
        <w:rPr>
          <w:rStyle w:val="CommentReference"/>
        </w:rPr>
        <w:commentReference w:id="53"/>
      </w:r>
      <w:r>
        <w:t xml:space="preserve"> (implicit bursts)</w:t>
      </w:r>
      <w:commentRangeEnd w:id="56"/>
      <w:r w:rsidR="00B15CCF">
        <w:rPr>
          <w:rStyle w:val="CommentReference"/>
        </w:rPr>
        <w:commentReference w:id="56"/>
      </w:r>
      <w:commentRangeEnd w:id="57"/>
      <w:r w:rsidR="00B15CCF">
        <w:rPr>
          <w:rStyle w:val="CommentReference"/>
        </w:rPr>
        <w:commentReference w:id="57"/>
      </w:r>
    </w:p>
    <w:p w14:paraId="3A6E5D84" w14:textId="6974055B" w:rsidR="00021798" w:rsidRDefault="002C2DE1" w:rsidP="006526C1">
      <w:pPr>
        <w:pStyle w:val="ListParagraph"/>
        <w:numPr>
          <w:ilvl w:val="0"/>
          <w:numId w:val="4"/>
        </w:numPr>
      </w:pPr>
      <w:r>
        <w:t>Panoramas (N</w:t>
      </w:r>
      <w:r w:rsidR="00021798">
        <w:t>okia)</w:t>
      </w:r>
    </w:p>
    <w:p w14:paraId="7B0A44A4" w14:textId="47D4D913" w:rsidR="002C2DE1" w:rsidRDefault="002C2DE1" w:rsidP="006526C1">
      <w:pPr>
        <w:pStyle w:val="ListParagraph"/>
        <w:numPr>
          <w:ilvl w:val="0"/>
          <w:numId w:val="4"/>
        </w:numPr>
      </w:pPr>
      <w:r>
        <w:t>Panorama (Microsoft)</w:t>
      </w:r>
    </w:p>
    <w:p w14:paraId="781A5959" w14:textId="74E97055" w:rsidR="005216C3" w:rsidRDefault="005216C3" w:rsidP="006F771E">
      <w:r w:rsidRPr="005216C3">
        <w:t>During M1, we want to enable sharing of rich formats unique to platforms we own, to be able to be seamlessly shared and consumed on non-windows devices.</w:t>
      </w:r>
    </w:p>
    <w:p w14:paraId="23DE462D" w14:textId="1BD925AE" w:rsidR="006F771E" w:rsidRDefault="006F771E" w:rsidP="006F771E">
      <w:r>
        <w:t xml:space="preserve">Post M1, we will target support for more rich formats </w:t>
      </w:r>
      <w:r w:rsidR="002C2DE1">
        <w:t>listed above.</w:t>
      </w:r>
    </w:p>
    <w:p w14:paraId="503686FC" w14:textId="488F19D4" w:rsidR="005E243D" w:rsidRDefault="005E243D" w:rsidP="005E243D">
      <w:pPr>
        <w:pStyle w:val="Heading3"/>
      </w:pPr>
      <w:r>
        <w:t xml:space="preserve">Share as </w:t>
      </w:r>
      <w:r w:rsidR="002C2DE1">
        <w:t>File (</w:t>
      </w:r>
      <w:r>
        <w:t>Standard format</w:t>
      </w:r>
      <w:r w:rsidR="002C2DE1">
        <w:t>)</w:t>
      </w:r>
    </w:p>
    <w:p w14:paraId="40CE0169" w14:textId="71B36B1A" w:rsidR="008C64C5" w:rsidRDefault="008C64C5" w:rsidP="008C64C5">
      <w:pPr>
        <w:rPr>
          <w:b/>
        </w:rPr>
      </w:pPr>
      <w:r>
        <w:rPr>
          <w:b/>
        </w:rPr>
        <w:t xml:space="preserve">Share </w:t>
      </w:r>
      <w:commentRangeStart w:id="58"/>
      <w:r>
        <w:rPr>
          <w:b/>
        </w:rPr>
        <w:t>flow</w:t>
      </w:r>
      <w:commentRangeEnd w:id="58"/>
      <w:r w:rsidR="00DA784B">
        <w:rPr>
          <w:rStyle w:val="CommentReference"/>
          <w:rFonts w:eastAsiaTheme="minorEastAsia"/>
          <w:lang w:bidi="en-US"/>
        </w:rPr>
        <w:commentReference w:id="58"/>
      </w:r>
    </w:p>
    <w:p w14:paraId="4A8DE305" w14:textId="7394DB8A" w:rsidR="008C64C5" w:rsidRDefault="002C2DE1" w:rsidP="008C64C5">
      <w:r>
        <w:lastRenderedPageBreak/>
        <w:t xml:space="preserve">When we detect that the user is sharing a special file type(s), we offer them the option of sharing as link to preserve richness of the file type and support rich rendering of the file. If the user chooses to forgoe share as link, then we share the content as files of standard formats (jpegs, mp4s). </w:t>
      </w:r>
    </w:p>
    <w:p w14:paraId="404B0976" w14:textId="56ECA984" w:rsidR="008C64C5" w:rsidRPr="00B15CCF" w:rsidRDefault="008C64C5" w:rsidP="008C64C5">
      <w:r>
        <w:rPr>
          <w:b/>
        </w:rPr>
        <w:t>Packaging content</w:t>
      </w:r>
    </w:p>
    <w:tbl>
      <w:tblPr>
        <w:tblStyle w:val="Wind8ws"/>
        <w:tblW w:w="0" w:type="auto"/>
        <w:tblLook w:val="04A0" w:firstRow="1" w:lastRow="0" w:firstColumn="1" w:lastColumn="0" w:noHBand="0" w:noVBand="1"/>
      </w:tblPr>
      <w:tblGrid>
        <w:gridCol w:w="990"/>
        <w:gridCol w:w="3780"/>
        <w:gridCol w:w="5732"/>
      </w:tblGrid>
      <w:tr w:rsidR="00055189" w:rsidRPr="00055189" w14:paraId="555D09DC" w14:textId="77777777" w:rsidTr="45C30BA3">
        <w:trPr>
          <w:cnfStyle w:val="100000000000" w:firstRow="1" w:lastRow="0" w:firstColumn="0" w:lastColumn="0" w:oddVBand="0" w:evenVBand="0" w:oddHBand="0" w:evenHBand="0" w:firstRowFirstColumn="0" w:firstRowLastColumn="0" w:lastRowFirstColumn="0" w:lastRowLastColumn="0"/>
        </w:trPr>
        <w:tc>
          <w:tcPr>
            <w:tcW w:w="990" w:type="dxa"/>
          </w:tcPr>
          <w:p w14:paraId="1BB3177E" w14:textId="55C3D8AB" w:rsidR="00055189" w:rsidRPr="00055189" w:rsidRDefault="00055189" w:rsidP="00021798">
            <w:pPr>
              <w:pStyle w:val="NormalWeb"/>
              <w:spacing w:before="0" w:beforeAutospacing="0" w:after="0" w:afterAutospacing="0"/>
              <w:rPr>
                <w:rFonts w:ascii="Calibri" w:hAnsi="Calibri"/>
                <w:sz w:val="22"/>
                <w:szCs w:val="22"/>
              </w:rPr>
            </w:pPr>
            <w:r w:rsidRPr="00055189">
              <w:rPr>
                <w:rFonts w:ascii="Calibri" w:hAnsi="Calibri"/>
                <w:sz w:val="22"/>
                <w:szCs w:val="22"/>
              </w:rPr>
              <w:t>Priority</w:t>
            </w:r>
          </w:p>
        </w:tc>
        <w:tc>
          <w:tcPr>
            <w:tcW w:w="3780" w:type="dxa"/>
          </w:tcPr>
          <w:p w14:paraId="4098F7F8" w14:textId="11F0D6C3"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Rich file format</w:t>
            </w:r>
          </w:p>
        </w:tc>
        <w:tc>
          <w:tcPr>
            <w:tcW w:w="5732" w:type="dxa"/>
          </w:tcPr>
          <w:p w14:paraId="476DAB9A" w14:textId="44684BD4"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Shared format</w:t>
            </w:r>
          </w:p>
        </w:tc>
      </w:tr>
      <w:tr w:rsidR="00055189" w14:paraId="14958E26" w14:textId="77777777" w:rsidTr="45C30BA3">
        <w:tc>
          <w:tcPr>
            <w:tcW w:w="990" w:type="dxa"/>
          </w:tcPr>
          <w:p w14:paraId="6D5031BC" w14:textId="7031D52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890D9F5" w14:textId="1D6C111A"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Explicit burst</w:t>
            </w:r>
          </w:p>
        </w:tc>
        <w:tc>
          <w:tcPr>
            <w:tcW w:w="5732" w:type="dxa"/>
          </w:tcPr>
          <w:p w14:paraId="28064BC5" w14:textId="40C98105"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43DFEA88" w14:textId="77777777" w:rsidTr="45C30BA3">
        <w:tc>
          <w:tcPr>
            <w:tcW w:w="990" w:type="dxa"/>
          </w:tcPr>
          <w:p w14:paraId="487B0984" w14:textId="42CB7B3B"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328F242" w14:textId="55D8C87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Implicit burst (soft duplicates)</w:t>
            </w:r>
          </w:p>
        </w:tc>
        <w:tc>
          <w:tcPr>
            <w:tcW w:w="5732" w:type="dxa"/>
          </w:tcPr>
          <w:p w14:paraId="44E297A2" w14:textId="23E77457"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21346812" w14:textId="77777777" w:rsidTr="45C30BA3">
        <w:tc>
          <w:tcPr>
            <w:tcW w:w="990" w:type="dxa"/>
          </w:tcPr>
          <w:p w14:paraId="00354498" w14:textId="134371A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2</w:t>
            </w:r>
          </w:p>
        </w:tc>
        <w:tc>
          <w:tcPr>
            <w:tcW w:w="3780" w:type="dxa"/>
          </w:tcPr>
          <w:p w14:paraId="16951EE3" w14:textId="76CF3F90"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panorama</w:t>
            </w:r>
          </w:p>
        </w:tc>
        <w:tc>
          <w:tcPr>
            <w:tcW w:w="5732" w:type="dxa"/>
          </w:tcPr>
          <w:p w14:paraId="71CEAF9F" w14:textId="7DEFC623"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jp</w:t>
            </w:r>
            <w:r w:rsidR="00091595">
              <w:rPr>
                <w:rFonts w:ascii="Calibri" w:hAnsi="Calibri"/>
                <w:sz w:val="22"/>
                <w:szCs w:val="22"/>
              </w:rPr>
              <w:t>e</w:t>
            </w:r>
            <w:r w:rsidRPr="005216C3">
              <w:rPr>
                <w:rFonts w:ascii="Calibri" w:hAnsi="Calibri"/>
                <w:sz w:val="22"/>
                <w:szCs w:val="22"/>
              </w:rPr>
              <w:t>g</w:t>
            </w:r>
          </w:p>
        </w:tc>
      </w:tr>
      <w:tr w:rsidR="00055189" w14:paraId="70282973" w14:textId="77777777" w:rsidTr="45C30BA3">
        <w:tc>
          <w:tcPr>
            <w:tcW w:w="990" w:type="dxa"/>
          </w:tcPr>
          <w:p w14:paraId="0843893B" w14:textId="4FCB062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3</w:t>
            </w:r>
          </w:p>
        </w:tc>
        <w:tc>
          <w:tcPr>
            <w:tcW w:w="3780" w:type="dxa"/>
          </w:tcPr>
          <w:p w14:paraId="21F44532" w14:textId="5C2F0F61" w:rsidR="00055189" w:rsidRPr="005216C3" w:rsidRDefault="006F771E" w:rsidP="45C30BA3">
            <w:pPr>
              <w:pStyle w:val="NormalWeb"/>
              <w:spacing w:before="0" w:beforeAutospacing="0" w:after="0" w:afterAutospacing="0"/>
              <w:rPr>
                <w:rFonts w:ascii="Calibri" w:hAnsi="Calibri"/>
                <w:sz w:val="22"/>
                <w:szCs w:val="22"/>
              </w:rPr>
            </w:pPr>
            <w:commentRangeStart w:id="59"/>
            <w:commentRangeStart w:id="60"/>
            <w:r w:rsidRPr="45C30BA3">
              <w:rPr>
                <w:rFonts w:ascii="Calibri" w:eastAsia="Calibri" w:hAnsi="Calibri" w:cs="Calibri"/>
                <w:sz w:val="22"/>
                <w:szCs w:val="22"/>
              </w:rPr>
              <w:t>cinema</w:t>
            </w:r>
            <w:r w:rsidR="00055189" w:rsidRPr="45C30BA3">
              <w:rPr>
                <w:rFonts w:ascii="Calibri" w:eastAsia="Calibri" w:hAnsi="Calibri" w:cs="Calibri"/>
                <w:sz w:val="22"/>
                <w:szCs w:val="22"/>
              </w:rPr>
              <w:t>graph</w:t>
            </w:r>
            <w:commentRangeEnd w:id="59"/>
            <w:r w:rsidR="002D73EC">
              <w:rPr>
                <w:rStyle w:val="CommentReference"/>
                <w:rFonts w:ascii="Calibri" w:eastAsiaTheme="minorEastAsia" w:hAnsi="Calibri" w:cs="Times New Roman"/>
                <w:lang w:bidi="en-US"/>
              </w:rPr>
              <w:commentReference w:id="59"/>
            </w:r>
            <w:commentRangeEnd w:id="60"/>
            <w:r>
              <w:rPr>
                <w:rStyle w:val="CommentReference"/>
              </w:rPr>
              <w:commentReference w:id="60"/>
            </w:r>
          </w:p>
        </w:tc>
        <w:tc>
          <w:tcPr>
            <w:tcW w:w="5732" w:type="dxa"/>
          </w:tcPr>
          <w:p w14:paraId="330F61D0" w14:textId="15AA0C81" w:rsidR="00055189" w:rsidRPr="005216C3" w:rsidRDefault="00E91D3C" w:rsidP="00021798">
            <w:pPr>
              <w:pStyle w:val="NormalWeb"/>
              <w:spacing w:before="0" w:beforeAutospacing="0" w:after="0" w:afterAutospacing="0"/>
              <w:rPr>
                <w:rFonts w:ascii="Calibri" w:hAnsi="Calibri"/>
                <w:sz w:val="22"/>
                <w:szCs w:val="22"/>
              </w:rPr>
            </w:pPr>
            <w:r>
              <w:rPr>
                <w:rFonts w:ascii="Calibri" w:hAnsi="Calibri"/>
                <w:sz w:val="22"/>
                <w:szCs w:val="22"/>
              </w:rPr>
              <w:t>Video, mp4</w:t>
            </w:r>
          </w:p>
        </w:tc>
      </w:tr>
    </w:tbl>
    <w:p w14:paraId="571A50D9" w14:textId="0D1A4F00" w:rsidR="00055189" w:rsidRDefault="00055189" w:rsidP="00021798">
      <w:pPr>
        <w:pStyle w:val="NormalWeb"/>
        <w:spacing w:before="0" w:beforeAutospacing="0" w:after="0" w:afterAutospacing="0"/>
        <w:rPr>
          <w:rFonts w:ascii="Calibri" w:hAnsi="Calibri"/>
          <w:color w:val="00B050"/>
          <w:sz w:val="22"/>
          <w:szCs w:val="22"/>
        </w:rPr>
      </w:pPr>
    </w:p>
    <w:p w14:paraId="43D82A8A" w14:textId="77777777" w:rsidR="00021798" w:rsidRDefault="00021798" w:rsidP="00021798">
      <w:pPr>
        <w:pStyle w:val="Questions"/>
        <w:rPr>
          <w:rFonts w:ascii="Calibri" w:hAnsi="Calibri"/>
          <w:color w:val="1F497D"/>
          <w:sz w:val="22"/>
          <w:szCs w:val="22"/>
        </w:rPr>
      </w:pPr>
      <w:r>
        <w:t xml:space="preserve">Shaun: </w:t>
      </w:r>
      <w:r>
        <w:rPr>
          <w:rFonts w:ascii="Calibri" w:hAnsi="Calibri"/>
          <w:color w:val="1F497D"/>
          <w:sz w:val="22"/>
          <w:szCs w:val="22"/>
        </w:rPr>
        <w:t xml:space="preserve">Sharing a pano should result in a nice experience for all recipients, regardless of their target OS, with a possibly upgraded experience for Windows users.  </w:t>
      </w:r>
    </w:p>
    <w:p w14:paraId="7F4410FA" w14:textId="5EFFE1B9" w:rsidR="00B772A6" w:rsidRDefault="2EB9F333" w:rsidP="00021798">
      <w:pPr>
        <w:pStyle w:val="Questions"/>
        <w:rPr>
          <w:rFonts w:ascii="Calibri" w:hAnsi="Calibri"/>
          <w:color w:val="1F497D"/>
          <w:sz w:val="22"/>
          <w:szCs w:val="22"/>
        </w:rPr>
      </w:pPr>
      <w:commentRangeStart w:id="61"/>
      <w:commentRangeStart w:id="62"/>
      <w:r w:rsidRPr="2EB9F333">
        <w:rPr>
          <w:rFonts w:ascii="Calibri" w:eastAsia="Calibri" w:hAnsi="Calibri" w:cs="Calibri"/>
          <w:color w:val="1F497D"/>
          <w:sz w:val="22"/>
          <w:szCs w:val="22"/>
        </w:rPr>
        <w:t>I don’t know how to have an upgraded experience here – we will need to think about that.</w:t>
      </w:r>
      <w:commentRangeEnd w:id="61"/>
      <w:r w:rsidR="00021798">
        <w:rPr>
          <w:rStyle w:val="CommentReference"/>
        </w:rPr>
        <w:commentReference w:id="61"/>
      </w:r>
      <w:commentRangeEnd w:id="62"/>
      <w:r w:rsidR="00021798">
        <w:rPr>
          <w:rStyle w:val="CommentReference"/>
        </w:rPr>
        <w:commentReference w:id="62"/>
      </w:r>
    </w:p>
    <w:p w14:paraId="5E889FCD" w14:textId="4D908128" w:rsidR="003B0289" w:rsidRDefault="003B0289" w:rsidP="00021798">
      <w:pPr>
        <w:pStyle w:val="Questions"/>
      </w:pPr>
    </w:p>
    <w:p w14:paraId="3C8ECE63" w14:textId="6EF344FF" w:rsidR="003B0289" w:rsidRPr="00B772A6" w:rsidRDefault="003B0289" w:rsidP="00021798">
      <w:pPr>
        <w:pStyle w:val="Questions"/>
      </w:pPr>
      <w:r>
        <w:t>could share pano as pano, jpeg and let the target apps choose which format. Assume most wont support pano anyway.</w:t>
      </w:r>
    </w:p>
    <w:p w14:paraId="061612A6" w14:textId="5812AB02" w:rsidR="00055189" w:rsidRDefault="00055189" w:rsidP="005E243D">
      <w:pPr>
        <w:pStyle w:val="Heading3"/>
      </w:pPr>
      <w:r>
        <w:t xml:space="preserve"> Sharing rich </w:t>
      </w:r>
      <w:commentRangeStart w:id="63"/>
      <w:r>
        <w:t xml:space="preserve">file </w:t>
      </w:r>
      <w:commentRangeEnd w:id="63"/>
      <w:r w:rsidR="005129A1">
        <w:rPr>
          <w:rStyle w:val="CommentReference"/>
          <w:rFonts w:ascii="Calibri" w:eastAsiaTheme="minorEastAsia" w:hAnsi="Calibri" w:cs="Times New Roman"/>
          <w:bCs w:val="0"/>
          <w:color w:val="auto"/>
          <w:lang w:bidi="en-US"/>
        </w:rPr>
        <w:commentReference w:id="63"/>
      </w:r>
      <w:r>
        <w:t>format in all their glory</w:t>
      </w:r>
    </w:p>
    <w:p w14:paraId="647CBC00" w14:textId="53B08D52" w:rsidR="00305B7E" w:rsidRDefault="00305B7E" w:rsidP="00305B7E">
      <w:pPr>
        <w:pStyle w:val="NormalWeb"/>
        <w:spacing w:before="0" w:beforeAutospacing="0" w:after="0" w:afterAutospacing="0"/>
        <w:rPr>
          <w:rFonts w:ascii="Calibri" w:hAnsi="Calibri"/>
          <w:color w:val="000000"/>
          <w:sz w:val="22"/>
          <w:szCs w:val="22"/>
        </w:rPr>
      </w:pPr>
    </w:p>
    <w:p w14:paraId="6EFD4163" w14:textId="77777777" w:rsidR="00E46AD0" w:rsidRDefault="00E46AD0" w:rsidP="008158F0">
      <w:pPr>
        <w:rPr>
          <w:b/>
        </w:rPr>
      </w:pPr>
      <w:r>
        <w:rPr>
          <w:b/>
        </w:rPr>
        <w:t>Share Flow</w:t>
      </w:r>
    </w:p>
    <w:p w14:paraId="1384E4C5" w14:textId="0E5E3D73" w:rsidR="008C64C5" w:rsidRDefault="008C64C5" w:rsidP="008158F0">
      <w:r>
        <w:t>This happens when user chooses to ‘share as link’</w:t>
      </w:r>
      <w:r w:rsidR="00B96360">
        <w:t xml:space="preserve"> or “quick share”</w:t>
      </w:r>
      <w:r w:rsidR="00FB429C">
        <w:t>. By promoting “share as link” in general, we also dually achieve the purpose of promoting users to share their rich formats as links to recipients</w:t>
      </w:r>
      <w:r>
        <w:t>.</w:t>
      </w:r>
    </w:p>
    <w:p w14:paraId="20698643" w14:textId="04C257E6" w:rsidR="008158F0" w:rsidRDefault="00E46AD0" w:rsidP="008158F0">
      <w:pPr>
        <w:rPr>
          <w:b/>
        </w:rPr>
      </w:pPr>
      <w:commentRangeStart w:id="64"/>
      <w:r>
        <w:rPr>
          <w:b/>
        </w:rPr>
        <w:t xml:space="preserve">Packaging </w:t>
      </w:r>
      <w:commentRangeEnd w:id="64"/>
      <w:r w:rsidR="005129A1">
        <w:rPr>
          <w:rStyle w:val="CommentReference"/>
          <w:rFonts w:eastAsiaTheme="minorEastAsia"/>
          <w:lang w:bidi="en-US"/>
        </w:rPr>
        <w:commentReference w:id="64"/>
      </w:r>
      <w:r>
        <w:rPr>
          <w:b/>
        </w:rPr>
        <w:t>Content</w:t>
      </w:r>
    </w:p>
    <w:p w14:paraId="5E6E2041" w14:textId="2284A6B0" w:rsidR="00E46AD0" w:rsidRPr="00E46AD0" w:rsidRDefault="00E46AD0" w:rsidP="006526C1">
      <w:pPr>
        <w:pStyle w:val="ListParagraph"/>
        <w:numPr>
          <w:ilvl w:val="0"/>
          <w:numId w:val="5"/>
        </w:numPr>
      </w:pPr>
      <w:r w:rsidRPr="00E46AD0">
        <w:t>Upload image+</w:t>
      </w:r>
      <w:r w:rsidR="00091595">
        <w:t>backing</w:t>
      </w:r>
      <w:r w:rsidRPr="00E46AD0">
        <w:t xml:space="preserve"> data to OneDrive (if local content)</w:t>
      </w:r>
    </w:p>
    <w:p w14:paraId="5A31D821" w14:textId="18051B0A" w:rsidR="00E46AD0" w:rsidRPr="00E46AD0" w:rsidRDefault="00E46AD0" w:rsidP="006526C1">
      <w:pPr>
        <w:pStyle w:val="ListParagraph"/>
        <w:numPr>
          <w:ilvl w:val="0"/>
          <w:numId w:val="5"/>
        </w:numPr>
      </w:pPr>
      <w:r w:rsidRPr="00E46AD0">
        <w:t>Generating link to uploaded content</w:t>
      </w:r>
    </w:p>
    <w:p w14:paraId="330D15AB" w14:textId="43122C21" w:rsidR="00E46AD0" w:rsidRPr="00E46AD0" w:rsidRDefault="00E46AD0" w:rsidP="006526C1">
      <w:pPr>
        <w:pStyle w:val="ListParagraph"/>
        <w:numPr>
          <w:ilvl w:val="0"/>
          <w:numId w:val="5"/>
        </w:numPr>
      </w:pPr>
      <w:r w:rsidRPr="00E46AD0">
        <w:t>Share</w:t>
      </w:r>
      <w:r w:rsidR="00FB429C">
        <w:t xml:space="preserve"> OneDrive</w:t>
      </w:r>
      <w:r w:rsidRPr="00E46AD0">
        <w:t xml:space="preserve"> link to </w:t>
      </w:r>
      <w:r w:rsidR="00FB429C">
        <w:t>recipient(/s) per customer request</w:t>
      </w:r>
    </w:p>
    <w:p w14:paraId="18192F0D" w14:textId="6E2D0A82" w:rsidR="00E46AD0" w:rsidRDefault="2EB9F333" w:rsidP="006526C1">
      <w:pPr>
        <w:pStyle w:val="ListParagraph"/>
        <w:numPr>
          <w:ilvl w:val="0"/>
          <w:numId w:val="5"/>
        </w:numPr>
      </w:pPr>
      <w:r>
        <w:t xml:space="preserve">Recipient can view linked content in </w:t>
      </w:r>
      <w:commentRangeStart w:id="65"/>
      <w:commentRangeStart w:id="66"/>
      <w:r>
        <w:t>full richness</w:t>
      </w:r>
      <w:commentRangeEnd w:id="65"/>
      <w:r w:rsidR="00FB429C">
        <w:rPr>
          <w:rStyle w:val="CommentReference"/>
        </w:rPr>
        <w:commentReference w:id="65"/>
      </w:r>
      <w:commentRangeEnd w:id="66"/>
      <w:r w:rsidR="00FB429C">
        <w:rPr>
          <w:rStyle w:val="CommentReference"/>
        </w:rPr>
        <w:commentReference w:id="66"/>
      </w:r>
    </w:p>
    <w:p w14:paraId="6A5A1ED9" w14:textId="77CDA383" w:rsidR="00342530" w:rsidRDefault="008D4962" w:rsidP="008D4962">
      <w:pPr>
        <w:pStyle w:val="Heading2"/>
      </w:pPr>
      <w:r>
        <w:t xml:space="preserve"> Share </w:t>
      </w:r>
      <w:commentRangeStart w:id="67"/>
      <w:r>
        <w:t>Targets</w:t>
      </w:r>
      <w:commentRangeEnd w:id="67"/>
      <w:r w:rsidR="00D30B88">
        <w:rPr>
          <w:rStyle w:val="CommentReference"/>
          <w:rFonts w:eastAsiaTheme="minorEastAsia" w:cs="Times New Roman"/>
          <w:bCs w:val="0"/>
          <w:color w:val="auto"/>
          <w:lang w:bidi="en-US"/>
        </w:rPr>
        <w:commentReference w:id="67"/>
      </w:r>
    </w:p>
    <w:p w14:paraId="519D55D8" w14:textId="604316D1" w:rsidR="00810022" w:rsidRPr="00810022" w:rsidRDefault="00810022" w:rsidP="00810022">
      <w:pPr>
        <w:pStyle w:val="Questions"/>
      </w:pPr>
      <w:r>
        <w:t>Scope under review for M1</w:t>
      </w:r>
    </w:p>
    <w:p w14:paraId="37A54F86" w14:textId="77777777" w:rsidR="00CD0991" w:rsidRDefault="00CD0991" w:rsidP="00CD0991"/>
    <w:p w14:paraId="05A6884E" w14:textId="77777777" w:rsidR="00FB429C" w:rsidRPr="00BB55DE" w:rsidRDefault="00FB429C" w:rsidP="00FB429C">
      <w:pPr>
        <w:spacing w:after="0"/>
        <w:rPr>
          <w:rFonts w:cs="Segoe UI"/>
          <w:bCs/>
          <w:sz w:val="18"/>
          <w:szCs w:val="18"/>
        </w:rPr>
      </w:pPr>
      <w:r w:rsidRPr="00BB55DE">
        <w:rPr>
          <w:rFonts w:cs="Segoe UI"/>
          <w:bCs/>
          <w:sz w:val="18"/>
          <w:szCs w:val="18"/>
        </w:rPr>
        <w:t xml:space="preserve">Phone and PC on par with share target support. </w:t>
      </w:r>
    </w:p>
    <w:p w14:paraId="60C7D540" w14:textId="77777777" w:rsidR="00FB429C" w:rsidRPr="00BB55DE" w:rsidRDefault="00FB429C" w:rsidP="00FB429C">
      <w:pPr>
        <w:spacing w:after="0"/>
        <w:rPr>
          <w:rFonts w:cs="Segoe UI"/>
          <w:bCs/>
          <w:sz w:val="18"/>
          <w:szCs w:val="18"/>
        </w:rPr>
      </w:pPr>
    </w:p>
    <w:p w14:paraId="6186D045" w14:textId="3118CFAC" w:rsidR="00FB429C" w:rsidRDefault="00FB429C" w:rsidP="00FB429C">
      <w:r w:rsidRPr="00BB55DE">
        <w:rPr>
          <w:rFonts w:cs="Segoe UI"/>
          <w:bCs/>
          <w:sz w:val="18"/>
          <w:szCs w:val="18"/>
        </w:rPr>
        <w:t>i.e. Any target app that has implemented the share extensions and is registered with the share contract to receive photos and</w:t>
      </w:r>
      <w:r>
        <w:rPr>
          <w:rFonts w:cs="Segoe UI"/>
          <w:bCs/>
          <w:sz w:val="18"/>
          <w:szCs w:val="18"/>
        </w:rPr>
        <w:t>/or</w:t>
      </w:r>
      <w:r w:rsidRPr="00BB55DE">
        <w:rPr>
          <w:rFonts w:cs="Segoe UI"/>
          <w:bCs/>
          <w:sz w:val="18"/>
          <w:szCs w:val="18"/>
        </w:rPr>
        <w:t xml:space="preserve"> videos, and is downloaded on the user’s device should be surfaced as share target options during </w:t>
      </w:r>
      <w:r>
        <w:rPr>
          <w:rFonts w:cs="Segoe UI"/>
          <w:bCs/>
          <w:sz w:val="18"/>
          <w:szCs w:val="18"/>
        </w:rPr>
        <w:t xml:space="preserve">classic </w:t>
      </w:r>
      <w:r w:rsidRPr="00BB55DE">
        <w:rPr>
          <w:rFonts w:cs="Segoe UI"/>
          <w:bCs/>
          <w:sz w:val="18"/>
          <w:szCs w:val="18"/>
        </w:rPr>
        <w:t>share flow.</w:t>
      </w:r>
    </w:p>
    <w:p w14:paraId="33D53162" w14:textId="35BB0297" w:rsidR="00FB429C" w:rsidRDefault="00FB429C" w:rsidP="00FB429C">
      <w:pPr>
        <w:pStyle w:val="Questions"/>
      </w:pPr>
      <w:r>
        <w:t xml:space="preserve">Pm work: need to get top tier share targets to register to receive </w:t>
      </w:r>
      <w:r w:rsidR="003B12B9">
        <w:t>links</w:t>
      </w:r>
      <w:r>
        <w:t xml:space="preserve"> from OneDrive on both PC and phone.</w:t>
      </w:r>
    </w:p>
    <w:p w14:paraId="40814CA0" w14:textId="5B8BFDDB" w:rsidR="00CD0991" w:rsidRDefault="0300735E" w:rsidP="00CD0991">
      <w:pPr>
        <w:rPr>
          <w:rFonts w:cs="Segoe UI"/>
          <w:sz w:val="18"/>
          <w:szCs w:val="18"/>
        </w:rPr>
      </w:pPr>
      <w:r w:rsidRPr="0300735E">
        <w:rPr>
          <w:rFonts w:ascii="Segoe UI" w:eastAsia="Segoe UI" w:hAnsi="Segoe UI" w:cs="Segoe UI"/>
          <w:sz w:val="18"/>
          <w:szCs w:val="18"/>
        </w:rPr>
        <w:t xml:space="preserve">Support </w:t>
      </w:r>
      <w:commentRangeStart w:id="68"/>
      <w:commentRangeStart w:id="69"/>
      <w:commentRangeStart w:id="70"/>
      <w:commentRangeStart w:id="71"/>
      <w:r w:rsidRPr="0300735E">
        <w:rPr>
          <w:rFonts w:ascii="Segoe UI" w:eastAsia="Segoe UI" w:hAnsi="Segoe UI" w:cs="Segoe UI"/>
          <w:sz w:val="18"/>
          <w:szCs w:val="18"/>
        </w:rPr>
        <w:t xml:space="preserve">sharing </w:t>
      </w:r>
      <w:commentRangeEnd w:id="68"/>
      <w:r w:rsidR="00AF2654">
        <w:rPr>
          <w:rStyle w:val="CommentReference"/>
        </w:rPr>
        <w:commentReference w:id="68"/>
      </w:r>
      <w:commentRangeEnd w:id="69"/>
      <w:r w:rsidR="00AF2654">
        <w:rPr>
          <w:rStyle w:val="CommentReference"/>
        </w:rPr>
        <w:commentReference w:id="69"/>
      </w:r>
      <w:commentRangeEnd w:id="70"/>
      <w:r w:rsidR="00AF2654">
        <w:rPr>
          <w:rStyle w:val="CommentReference"/>
        </w:rPr>
        <w:commentReference w:id="70"/>
      </w:r>
      <w:commentRangeEnd w:id="71"/>
      <w:r w:rsidR="00AF2654">
        <w:rPr>
          <w:rStyle w:val="CommentReference"/>
        </w:rPr>
        <w:commentReference w:id="71"/>
      </w:r>
      <w:r w:rsidRPr="0300735E">
        <w:rPr>
          <w:rFonts w:ascii="Segoe UI" w:eastAsia="Segoe UI" w:hAnsi="Segoe UI" w:cs="Segoe UI"/>
          <w:sz w:val="18"/>
          <w:szCs w:val="18"/>
        </w:rPr>
        <w:t>to top 2-4 target apps (for photo and video content) in the following categories:</w:t>
      </w:r>
    </w:p>
    <w:p w14:paraId="06B85ABD" w14:textId="101EF4C4" w:rsidR="00FB429C" w:rsidRDefault="00FB429C" w:rsidP="00A327AF">
      <w:pPr>
        <w:pStyle w:val="ListParagraph"/>
        <w:numPr>
          <w:ilvl w:val="0"/>
          <w:numId w:val="16"/>
        </w:numPr>
      </w:pPr>
      <w:r>
        <w:t xml:space="preserve">Social: </w:t>
      </w:r>
      <w:commentRangeStart w:id="72"/>
      <w:r>
        <w:t>Facebook, Instagram, Twitter</w:t>
      </w:r>
      <w:commentRangeEnd w:id="72"/>
      <w:r w:rsidR="00442142">
        <w:rPr>
          <w:rStyle w:val="CommentReference"/>
          <w:rFonts w:eastAsiaTheme="minorEastAsia"/>
          <w:lang w:bidi="en-US"/>
        </w:rPr>
        <w:commentReference w:id="72"/>
      </w:r>
    </w:p>
    <w:p w14:paraId="7942B891" w14:textId="181168A3" w:rsidR="00FB429C" w:rsidRDefault="00FB429C" w:rsidP="00A327AF">
      <w:pPr>
        <w:pStyle w:val="ListParagraph"/>
        <w:numPr>
          <w:ilvl w:val="0"/>
          <w:numId w:val="16"/>
        </w:numPr>
      </w:pPr>
      <w:r>
        <w:t>Messaging: Whatsapp, Snapchat, Text/SMS</w:t>
      </w:r>
    </w:p>
    <w:p w14:paraId="2699E5F6" w14:textId="4D096FB8" w:rsidR="00FB429C" w:rsidRDefault="00FB429C" w:rsidP="00A327AF">
      <w:pPr>
        <w:pStyle w:val="ListParagraph"/>
        <w:numPr>
          <w:ilvl w:val="0"/>
          <w:numId w:val="16"/>
        </w:numPr>
      </w:pPr>
      <w:r>
        <w:t>Email: Outlook, Hotmail, Gmail</w:t>
      </w:r>
    </w:p>
    <w:p w14:paraId="409EBF07" w14:textId="4C95F8F5" w:rsidR="00FB429C" w:rsidRDefault="00FB429C" w:rsidP="00A327AF">
      <w:pPr>
        <w:pStyle w:val="ListParagraph"/>
        <w:numPr>
          <w:ilvl w:val="0"/>
          <w:numId w:val="16"/>
        </w:numPr>
      </w:pPr>
      <w:r>
        <w:t>For video: Youtube</w:t>
      </w:r>
    </w:p>
    <w:p w14:paraId="71C924CE" w14:textId="3F486BD8" w:rsidR="00855D18" w:rsidRDefault="3F486BD8" w:rsidP="00855D18">
      <w:pPr>
        <w:pStyle w:val="Questions"/>
      </w:pPr>
      <w:r>
        <w:t>Do we want to support Bluetooth for M1?</w:t>
      </w:r>
    </w:p>
    <w:p w14:paraId="3E79E3A7" w14:textId="03E31520" w:rsidR="3F486BD8" w:rsidRDefault="03E31520" w:rsidP="3F486BD8">
      <w:pPr>
        <w:pStyle w:val="Questions"/>
      </w:pPr>
      <w:r>
        <w:t>Need to add market based top tier share targets.</w:t>
      </w:r>
    </w:p>
    <w:p w14:paraId="541E6E63" w14:textId="12B39D09" w:rsidR="00CD0991" w:rsidRDefault="0056194D" w:rsidP="00CA1105">
      <w:r>
        <w:t>Share Target Issues</w:t>
      </w:r>
    </w:p>
    <w:p w14:paraId="76BA5471" w14:textId="3AE5D222" w:rsidR="003946EE" w:rsidRDefault="003946EE" w:rsidP="00CA1105">
      <w:r>
        <w:t xml:space="preserve">*Assume app is already installed on user’s device. </w:t>
      </w:r>
    </w:p>
    <w:tbl>
      <w:tblPr>
        <w:tblStyle w:val="Wind8ws"/>
        <w:tblW w:w="0" w:type="auto"/>
        <w:tblLook w:val="04A0" w:firstRow="1" w:lastRow="0" w:firstColumn="1" w:lastColumn="0" w:noHBand="0" w:noVBand="1"/>
      </w:tblPr>
      <w:tblGrid>
        <w:gridCol w:w="1888"/>
        <w:gridCol w:w="1223"/>
        <w:gridCol w:w="961"/>
        <w:gridCol w:w="1206"/>
        <w:gridCol w:w="962"/>
        <w:gridCol w:w="1386"/>
        <w:gridCol w:w="962"/>
        <w:gridCol w:w="962"/>
        <w:gridCol w:w="962"/>
      </w:tblGrid>
      <w:tr w:rsidR="0056194D" w14:paraId="490D2C83" w14:textId="64093B67" w:rsidTr="004D673C">
        <w:trPr>
          <w:cnfStyle w:val="100000000000" w:firstRow="1" w:lastRow="0" w:firstColumn="0" w:lastColumn="0" w:oddVBand="0" w:evenVBand="0" w:oddHBand="0" w:evenHBand="0" w:firstRowFirstColumn="0" w:firstRowLastColumn="0" w:lastRowFirstColumn="0" w:lastRowLastColumn="0"/>
        </w:trPr>
        <w:tc>
          <w:tcPr>
            <w:tcW w:w="1888" w:type="dxa"/>
          </w:tcPr>
          <w:p w14:paraId="0B9ADABB" w14:textId="13D711E5" w:rsidR="0056194D" w:rsidRDefault="0056194D" w:rsidP="00CA1105">
            <w:r>
              <w:t>Share Target/Scenario support in Blue</w:t>
            </w:r>
          </w:p>
        </w:tc>
        <w:tc>
          <w:tcPr>
            <w:tcW w:w="2184" w:type="dxa"/>
            <w:gridSpan w:val="2"/>
          </w:tcPr>
          <w:p w14:paraId="1B91398D" w14:textId="427A0FDE" w:rsidR="0056194D" w:rsidRDefault="0056194D" w:rsidP="00CA1105">
            <w:r>
              <w:t>Share 1 photo (as file)</w:t>
            </w:r>
          </w:p>
        </w:tc>
        <w:tc>
          <w:tcPr>
            <w:tcW w:w="2168" w:type="dxa"/>
            <w:gridSpan w:val="2"/>
          </w:tcPr>
          <w:p w14:paraId="5EEA8ADD" w14:textId="3BE26CF8" w:rsidR="0056194D" w:rsidRDefault="0056194D" w:rsidP="00CA1105">
            <w:r>
              <w:t>Share 1 video (as file)</w:t>
            </w:r>
          </w:p>
        </w:tc>
        <w:tc>
          <w:tcPr>
            <w:tcW w:w="2348" w:type="dxa"/>
            <w:gridSpan w:val="2"/>
          </w:tcPr>
          <w:p w14:paraId="715AF245" w14:textId="2A36D22C" w:rsidR="0056194D" w:rsidRDefault="0056194D" w:rsidP="00CA1105">
            <w:r>
              <w:t>Share multiple photos and videos (includes bulk selection) (as file)</w:t>
            </w:r>
          </w:p>
        </w:tc>
        <w:tc>
          <w:tcPr>
            <w:tcW w:w="1924" w:type="dxa"/>
            <w:gridSpan w:val="2"/>
          </w:tcPr>
          <w:p w14:paraId="5138BF39" w14:textId="1429A93F" w:rsidR="0056194D" w:rsidRDefault="0056194D" w:rsidP="00CA1105">
            <w:r>
              <w:t>Share as Link</w:t>
            </w:r>
          </w:p>
        </w:tc>
      </w:tr>
      <w:tr w:rsidR="0056194D" w14:paraId="69B8E803" w14:textId="77777777" w:rsidTr="0056194D">
        <w:tc>
          <w:tcPr>
            <w:tcW w:w="1888" w:type="dxa"/>
          </w:tcPr>
          <w:p w14:paraId="10DA396A" w14:textId="77777777" w:rsidR="0056194D" w:rsidRDefault="0056194D" w:rsidP="0056194D"/>
        </w:tc>
        <w:tc>
          <w:tcPr>
            <w:tcW w:w="1223" w:type="dxa"/>
          </w:tcPr>
          <w:p w14:paraId="1ED9631D" w14:textId="75A99A2C" w:rsidR="0056194D" w:rsidRDefault="0056194D" w:rsidP="0056194D">
            <w:r>
              <w:t>PC</w:t>
            </w:r>
          </w:p>
        </w:tc>
        <w:tc>
          <w:tcPr>
            <w:tcW w:w="961" w:type="dxa"/>
          </w:tcPr>
          <w:p w14:paraId="14BC0D94" w14:textId="068C7715" w:rsidR="0056194D" w:rsidRDefault="0056194D" w:rsidP="0056194D">
            <w:r>
              <w:t>Phone</w:t>
            </w:r>
          </w:p>
        </w:tc>
        <w:tc>
          <w:tcPr>
            <w:tcW w:w="1206" w:type="dxa"/>
          </w:tcPr>
          <w:p w14:paraId="0D61A988" w14:textId="3EE2A01D" w:rsidR="0056194D" w:rsidRDefault="0056194D" w:rsidP="0056194D">
            <w:r>
              <w:t>PC</w:t>
            </w:r>
          </w:p>
        </w:tc>
        <w:tc>
          <w:tcPr>
            <w:tcW w:w="962" w:type="dxa"/>
          </w:tcPr>
          <w:p w14:paraId="76B173CF" w14:textId="17254950" w:rsidR="0056194D" w:rsidRDefault="0056194D" w:rsidP="0056194D">
            <w:r>
              <w:t>Phone</w:t>
            </w:r>
          </w:p>
        </w:tc>
        <w:tc>
          <w:tcPr>
            <w:tcW w:w="1386" w:type="dxa"/>
          </w:tcPr>
          <w:p w14:paraId="10B4CF41" w14:textId="58521833" w:rsidR="0056194D" w:rsidRDefault="0056194D" w:rsidP="0056194D">
            <w:r>
              <w:t>PC</w:t>
            </w:r>
          </w:p>
        </w:tc>
        <w:tc>
          <w:tcPr>
            <w:tcW w:w="962" w:type="dxa"/>
          </w:tcPr>
          <w:p w14:paraId="037F9841" w14:textId="607740EE" w:rsidR="0056194D" w:rsidRDefault="0056194D" w:rsidP="0056194D">
            <w:r>
              <w:t>Phone</w:t>
            </w:r>
          </w:p>
        </w:tc>
        <w:tc>
          <w:tcPr>
            <w:tcW w:w="962" w:type="dxa"/>
          </w:tcPr>
          <w:p w14:paraId="5100AC76" w14:textId="69DD2BD6" w:rsidR="0056194D" w:rsidRDefault="0056194D" w:rsidP="0056194D">
            <w:r>
              <w:t>PC</w:t>
            </w:r>
          </w:p>
        </w:tc>
        <w:tc>
          <w:tcPr>
            <w:tcW w:w="962" w:type="dxa"/>
          </w:tcPr>
          <w:p w14:paraId="21E50336" w14:textId="64E78D34" w:rsidR="0056194D" w:rsidRDefault="0056194D" w:rsidP="0056194D">
            <w:r>
              <w:t>Phone</w:t>
            </w:r>
          </w:p>
        </w:tc>
      </w:tr>
      <w:tr w:rsidR="0056194D" w14:paraId="540ABCAA" w14:textId="090CE1A0" w:rsidTr="0056194D">
        <w:tc>
          <w:tcPr>
            <w:tcW w:w="1888" w:type="dxa"/>
          </w:tcPr>
          <w:p w14:paraId="197189B7" w14:textId="3CD645E6" w:rsidR="0056194D" w:rsidRDefault="0056194D" w:rsidP="0056194D">
            <w:r>
              <w:t>Facebook</w:t>
            </w:r>
          </w:p>
        </w:tc>
        <w:tc>
          <w:tcPr>
            <w:tcW w:w="1223" w:type="dxa"/>
            <w:shd w:val="clear" w:color="auto" w:fill="00B050"/>
          </w:tcPr>
          <w:p w14:paraId="33BCE914" w14:textId="77777777" w:rsidR="0056194D" w:rsidRDefault="0056194D" w:rsidP="0056194D"/>
        </w:tc>
        <w:tc>
          <w:tcPr>
            <w:tcW w:w="961" w:type="dxa"/>
            <w:shd w:val="clear" w:color="auto" w:fill="00B050"/>
          </w:tcPr>
          <w:p w14:paraId="7146758F" w14:textId="77777777" w:rsidR="0056194D" w:rsidRDefault="0056194D" w:rsidP="0056194D"/>
        </w:tc>
        <w:tc>
          <w:tcPr>
            <w:tcW w:w="1206" w:type="dxa"/>
            <w:shd w:val="clear" w:color="auto" w:fill="FF0000"/>
          </w:tcPr>
          <w:p w14:paraId="3718F239" w14:textId="77777777" w:rsidR="0056194D" w:rsidRDefault="0056194D" w:rsidP="0056194D"/>
        </w:tc>
        <w:tc>
          <w:tcPr>
            <w:tcW w:w="962" w:type="dxa"/>
            <w:shd w:val="clear" w:color="auto" w:fill="00B050"/>
          </w:tcPr>
          <w:p w14:paraId="53115789" w14:textId="77777777" w:rsidR="0056194D" w:rsidRDefault="0056194D" w:rsidP="0056194D"/>
        </w:tc>
        <w:tc>
          <w:tcPr>
            <w:tcW w:w="1386" w:type="dxa"/>
          </w:tcPr>
          <w:p w14:paraId="5B581303" w14:textId="77777777" w:rsidR="0056194D" w:rsidRDefault="0056194D" w:rsidP="0056194D"/>
        </w:tc>
        <w:tc>
          <w:tcPr>
            <w:tcW w:w="962" w:type="dxa"/>
          </w:tcPr>
          <w:p w14:paraId="5CDE37AD" w14:textId="77777777" w:rsidR="0056194D" w:rsidRDefault="0056194D" w:rsidP="0056194D"/>
        </w:tc>
        <w:tc>
          <w:tcPr>
            <w:tcW w:w="962" w:type="dxa"/>
          </w:tcPr>
          <w:p w14:paraId="72A544B7" w14:textId="77777777" w:rsidR="0056194D" w:rsidRDefault="0056194D" w:rsidP="0056194D"/>
        </w:tc>
        <w:tc>
          <w:tcPr>
            <w:tcW w:w="962" w:type="dxa"/>
          </w:tcPr>
          <w:p w14:paraId="4E386A86" w14:textId="77777777" w:rsidR="0056194D" w:rsidRDefault="0056194D" w:rsidP="0056194D"/>
        </w:tc>
      </w:tr>
      <w:tr w:rsidR="0056194D" w14:paraId="2220AF67" w14:textId="655B87BF" w:rsidTr="003946EE">
        <w:tc>
          <w:tcPr>
            <w:tcW w:w="1888" w:type="dxa"/>
          </w:tcPr>
          <w:p w14:paraId="3AF4B746" w14:textId="03445BE1" w:rsidR="0056194D" w:rsidRDefault="0056194D" w:rsidP="0056194D">
            <w:r>
              <w:t>Instagram</w:t>
            </w:r>
          </w:p>
        </w:tc>
        <w:tc>
          <w:tcPr>
            <w:tcW w:w="1223" w:type="dxa"/>
            <w:shd w:val="clear" w:color="auto" w:fill="auto"/>
          </w:tcPr>
          <w:p w14:paraId="5927D963" w14:textId="77777777" w:rsidR="0056194D" w:rsidRDefault="0056194D" w:rsidP="0056194D"/>
        </w:tc>
        <w:tc>
          <w:tcPr>
            <w:tcW w:w="961" w:type="dxa"/>
            <w:shd w:val="clear" w:color="auto" w:fill="auto"/>
          </w:tcPr>
          <w:p w14:paraId="68CB8673" w14:textId="77777777" w:rsidR="0056194D" w:rsidRDefault="0056194D" w:rsidP="0056194D"/>
        </w:tc>
        <w:tc>
          <w:tcPr>
            <w:tcW w:w="1206" w:type="dxa"/>
          </w:tcPr>
          <w:p w14:paraId="62F1E1A9" w14:textId="77777777" w:rsidR="0056194D" w:rsidRDefault="0056194D" w:rsidP="0056194D"/>
        </w:tc>
        <w:tc>
          <w:tcPr>
            <w:tcW w:w="962" w:type="dxa"/>
            <w:shd w:val="clear" w:color="auto" w:fill="auto"/>
          </w:tcPr>
          <w:p w14:paraId="746B0235" w14:textId="77777777" w:rsidR="0056194D" w:rsidRDefault="0056194D" w:rsidP="0056194D"/>
        </w:tc>
        <w:tc>
          <w:tcPr>
            <w:tcW w:w="1386" w:type="dxa"/>
          </w:tcPr>
          <w:p w14:paraId="4840A816" w14:textId="77777777" w:rsidR="0056194D" w:rsidRDefault="0056194D" w:rsidP="0056194D"/>
        </w:tc>
        <w:tc>
          <w:tcPr>
            <w:tcW w:w="962" w:type="dxa"/>
          </w:tcPr>
          <w:p w14:paraId="737D1F24" w14:textId="77777777" w:rsidR="0056194D" w:rsidRDefault="0056194D" w:rsidP="0056194D"/>
        </w:tc>
        <w:tc>
          <w:tcPr>
            <w:tcW w:w="962" w:type="dxa"/>
          </w:tcPr>
          <w:p w14:paraId="3876521F" w14:textId="77777777" w:rsidR="0056194D" w:rsidRDefault="0056194D" w:rsidP="0056194D"/>
        </w:tc>
        <w:tc>
          <w:tcPr>
            <w:tcW w:w="962" w:type="dxa"/>
          </w:tcPr>
          <w:p w14:paraId="037387E7" w14:textId="77777777" w:rsidR="0056194D" w:rsidRDefault="0056194D" w:rsidP="0056194D"/>
        </w:tc>
      </w:tr>
      <w:tr w:rsidR="0056194D" w14:paraId="4C31FA58" w14:textId="02315069" w:rsidTr="003946EE">
        <w:tc>
          <w:tcPr>
            <w:tcW w:w="1888" w:type="dxa"/>
          </w:tcPr>
          <w:p w14:paraId="5AF5B7B1" w14:textId="428AEB39" w:rsidR="0056194D" w:rsidRDefault="0056194D" w:rsidP="0056194D">
            <w:r>
              <w:t>Twitter</w:t>
            </w:r>
          </w:p>
        </w:tc>
        <w:tc>
          <w:tcPr>
            <w:tcW w:w="1223" w:type="dxa"/>
            <w:shd w:val="clear" w:color="auto" w:fill="auto"/>
          </w:tcPr>
          <w:p w14:paraId="1F94E0C3" w14:textId="77777777" w:rsidR="0056194D" w:rsidRDefault="0056194D" w:rsidP="0056194D"/>
        </w:tc>
        <w:tc>
          <w:tcPr>
            <w:tcW w:w="961" w:type="dxa"/>
            <w:shd w:val="clear" w:color="auto" w:fill="auto"/>
          </w:tcPr>
          <w:p w14:paraId="2D7F5C0D" w14:textId="77777777" w:rsidR="0056194D" w:rsidRDefault="0056194D" w:rsidP="0056194D"/>
        </w:tc>
        <w:tc>
          <w:tcPr>
            <w:tcW w:w="1206" w:type="dxa"/>
          </w:tcPr>
          <w:p w14:paraId="09FB35F1" w14:textId="77777777" w:rsidR="0056194D" w:rsidRDefault="0056194D" w:rsidP="0056194D"/>
        </w:tc>
        <w:tc>
          <w:tcPr>
            <w:tcW w:w="962" w:type="dxa"/>
            <w:shd w:val="clear" w:color="auto" w:fill="00B050"/>
          </w:tcPr>
          <w:p w14:paraId="05512284" w14:textId="77777777" w:rsidR="0056194D" w:rsidRDefault="0056194D" w:rsidP="0056194D"/>
        </w:tc>
        <w:tc>
          <w:tcPr>
            <w:tcW w:w="1386" w:type="dxa"/>
          </w:tcPr>
          <w:p w14:paraId="14A5CBC4" w14:textId="77777777" w:rsidR="0056194D" w:rsidRDefault="0056194D" w:rsidP="0056194D"/>
        </w:tc>
        <w:tc>
          <w:tcPr>
            <w:tcW w:w="962" w:type="dxa"/>
          </w:tcPr>
          <w:p w14:paraId="3786DF51" w14:textId="77777777" w:rsidR="0056194D" w:rsidRDefault="0056194D" w:rsidP="0056194D"/>
        </w:tc>
        <w:tc>
          <w:tcPr>
            <w:tcW w:w="962" w:type="dxa"/>
          </w:tcPr>
          <w:p w14:paraId="633E0414" w14:textId="77777777" w:rsidR="0056194D" w:rsidRDefault="0056194D" w:rsidP="0056194D"/>
        </w:tc>
        <w:tc>
          <w:tcPr>
            <w:tcW w:w="962" w:type="dxa"/>
          </w:tcPr>
          <w:p w14:paraId="38E6750E" w14:textId="77777777" w:rsidR="0056194D" w:rsidRDefault="0056194D" w:rsidP="0056194D"/>
        </w:tc>
      </w:tr>
      <w:tr w:rsidR="0056194D" w14:paraId="46F5CF0D" w14:textId="7C257AAB" w:rsidTr="003946EE">
        <w:tc>
          <w:tcPr>
            <w:tcW w:w="1888" w:type="dxa"/>
          </w:tcPr>
          <w:p w14:paraId="345DEC98" w14:textId="666EBE99" w:rsidR="0056194D" w:rsidRDefault="0056194D" w:rsidP="0056194D">
            <w:r>
              <w:t>Whatsapp</w:t>
            </w:r>
          </w:p>
        </w:tc>
        <w:tc>
          <w:tcPr>
            <w:tcW w:w="1223" w:type="dxa"/>
            <w:shd w:val="clear" w:color="auto" w:fill="auto"/>
          </w:tcPr>
          <w:p w14:paraId="124A48E8" w14:textId="77777777" w:rsidR="0056194D" w:rsidRDefault="0056194D" w:rsidP="0056194D"/>
        </w:tc>
        <w:tc>
          <w:tcPr>
            <w:tcW w:w="961" w:type="dxa"/>
            <w:shd w:val="clear" w:color="auto" w:fill="auto"/>
          </w:tcPr>
          <w:p w14:paraId="46DB9CE9" w14:textId="77777777" w:rsidR="0056194D" w:rsidRDefault="0056194D" w:rsidP="0056194D"/>
        </w:tc>
        <w:tc>
          <w:tcPr>
            <w:tcW w:w="1206" w:type="dxa"/>
          </w:tcPr>
          <w:p w14:paraId="721F6C0F" w14:textId="77777777" w:rsidR="0056194D" w:rsidRDefault="0056194D" w:rsidP="0056194D"/>
        </w:tc>
        <w:tc>
          <w:tcPr>
            <w:tcW w:w="962" w:type="dxa"/>
            <w:shd w:val="clear" w:color="auto" w:fill="00B050"/>
          </w:tcPr>
          <w:p w14:paraId="3A817E59" w14:textId="77777777" w:rsidR="0056194D" w:rsidRDefault="0056194D" w:rsidP="0056194D"/>
        </w:tc>
        <w:tc>
          <w:tcPr>
            <w:tcW w:w="1386" w:type="dxa"/>
          </w:tcPr>
          <w:p w14:paraId="14D902C3" w14:textId="77777777" w:rsidR="0056194D" w:rsidRDefault="0056194D" w:rsidP="0056194D"/>
        </w:tc>
        <w:tc>
          <w:tcPr>
            <w:tcW w:w="962" w:type="dxa"/>
          </w:tcPr>
          <w:p w14:paraId="644BB1ED" w14:textId="77777777" w:rsidR="0056194D" w:rsidRDefault="0056194D" w:rsidP="0056194D"/>
        </w:tc>
        <w:tc>
          <w:tcPr>
            <w:tcW w:w="962" w:type="dxa"/>
          </w:tcPr>
          <w:p w14:paraId="7BB92A73" w14:textId="77777777" w:rsidR="0056194D" w:rsidRDefault="0056194D" w:rsidP="0056194D"/>
        </w:tc>
        <w:tc>
          <w:tcPr>
            <w:tcW w:w="962" w:type="dxa"/>
          </w:tcPr>
          <w:p w14:paraId="44DFE822" w14:textId="77777777" w:rsidR="0056194D" w:rsidRDefault="0056194D" w:rsidP="0056194D"/>
        </w:tc>
      </w:tr>
      <w:tr w:rsidR="0056194D" w14:paraId="6400F5B0" w14:textId="5CD93D7C" w:rsidTr="0056194D">
        <w:tc>
          <w:tcPr>
            <w:tcW w:w="1888" w:type="dxa"/>
          </w:tcPr>
          <w:p w14:paraId="5F150C86" w14:textId="4192EC11" w:rsidR="0056194D" w:rsidRDefault="0056194D" w:rsidP="0056194D">
            <w:r>
              <w:t>Snapchat</w:t>
            </w:r>
          </w:p>
        </w:tc>
        <w:tc>
          <w:tcPr>
            <w:tcW w:w="1223" w:type="dxa"/>
          </w:tcPr>
          <w:p w14:paraId="458E529C" w14:textId="77777777" w:rsidR="0056194D" w:rsidRDefault="0056194D" w:rsidP="0056194D"/>
        </w:tc>
        <w:tc>
          <w:tcPr>
            <w:tcW w:w="961" w:type="dxa"/>
          </w:tcPr>
          <w:p w14:paraId="00041406" w14:textId="77777777" w:rsidR="0056194D" w:rsidRDefault="0056194D" w:rsidP="0056194D"/>
        </w:tc>
        <w:tc>
          <w:tcPr>
            <w:tcW w:w="1206" w:type="dxa"/>
          </w:tcPr>
          <w:p w14:paraId="3780EC7E" w14:textId="77777777" w:rsidR="0056194D" w:rsidRDefault="0056194D" w:rsidP="0056194D"/>
        </w:tc>
        <w:tc>
          <w:tcPr>
            <w:tcW w:w="962" w:type="dxa"/>
          </w:tcPr>
          <w:p w14:paraId="67FD6E19" w14:textId="77777777" w:rsidR="0056194D" w:rsidRDefault="0056194D" w:rsidP="0056194D"/>
        </w:tc>
        <w:tc>
          <w:tcPr>
            <w:tcW w:w="1386" w:type="dxa"/>
          </w:tcPr>
          <w:p w14:paraId="007591FF" w14:textId="77777777" w:rsidR="0056194D" w:rsidRDefault="0056194D" w:rsidP="0056194D"/>
        </w:tc>
        <w:tc>
          <w:tcPr>
            <w:tcW w:w="962" w:type="dxa"/>
          </w:tcPr>
          <w:p w14:paraId="396EA01B" w14:textId="77777777" w:rsidR="0056194D" w:rsidRDefault="0056194D" w:rsidP="0056194D"/>
        </w:tc>
        <w:tc>
          <w:tcPr>
            <w:tcW w:w="962" w:type="dxa"/>
          </w:tcPr>
          <w:p w14:paraId="2050F823" w14:textId="77777777" w:rsidR="0056194D" w:rsidRDefault="0056194D" w:rsidP="0056194D"/>
        </w:tc>
        <w:tc>
          <w:tcPr>
            <w:tcW w:w="962" w:type="dxa"/>
          </w:tcPr>
          <w:p w14:paraId="1518B5C9" w14:textId="77777777" w:rsidR="0056194D" w:rsidRDefault="0056194D" w:rsidP="0056194D"/>
        </w:tc>
      </w:tr>
      <w:tr w:rsidR="0056194D" w14:paraId="573C881E" w14:textId="70029D88" w:rsidTr="0056194D">
        <w:tc>
          <w:tcPr>
            <w:tcW w:w="1888" w:type="dxa"/>
          </w:tcPr>
          <w:p w14:paraId="13DE49FD" w14:textId="3C772503" w:rsidR="0056194D" w:rsidRDefault="0056194D" w:rsidP="0056194D">
            <w:r>
              <w:t>Text/SMS</w:t>
            </w:r>
          </w:p>
        </w:tc>
        <w:tc>
          <w:tcPr>
            <w:tcW w:w="1223" w:type="dxa"/>
          </w:tcPr>
          <w:p w14:paraId="51C93BB6" w14:textId="77777777" w:rsidR="0056194D" w:rsidRDefault="0056194D" w:rsidP="0056194D"/>
        </w:tc>
        <w:tc>
          <w:tcPr>
            <w:tcW w:w="961" w:type="dxa"/>
          </w:tcPr>
          <w:p w14:paraId="300495ED" w14:textId="77777777" w:rsidR="0056194D" w:rsidRDefault="0056194D" w:rsidP="0056194D"/>
        </w:tc>
        <w:tc>
          <w:tcPr>
            <w:tcW w:w="1206" w:type="dxa"/>
          </w:tcPr>
          <w:p w14:paraId="3AF872A6" w14:textId="77777777" w:rsidR="0056194D" w:rsidRDefault="0056194D" w:rsidP="0056194D"/>
        </w:tc>
        <w:tc>
          <w:tcPr>
            <w:tcW w:w="962" w:type="dxa"/>
          </w:tcPr>
          <w:p w14:paraId="68532411" w14:textId="77777777" w:rsidR="0056194D" w:rsidRDefault="0056194D" w:rsidP="0056194D"/>
        </w:tc>
        <w:tc>
          <w:tcPr>
            <w:tcW w:w="1386" w:type="dxa"/>
          </w:tcPr>
          <w:p w14:paraId="589B913E" w14:textId="77777777" w:rsidR="0056194D" w:rsidRDefault="0056194D" w:rsidP="0056194D"/>
        </w:tc>
        <w:tc>
          <w:tcPr>
            <w:tcW w:w="962" w:type="dxa"/>
          </w:tcPr>
          <w:p w14:paraId="631FD508" w14:textId="77777777" w:rsidR="0056194D" w:rsidRDefault="0056194D" w:rsidP="0056194D"/>
        </w:tc>
        <w:tc>
          <w:tcPr>
            <w:tcW w:w="962" w:type="dxa"/>
          </w:tcPr>
          <w:p w14:paraId="4BD34D15" w14:textId="77777777" w:rsidR="0056194D" w:rsidRDefault="0056194D" w:rsidP="0056194D"/>
        </w:tc>
        <w:tc>
          <w:tcPr>
            <w:tcW w:w="962" w:type="dxa"/>
          </w:tcPr>
          <w:p w14:paraId="2F626F7B" w14:textId="77777777" w:rsidR="0056194D" w:rsidRDefault="0056194D" w:rsidP="0056194D"/>
        </w:tc>
      </w:tr>
      <w:tr w:rsidR="0056194D" w14:paraId="73421A7D" w14:textId="77777777" w:rsidTr="0056194D">
        <w:tc>
          <w:tcPr>
            <w:tcW w:w="1888" w:type="dxa"/>
          </w:tcPr>
          <w:p w14:paraId="17E19195" w14:textId="49FF2332" w:rsidR="0056194D" w:rsidRDefault="0056194D" w:rsidP="0056194D">
            <w:r>
              <w:lastRenderedPageBreak/>
              <w:t>Outlook</w:t>
            </w:r>
          </w:p>
        </w:tc>
        <w:tc>
          <w:tcPr>
            <w:tcW w:w="1223" w:type="dxa"/>
          </w:tcPr>
          <w:p w14:paraId="439AC577" w14:textId="77777777" w:rsidR="0056194D" w:rsidRDefault="0056194D" w:rsidP="0056194D"/>
        </w:tc>
        <w:tc>
          <w:tcPr>
            <w:tcW w:w="961" w:type="dxa"/>
          </w:tcPr>
          <w:p w14:paraId="239632E2" w14:textId="77777777" w:rsidR="0056194D" w:rsidRDefault="0056194D" w:rsidP="0056194D"/>
        </w:tc>
        <w:tc>
          <w:tcPr>
            <w:tcW w:w="1206" w:type="dxa"/>
          </w:tcPr>
          <w:p w14:paraId="542ADAF9" w14:textId="77777777" w:rsidR="0056194D" w:rsidRDefault="0056194D" w:rsidP="0056194D"/>
        </w:tc>
        <w:tc>
          <w:tcPr>
            <w:tcW w:w="962" w:type="dxa"/>
          </w:tcPr>
          <w:p w14:paraId="0B1F5841" w14:textId="77777777" w:rsidR="0056194D" w:rsidRDefault="0056194D" w:rsidP="0056194D"/>
        </w:tc>
        <w:tc>
          <w:tcPr>
            <w:tcW w:w="1386" w:type="dxa"/>
          </w:tcPr>
          <w:p w14:paraId="4C896844" w14:textId="77777777" w:rsidR="0056194D" w:rsidRDefault="0056194D" w:rsidP="0056194D"/>
        </w:tc>
        <w:tc>
          <w:tcPr>
            <w:tcW w:w="962" w:type="dxa"/>
          </w:tcPr>
          <w:p w14:paraId="4E71CA73" w14:textId="77777777" w:rsidR="0056194D" w:rsidRDefault="0056194D" w:rsidP="0056194D"/>
        </w:tc>
        <w:tc>
          <w:tcPr>
            <w:tcW w:w="962" w:type="dxa"/>
          </w:tcPr>
          <w:p w14:paraId="7E707E22" w14:textId="77777777" w:rsidR="0056194D" w:rsidRDefault="0056194D" w:rsidP="0056194D"/>
        </w:tc>
        <w:tc>
          <w:tcPr>
            <w:tcW w:w="962" w:type="dxa"/>
          </w:tcPr>
          <w:p w14:paraId="3CA3CED2" w14:textId="77777777" w:rsidR="0056194D" w:rsidRDefault="0056194D" w:rsidP="0056194D"/>
        </w:tc>
      </w:tr>
      <w:tr w:rsidR="0056194D" w14:paraId="321BDCDA" w14:textId="77777777" w:rsidTr="0056194D">
        <w:tc>
          <w:tcPr>
            <w:tcW w:w="1888" w:type="dxa"/>
          </w:tcPr>
          <w:p w14:paraId="35684F07" w14:textId="5BF623AF" w:rsidR="0056194D" w:rsidRDefault="0056194D" w:rsidP="0056194D">
            <w:r>
              <w:t>Hotmail</w:t>
            </w:r>
          </w:p>
        </w:tc>
        <w:tc>
          <w:tcPr>
            <w:tcW w:w="1223" w:type="dxa"/>
          </w:tcPr>
          <w:p w14:paraId="7DAC8346" w14:textId="77777777" w:rsidR="0056194D" w:rsidRDefault="0056194D" w:rsidP="0056194D"/>
        </w:tc>
        <w:tc>
          <w:tcPr>
            <w:tcW w:w="961" w:type="dxa"/>
          </w:tcPr>
          <w:p w14:paraId="5E351C6C" w14:textId="77777777" w:rsidR="0056194D" w:rsidRDefault="0056194D" w:rsidP="0056194D"/>
        </w:tc>
        <w:tc>
          <w:tcPr>
            <w:tcW w:w="1206" w:type="dxa"/>
          </w:tcPr>
          <w:p w14:paraId="36904F26" w14:textId="77777777" w:rsidR="0056194D" w:rsidRDefault="0056194D" w:rsidP="0056194D"/>
        </w:tc>
        <w:tc>
          <w:tcPr>
            <w:tcW w:w="962" w:type="dxa"/>
          </w:tcPr>
          <w:p w14:paraId="59393E91" w14:textId="77777777" w:rsidR="0056194D" w:rsidRDefault="0056194D" w:rsidP="0056194D"/>
        </w:tc>
        <w:tc>
          <w:tcPr>
            <w:tcW w:w="1386" w:type="dxa"/>
          </w:tcPr>
          <w:p w14:paraId="042231BF" w14:textId="77777777" w:rsidR="0056194D" w:rsidRDefault="0056194D" w:rsidP="0056194D"/>
        </w:tc>
        <w:tc>
          <w:tcPr>
            <w:tcW w:w="962" w:type="dxa"/>
          </w:tcPr>
          <w:p w14:paraId="2EDB2389" w14:textId="77777777" w:rsidR="0056194D" w:rsidRDefault="0056194D" w:rsidP="0056194D"/>
        </w:tc>
        <w:tc>
          <w:tcPr>
            <w:tcW w:w="962" w:type="dxa"/>
          </w:tcPr>
          <w:p w14:paraId="27EF0C9F" w14:textId="77777777" w:rsidR="0056194D" w:rsidRDefault="0056194D" w:rsidP="0056194D"/>
        </w:tc>
        <w:tc>
          <w:tcPr>
            <w:tcW w:w="962" w:type="dxa"/>
          </w:tcPr>
          <w:p w14:paraId="18C3FF0A" w14:textId="77777777" w:rsidR="0056194D" w:rsidRDefault="0056194D" w:rsidP="0056194D"/>
        </w:tc>
      </w:tr>
      <w:tr w:rsidR="0056194D" w14:paraId="66A77319" w14:textId="77777777" w:rsidTr="0056194D">
        <w:tc>
          <w:tcPr>
            <w:tcW w:w="1888" w:type="dxa"/>
          </w:tcPr>
          <w:p w14:paraId="6D32D297" w14:textId="0CC3C758" w:rsidR="0056194D" w:rsidRDefault="0056194D" w:rsidP="0056194D">
            <w:r>
              <w:t>Gmail</w:t>
            </w:r>
          </w:p>
        </w:tc>
        <w:tc>
          <w:tcPr>
            <w:tcW w:w="1223" w:type="dxa"/>
          </w:tcPr>
          <w:p w14:paraId="51C5E882" w14:textId="77777777" w:rsidR="0056194D" w:rsidRDefault="0056194D" w:rsidP="0056194D"/>
        </w:tc>
        <w:tc>
          <w:tcPr>
            <w:tcW w:w="961" w:type="dxa"/>
          </w:tcPr>
          <w:p w14:paraId="3075B498" w14:textId="77777777" w:rsidR="0056194D" w:rsidRDefault="0056194D" w:rsidP="0056194D"/>
        </w:tc>
        <w:tc>
          <w:tcPr>
            <w:tcW w:w="1206" w:type="dxa"/>
          </w:tcPr>
          <w:p w14:paraId="2E9DFE3E" w14:textId="77777777" w:rsidR="0056194D" w:rsidRDefault="0056194D" w:rsidP="0056194D"/>
        </w:tc>
        <w:tc>
          <w:tcPr>
            <w:tcW w:w="962" w:type="dxa"/>
          </w:tcPr>
          <w:p w14:paraId="7E2F4DE3" w14:textId="77777777" w:rsidR="0056194D" w:rsidRDefault="0056194D" w:rsidP="0056194D"/>
        </w:tc>
        <w:tc>
          <w:tcPr>
            <w:tcW w:w="1386" w:type="dxa"/>
          </w:tcPr>
          <w:p w14:paraId="77CBF499" w14:textId="77777777" w:rsidR="0056194D" w:rsidRDefault="0056194D" w:rsidP="0056194D"/>
        </w:tc>
        <w:tc>
          <w:tcPr>
            <w:tcW w:w="962" w:type="dxa"/>
          </w:tcPr>
          <w:p w14:paraId="66738A97" w14:textId="77777777" w:rsidR="0056194D" w:rsidRDefault="0056194D" w:rsidP="0056194D"/>
        </w:tc>
        <w:tc>
          <w:tcPr>
            <w:tcW w:w="962" w:type="dxa"/>
          </w:tcPr>
          <w:p w14:paraId="7998AA2E" w14:textId="77777777" w:rsidR="0056194D" w:rsidRDefault="0056194D" w:rsidP="0056194D"/>
        </w:tc>
        <w:tc>
          <w:tcPr>
            <w:tcW w:w="962" w:type="dxa"/>
          </w:tcPr>
          <w:p w14:paraId="70C5930E" w14:textId="77777777" w:rsidR="0056194D" w:rsidRDefault="0056194D" w:rsidP="0056194D"/>
        </w:tc>
      </w:tr>
      <w:tr w:rsidR="0056194D" w14:paraId="6E470C49" w14:textId="77777777" w:rsidTr="0056194D">
        <w:tc>
          <w:tcPr>
            <w:tcW w:w="1888" w:type="dxa"/>
          </w:tcPr>
          <w:p w14:paraId="1FD06CE1" w14:textId="36AF35F2" w:rsidR="0056194D" w:rsidRDefault="0056194D" w:rsidP="0056194D">
            <w:r>
              <w:t>Youtube</w:t>
            </w:r>
          </w:p>
        </w:tc>
        <w:tc>
          <w:tcPr>
            <w:tcW w:w="1223" w:type="dxa"/>
          </w:tcPr>
          <w:p w14:paraId="19EDC051" w14:textId="77777777" w:rsidR="0056194D" w:rsidRDefault="0056194D" w:rsidP="0056194D"/>
        </w:tc>
        <w:tc>
          <w:tcPr>
            <w:tcW w:w="961" w:type="dxa"/>
          </w:tcPr>
          <w:p w14:paraId="50F7AF54" w14:textId="77777777" w:rsidR="0056194D" w:rsidRDefault="0056194D" w:rsidP="0056194D"/>
        </w:tc>
        <w:tc>
          <w:tcPr>
            <w:tcW w:w="1206" w:type="dxa"/>
          </w:tcPr>
          <w:p w14:paraId="490E036E" w14:textId="77777777" w:rsidR="0056194D" w:rsidRDefault="0056194D" w:rsidP="0056194D"/>
        </w:tc>
        <w:tc>
          <w:tcPr>
            <w:tcW w:w="962" w:type="dxa"/>
          </w:tcPr>
          <w:p w14:paraId="39A66B9A" w14:textId="77777777" w:rsidR="0056194D" w:rsidRDefault="0056194D" w:rsidP="0056194D"/>
        </w:tc>
        <w:tc>
          <w:tcPr>
            <w:tcW w:w="1386" w:type="dxa"/>
          </w:tcPr>
          <w:p w14:paraId="407AC837" w14:textId="77777777" w:rsidR="0056194D" w:rsidRDefault="0056194D" w:rsidP="0056194D"/>
        </w:tc>
        <w:tc>
          <w:tcPr>
            <w:tcW w:w="962" w:type="dxa"/>
          </w:tcPr>
          <w:p w14:paraId="415FB495" w14:textId="77777777" w:rsidR="0056194D" w:rsidRDefault="0056194D" w:rsidP="0056194D"/>
        </w:tc>
        <w:tc>
          <w:tcPr>
            <w:tcW w:w="962" w:type="dxa"/>
          </w:tcPr>
          <w:p w14:paraId="0F9F805D" w14:textId="77777777" w:rsidR="0056194D" w:rsidRDefault="0056194D" w:rsidP="0056194D"/>
        </w:tc>
        <w:tc>
          <w:tcPr>
            <w:tcW w:w="962" w:type="dxa"/>
          </w:tcPr>
          <w:p w14:paraId="750C2727" w14:textId="77777777" w:rsidR="0056194D" w:rsidRDefault="0056194D" w:rsidP="0056194D"/>
        </w:tc>
      </w:tr>
    </w:tbl>
    <w:p w14:paraId="221ECD38" w14:textId="77777777" w:rsidR="0056194D" w:rsidRDefault="0056194D" w:rsidP="00CA1105"/>
    <w:p w14:paraId="545456BD" w14:textId="2623C23B" w:rsidR="00CD0991" w:rsidRDefault="00CD0991" w:rsidP="00CA1105">
      <w:pPr>
        <w:rPr>
          <w:b/>
        </w:rPr>
      </w:pPr>
      <w:r>
        <w:rPr>
          <w:b/>
        </w:rPr>
        <w:t>Error conditions</w:t>
      </w:r>
    </w:p>
    <w:p w14:paraId="23261B4E" w14:textId="61AF7E2D" w:rsidR="00DA784B" w:rsidRDefault="05536770" w:rsidP="00855D18">
      <w:r>
        <w:t>We will make the flow easier in case of failures. If failure (</w:t>
      </w:r>
      <w:commentRangeStart w:id="73"/>
      <w:r>
        <w:t>such as: video too large to compress</w:t>
      </w:r>
      <w:commentRangeEnd w:id="73"/>
      <w:r w:rsidR="00EF7075">
        <w:rPr>
          <w:rStyle w:val="CommentReference"/>
          <w:rFonts w:eastAsiaTheme="minorEastAsia"/>
          <w:lang w:bidi="en-US"/>
        </w:rPr>
        <w:commentReference w:id="73"/>
      </w:r>
      <w:r>
        <w:t>) occurs in the target app</w:t>
      </w:r>
      <w:commentRangeStart w:id="74"/>
      <w:r>
        <w:t xml:space="preserve">, </w:t>
      </w:r>
      <w:commentRangeStart w:id="75"/>
      <w:commentRangeStart w:id="76"/>
      <w:r>
        <w:t>user would be brought back (or be easily able to navigate back)</w:t>
      </w:r>
      <w:commentRangeEnd w:id="74"/>
      <w:r w:rsidR="00855D18">
        <w:rPr>
          <w:rStyle w:val="CommentReference"/>
        </w:rPr>
        <w:commentReference w:id="74"/>
      </w:r>
      <w:r>
        <w:t xml:space="preserve"> </w:t>
      </w:r>
      <w:commentRangeEnd w:id="75"/>
      <w:r w:rsidR="00855D18">
        <w:rPr>
          <w:rStyle w:val="CommentReference"/>
        </w:rPr>
        <w:commentReference w:id="75"/>
      </w:r>
      <w:commentRangeEnd w:id="76"/>
      <w:r w:rsidR="00855D18">
        <w:rPr>
          <w:rStyle w:val="CommentReference"/>
        </w:rPr>
        <w:commentReference w:id="76"/>
      </w:r>
      <w:r>
        <w:t xml:space="preserve">to content that was selected in the view that is was selected in. </w:t>
      </w:r>
      <w:commentRangeStart w:id="77"/>
      <w:commentRangeStart w:id="78"/>
      <w:commentRangeStart w:id="79"/>
      <w:r>
        <w:t xml:space="preserve">Content that was selected in the view that is was selected in persists till successful share flow is </w:t>
      </w:r>
      <w:commentRangeStart w:id="80"/>
      <w:r>
        <w:t>complete</w:t>
      </w:r>
      <w:commentRangeEnd w:id="80"/>
      <w:r w:rsidR="00855D18">
        <w:rPr>
          <w:rStyle w:val="CommentReference"/>
        </w:rPr>
        <w:commentReference w:id="80"/>
      </w:r>
      <w:r>
        <w:t>.</w:t>
      </w:r>
      <w:commentRangeEnd w:id="77"/>
      <w:r w:rsidR="00855D18">
        <w:rPr>
          <w:rStyle w:val="CommentReference"/>
        </w:rPr>
        <w:commentReference w:id="77"/>
      </w:r>
      <w:commentRangeEnd w:id="78"/>
      <w:r w:rsidR="00855D18">
        <w:rPr>
          <w:rStyle w:val="CommentReference"/>
        </w:rPr>
        <w:commentReference w:id="78"/>
      </w:r>
    </w:p>
    <w:p w14:paraId="049F065E" w14:textId="77777777" w:rsidR="00DA784B" w:rsidRDefault="00DA784B" w:rsidP="00855D18"/>
    <w:commentRangeEnd w:id="79"/>
    <w:p w14:paraId="5207E277" w14:textId="07F24BFE" w:rsidR="00855D18" w:rsidRPr="009D24A8" w:rsidRDefault="00AF2654" w:rsidP="00855D18">
      <w:pPr>
        <w:rPr>
          <w:b/>
        </w:rPr>
      </w:pPr>
      <w:r>
        <w:rPr>
          <w:rStyle w:val="CommentReference"/>
          <w:rFonts w:eastAsiaTheme="minorEastAsia"/>
          <w:lang w:bidi="en-US"/>
        </w:rPr>
        <w:commentReference w:id="79"/>
      </w:r>
    </w:p>
    <w:p w14:paraId="2D45E947" w14:textId="01F23106" w:rsidR="00CD0991" w:rsidRDefault="00CD0991" w:rsidP="00CD0991">
      <w:pPr>
        <w:pStyle w:val="Heading2"/>
      </w:pPr>
      <w:r>
        <w:t xml:space="preserve"> </w:t>
      </w:r>
      <w:r w:rsidR="009B5E4E">
        <w:t>Share Previews/</w:t>
      </w:r>
      <w:r>
        <w:t xml:space="preserve">Consumption </w:t>
      </w:r>
    </w:p>
    <w:p w14:paraId="3D454DDF" w14:textId="77777777" w:rsidR="00810022" w:rsidRPr="00810022" w:rsidRDefault="00810022" w:rsidP="00810022">
      <w:pPr>
        <w:pStyle w:val="Questions"/>
      </w:pPr>
      <w:r>
        <w:t>Scope under review for M1</w:t>
      </w:r>
    </w:p>
    <w:p w14:paraId="11A7E223" w14:textId="26C948CB" w:rsidR="00354D20" w:rsidRPr="00354D20" w:rsidRDefault="00810022" w:rsidP="00810022">
      <w:pPr>
        <w:pStyle w:val="Questions"/>
      </w:pPr>
      <w:r>
        <w:t xml:space="preserve"> </w:t>
      </w:r>
      <w:r w:rsidR="00354D20">
        <w:t>Still gathering requirements from top tier share targets to determine data package to create to enable targets to create rich views.</w:t>
      </w:r>
    </w:p>
    <w:p w14:paraId="4B1CCD37" w14:textId="02565D61" w:rsidR="00CD0991" w:rsidRDefault="00855D18" w:rsidP="00CD0991">
      <w:pPr>
        <w:rPr>
          <w:b/>
        </w:rPr>
      </w:pPr>
      <w:r>
        <w:rPr>
          <w:b/>
        </w:rPr>
        <w:t xml:space="preserve">Rich preview when shared as </w:t>
      </w:r>
      <w:commentRangeStart w:id="81"/>
      <w:r>
        <w:rPr>
          <w:b/>
        </w:rPr>
        <w:t xml:space="preserve">OneDrive </w:t>
      </w:r>
      <w:commentRangeEnd w:id="81"/>
      <w:r w:rsidR="005129A1">
        <w:rPr>
          <w:rStyle w:val="CommentReference"/>
          <w:rFonts w:eastAsiaTheme="minorEastAsia"/>
          <w:lang w:bidi="en-US"/>
        </w:rPr>
        <w:commentReference w:id="81"/>
      </w:r>
      <w:r>
        <w:rPr>
          <w:b/>
        </w:rPr>
        <w:t>link</w:t>
      </w:r>
    </w:p>
    <w:p w14:paraId="1F2C5219" w14:textId="691ED08F" w:rsidR="00855D18" w:rsidRDefault="003512CD" w:rsidP="00CD0991">
      <w:bookmarkStart w:id="82" w:name="_Toc338667007"/>
      <w:bookmarkStart w:id="83" w:name="_Toc198598508"/>
      <w:r>
        <w:t xml:space="preserve">Recipient on </w:t>
      </w:r>
      <w:commentRangeStart w:id="84"/>
      <w:r>
        <w:t>any target app</w:t>
      </w:r>
      <w:commentRangeEnd w:id="84"/>
      <w:r w:rsidR="00442142">
        <w:rPr>
          <w:rStyle w:val="CommentReference"/>
          <w:rFonts w:eastAsiaTheme="minorEastAsia"/>
          <w:lang w:bidi="en-US"/>
        </w:rPr>
        <w:commentReference w:id="84"/>
      </w:r>
      <w:r>
        <w:t>, gets a</w:t>
      </w:r>
      <w:r w:rsidR="00855D18">
        <w:t xml:space="preserve"> rich preview of content </w:t>
      </w:r>
      <w:r w:rsidR="003E2E47">
        <w:t>shared with them. This preview was</w:t>
      </w:r>
      <w:r w:rsidR="00855D18">
        <w:t xml:space="preserve"> automatically generated and requires no effort</w:t>
      </w:r>
      <w:r w:rsidR="003E2E47">
        <w:t xml:space="preserve"> on the sender’s side</w:t>
      </w:r>
      <w:r w:rsidR="00855D18">
        <w:t>. Generally the contents should contain:</w:t>
      </w:r>
    </w:p>
    <w:p w14:paraId="6F6D96ED" w14:textId="07E91738" w:rsidR="00855D18" w:rsidRDefault="00855D18" w:rsidP="006526C1">
      <w:pPr>
        <w:pStyle w:val="ListParagraph"/>
        <w:numPr>
          <w:ilvl w:val="0"/>
          <w:numId w:val="5"/>
        </w:numPr>
      </w:pPr>
      <w:r>
        <w:t>Good preview of content shared (all or a subset is shown directly as thumbnails)</w:t>
      </w:r>
    </w:p>
    <w:p w14:paraId="24BF24FE" w14:textId="1567BACB" w:rsidR="00855D18" w:rsidRDefault="00855D18" w:rsidP="006526C1">
      <w:pPr>
        <w:pStyle w:val="ListParagraph"/>
        <w:numPr>
          <w:ilvl w:val="0"/>
          <w:numId w:val="5"/>
        </w:numPr>
      </w:pPr>
      <w:r>
        <w:t>Link to view all (or view in full resolution)</w:t>
      </w:r>
    </w:p>
    <w:p w14:paraId="241E0741" w14:textId="0B03B405" w:rsidR="00855D18" w:rsidRDefault="00855D18" w:rsidP="006526C1">
      <w:pPr>
        <w:pStyle w:val="ListParagraph"/>
        <w:numPr>
          <w:ilvl w:val="0"/>
          <w:numId w:val="5"/>
        </w:numPr>
      </w:pPr>
      <w:r>
        <w:t>OneDrive or photos app branding</w:t>
      </w:r>
    </w:p>
    <w:p w14:paraId="4488659A" w14:textId="7F6F0C17" w:rsidR="003E2E47" w:rsidRDefault="003E2E47" w:rsidP="003E2E47">
      <w:r>
        <w:t>User’s that receive a OneDrive link should be able to:</w:t>
      </w:r>
    </w:p>
    <w:p w14:paraId="520E08A9" w14:textId="3EE7D952" w:rsidR="003E2E47" w:rsidRDefault="003E2E47" w:rsidP="006526C1">
      <w:pPr>
        <w:pStyle w:val="ListParagraph"/>
        <w:numPr>
          <w:ilvl w:val="0"/>
          <w:numId w:val="5"/>
        </w:numPr>
      </w:pPr>
      <w:r>
        <w:t>Access content (view only) without logging in or signing up for OneDrive</w:t>
      </w:r>
    </w:p>
    <w:p w14:paraId="209E8C5E" w14:textId="23B455CD" w:rsidR="003E2E47" w:rsidRDefault="003E2E47" w:rsidP="006526C1">
      <w:pPr>
        <w:pStyle w:val="ListParagraph"/>
        <w:numPr>
          <w:ilvl w:val="0"/>
          <w:numId w:val="5"/>
        </w:numPr>
      </w:pPr>
      <w:r>
        <w:t>Access content while logged in</w:t>
      </w:r>
    </w:p>
    <w:p w14:paraId="5F88F1E2" w14:textId="3E2D6214" w:rsidR="003E2E47" w:rsidRDefault="21750AA1" w:rsidP="006526C1">
      <w:pPr>
        <w:pStyle w:val="ListParagraph"/>
        <w:numPr>
          <w:ilvl w:val="0"/>
          <w:numId w:val="5"/>
        </w:numPr>
      </w:pPr>
      <w:r>
        <w:t xml:space="preserve">Access content from </w:t>
      </w:r>
      <w:commentRangeStart w:id="85"/>
      <w:commentRangeStart w:id="86"/>
      <w:r>
        <w:t xml:space="preserve">multiple accounts </w:t>
      </w:r>
      <w:commentRangeEnd w:id="85"/>
      <w:r w:rsidR="003E2E47">
        <w:rPr>
          <w:rStyle w:val="CommentReference"/>
        </w:rPr>
        <w:commentReference w:id="85"/>
      </w:r>
      <w:commentRangeEnd w:id="86"/>
      <w:r w:rsidR="003E2E47">
        <w:rPr>
          <w:rStyle w:val="CommentReference"/>
        </w:rPr>
        <w:commentReference w:id="86"/>
      </w:r>
    </w:p>
    <w:p w14:paraId="7492AC4A" w14:textId="5E13BADD" w:rsidR="003E2E47" w:rsidRDefault="3FDC6AD5" w:rsidP="006526C1">
      <w:pPr>
        <w:pStyle w:val="ListParagraph"/>
        <w:numPr>
          <w:ilvl w:val="0"/>
          <w:numId w:val="5"/>
        </w:numPr>
      </w:pPr>
      <w:commentRangeStart w:id="87"/>
      <w:commentRangeStart w:id="88"/>
      <w:r>
        <w:t>share that link with more friends and family</w:t>
      </w:r>
      <w:commentRangeEnd w:id="87"/>
      <w:r w:rsidR="003E2E47">
        <w:rPr>
          <w:rStyle w:val="CommentReference"/>
        </w:rPr>
        <w:commentReference w:id="87"/>
      </w:r>
      <w:commentRangeEnd w:id="88"/>
      <w:r w:rsidR="003E2E47">
        <w:rPr>
          <w:rStyle w:val="CommentReference"/>
        </w:rPr>
        <w:commentReference w:id="88"/>
      </w:r>
      <w:r>
        <w:t>, who will also be able to access the content per above requirements</w:t>
      </w:r>
    </w:p>
    <w:p w14:paraId="13395301" w14:textId="50E10CD9" w:rsidR="003F04E2" w:rsidRDefault="003F04E2" w:rsidP="003F04E2">
      <w:r>
        <w:t>OneDrive will enable rich viewing experiences for special file formats.</w:t>
      </w:r>
    </w:p>
    <w:p w14:paraId="434F63E2" w14:textId="38A691A3" w:rsidR="009B5E4E" w:rsidRDefault="009B5E4E" w:rsidP="003F04E2">
      <w:pPr>
        <w:rPr>
          <w:b/>
        </w:rPr>
      </w:pPr>
      <w:r>
        <w:rPr>
          <w:b/>
        </w:rPr>
        <w:lastRenderedPageBreak/>
        <w:t>Content supporting rich previews</w:t>
      </w:r>
    </w:p>
    <w:p w14:paraId="34D05DAD" w14:textId="55170682" w:rsidR="009B5E4E" w:rsidRDefault="009B5E4E" w:rsidP="003F04E2">
      <w:r>
        <w:t>In order to enable rich previews when content is sent from the racounter app, we need to send the following pieces of information:</w:t>
      </w:r>
    </w:p>
    <w:tbl>
      <w:tblPr>
        <w:tblStyle w:val="Wind8ws"/>
        <w:tblW w:w="0" w:type="auto"/>
        <w:tblLook w:val="04A0" w:firstRow="1" w:lastRow="0" w:firstColumn="1" w:lastColumn="0" w:noHBand="0" w:noVBand="1"/>
      </w:tblPr>
      <w:tblGrid>
        <w:gridCol w:w="1004"/>
        <w:gridCol w:w="1156"/>
        <w:gridCol w:w="2932"/>
        <w:gridCol w:w="5420"/>
      </w:tblGrid>
      <w:tr w:rsidR="002E6ACD" w14:paraId="12E99679" w14:textId="77777777" w:rsidTr="49593B76">
        <w:trPr>
          <w:cnfStyle w:val="100000000000" w:firstRow="1" w:lastRow="0" w:firstColumn="0" w:lastColumn="0" w:oddVBand="0" w:evenVBand="0" w:oddHBand="0" w:evenHBand="0" w:firstRowFirstColumn="0" w:firstRowLastColumn="0" w:lastRowFirstColumn="0" w:lastRowLastColumn="0"/>
        </w:trPr>
        <w:tc>
          <w:tcPr>
            <w:tcW w:w="1004" w:type="dxa"/>
          </w:tcPr>
          <w:p w14:paraId="5E186145" w14:textId="68727A06" w:rsidR="002E6ACD" w:rsidRDefault="002E6ACD" w:rsidP="003F04E2">
            <w:r>
              <w:t>Priority</w:t>
            </w:r>
          </w:p>
        </w:tc>
        <w:tc>
          <w:tcPr>
            <w:tcW w:w="1156" w:type="dxa"/>
          </w:tcPr>
          <w:p w14:paraId="7E8347B6" w14:textId="3D1808DA" w:rsidR="002E6ACD" w:rsidRDefault="002E6ACD" w:rsidP="003F04E2">
            <w:r>
              <w:t>Data</w:t>
            </w:r>
          </w:p>
        </w:tc>
        <w:tc>
          <w:tcPr>
            <w:tcW w:w="2932" w:type="dxa"/>
          </w:tcPr>
          <w:p w14:paraId="0D62FB12" w14:textId="79F7FF8B" w:rsidR="002E6ACD" w:rsidRDefault="002E6ACD" w:rsidP="003F04E2">
            <w:r>
              <w:t>Reason</w:t>
            </w:r>
          </w:p>
        </w:tc>
        <w:tc>
          <w:tcPr>
            <w:tcW w:w="5420" w:type="dxa"/>
          </w:tcPr>
          <w:p w14:paraId="29468F06" w14:textId="3A137C32" w:rsidR="002E6ACD" w:rsidRDefault="002E6ACD" w:rsidP="003F04E2">
            <w:r>
              <w:t>Example</w:t>
            </w:r>
          </w:p>
        </w:tc>
      </w:tr>
      <w:tr w:rsidR="002E6ACD" w14:paraId="15E5F132" w14:textId="77777777" w:rsidTr="49593B76">
        <w:trPr>
          <w:trHeight w:val="3048"/>
        </w:trPr>
        <w:tc>
          <w:tcPr>
            <w:tcW w:w="1004" w:type="dxa"/>
          </w:tcPr>
          <w:p w14:paraId="2509DD1C" w14:textId="0AC025E1" w:rsidR="002E6ACD" w:rsidRDefault="002E6ACD" w:rsidP="009B5E4E">
            <w:r>
              <w:t>3</w:t>
            </w:r>
          </w:p>
        </w:tc>
        <w:tc>
          <w:tcPr>
            <w:tcW w:w="1156" w:type="dxa"/>
          </w:tcPr>
          <w:p w14:paraId="41A77690" w14:textId="677A9867" w:rsidR="002E6ACD" w:rsidRPr="002E6ACD" w:rsidRDefault="49593B76" w:rsidP="00A327AF">
            <w:pPr>
              <w:pStyle w:val="ListParagraph"/>
              <w:numPr>
                <w:ilvl w:val="0"/>
                <w:numId w:val="21"/>
              </w:numPr>
            </w:pPr>
            <w:commentRangeStart w:id="89"/>
            <w:commentRangeStart w:id="90"/>
            <w:r>
              <w:t xml:space="preserve">app icon </w:t>
            </w:r>
          </w:p>
          <w:p w14:paraId="263E69C3" w14:textId="507C48DB" w:rsidR="002E6ACD" w:rsidRPr="002E6ACD" w:rsidRDefault="002E6ACD" w:rsidP="00A327AF">
            <w:pPr>
              <w:pStyle w:val="ListParagraph"/>
              <w:numPr>
                <w:ilvl w:val="0"/>
                <w:numId w:val="21"/>
              </w:numPr>
            </w:pPr>
            <w:r w:rsidRPr="002E6ACD">
              <w:t>app name</w:t>
            </w:r>
          </w:p>
        </w:tc>
        <w:tc>
          <w:tcPr>
            <w:tcW w:w="2932" w:type="dxa"/>
          </w:tcPr>
          <w:p w14:paraId="3B767CBB" w14:textId="353B23EF" w:rsidR="002E6ACD" w:rsidRDefault="49593B76" w:rsidP="009B5E4E">
            <w:pPr>
              <w:pStyle w:val="PlainText"/>
            </w:pPr>
            <w:r>
              <w:t xml:space="preserve">The platform ask would be to pass the app icon and the app name so that the string on Facebook that's called out in the attached images would read "Movie Moments for Windows Phone"   </w:t>
            </w:r>
            <w:commentRangeEnd w:id="89"/>
            <w:r w:rsidR="002E6ACD">
              <w:rPr>
                <w:rStyle w:val="CommentReference"/>
              </w:rPr>
              <w:commentReference w:id="89"/>
            </w:r>
            <w:commentRangeEnd w:id="90"/>
            <w:r w:rsidR="002E6ACD">
              <w:rPr>
                <w:rStyle w:val="CommentReference"/>
              </w:rPr>
              <w:commentReference w:id="90"/>
            </w:r>
          </w:p>
          <w:p w14:paraId="436C3475" w14:textId="77777777" w:rsidR="002E6ACD" w:rsidRDefault="002E6ACD" w:rsidP="003F04E2"/>
        </w:tc>
        <w:tc>
          <w:tcPr>
            <w:tcW w:w="5420" w:type="dxa"/>
          </w:tcPr>
          <w:p w14:paraId="29254572" w14:textId="0345922D" w:rsidR="002E6ACD" w:rsidRDefault="002E6ACD" w:rsidP="003F04E2">
            <w:r>
              <w:rPr>
                <w:noProof/>
              </w:rPr>
              <mc:AlternateContent>
                <mc:Choice Requires="wps">
                  <w:drawing>
                    <wp:anchor distT="0" distB="0" distL="114300" distR="114300" simplePos="0" relativeHeight="251658242" behindDoc="0" locked="0" layoutInCell="1" allowOverlap="1" wp14:anchorId="1F05698B" wp14:editId="4BD4F46C">
                      <wp:simplePos x="0" y="0"/>
                      <wp:positionH relativeFrom="column">
                        <wp:posOffset>-227</wp:posOffset>
                      </wp:positionH>
                      <wp:positionV relativeFrom="paragraph">
                        <wp:posOffset>2595236</wp:posOffset>
                      </wp:positionV>
                      <wp:extent cx="1542197" cy="313898"/>
                      <wp:effectExtent l="0" t="0" r="20320" b="10160"/>
                      <wp:wrapNone/>
                      <wp:docPr id="11" name="Oval 11"/>
                      <wp:cNvGraphicFramePr/>
                      <a:graphic xmlns:a="http://schemas.openxmlformats.org/drawingml/2006/main">
                        <a:graphicData uri="http://schemas.microsoft.com/office/word/2010/wordprocessingShape">
                          <wps:wsp>
                            <wps:cNvSpPr/>
                            <wps:spPr>
                              <a:xfrm>
                                <a:off x="0" y="0"/>
                                <a:ext cx="1542197" cy="313898"/>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FAA0C5" id="Oval 11" o:spid="_x0000_s1026" style="position:absolute;left:0;text-align:left;margin-left:0;margin-top:204.35pt;width:121.45pt;height:24.7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" filled="f" strokecolor="#ffc000" strokeweight="2pt"/>
                  </w:pict>
                </mc:Fallback>
              </mc:AlternateContent>
            </w:r>
            <w:r>
              <w:rPr>
                <w:noProof/>
              </w:rPr>
              <w:drawing>
                <wp:inline distT="0" distB="0" distL="0" distR="0" wp14:anchorId="576673CD" wp14:editId="1DA247E5">
                  <wp:extent cx="3295934" cy="292442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96218" cy="2924679"/>
                          </a:xfrm>
                          <a:prstGeom prst="rect">
                            <a:avLst/>
                          </a:prstGeom>
                        </pic:spPr>
                      </pic:pic>
                    </a:graphicData>
                  </a:graphic>
                </wp:inline>
              </w:drawing>
            </w:r>
          </w:p>
        </w:tc>
      </w:tr>
      <w:tr w:rsidR="002E6ACD" w14:paraId="178B9199" w14:textId="77777777" w:rsidTr="49593B76">
        <w:tc>
          <w:tcPr>
            <w:tcW w:w="1004" w:type="dxa"/>
          </w:tcPr>
          <w:p w14:paraId="331FDD1D" w14:textId="77777777" w:rsidR="002E6ACD" w:rsidRDefault="002E6ACD" w:rsidP="003F04E2"/>
        </w:tc>
        <w:tc>
          <w:tcPr>
            <w:tcW w:w="1156" w:type="dxa"/>
          </w:tcPr>
          <w:p w14:paraId="3162C948" w14:textId="067434F2" w:rsidR="002E6ACD" w:rsidRDefault="002E6ACD" w:rsidP="003F04E2"/>
        </w:tc>
        <w:tc>
          <w:tcPr>
            <w:tcW w:w="2932" w:type="dxa"/>
          </w:tcPr>
          <w:p w14:paraId="35D098E3" w14:textId="77777777" w:rsidR="002E6ACD" w:rsidRDefault="002E6ACD" w:rsidP="003F04E2"/>
        </w:tc>
        <w:tc>
          <w:tcPr>
            <w:tcW w:w="5420" w:type="dxa"/>
          </w:tcPr>
          <w:p w14:paraId="1E860C1E" w14:textId="77777777" w:rsidR="002E6ACD" w:rsidRDefault="002E6ACD" w:rsidP="003F04E2"/>
        </w:tc>
      </w:tr>
    </w:tbl>
    <w:p w14:paraId="5E754CFA" w14:textId="77777777" w:rsidR="009B5E4E" w:rsidRDefault="009B5E4E" w:rsidP="003F04E2"/>
    <w:p w14:paraId="1E85FCFF" w14:textId="77777777" w:rsidR="00D34D87" w:rsidRDefault="00D34D87" w:rsidP="00E6294F">
      <w:pPr>
        <w:pStyle w:val="Heading1"/>
      </w:pPr>
      <w:r>
        <w:t>M2 Detailed Feature Requirements</w:t>
      </w:r>
    </w:p>
    <w:p w14:paraId="053E37C9" w14:textId="41270331" w:rsidR="00D34D87" w:rsidRDefault="00FE0FB7" w:rsidP="00D34D87">
      <w:r>
        <w:t>&lt;Placeholder for M2 feature requirements&gt;</w:t>
      </w:r>
    </w:p>
    <w:p w14:paraId="65494168" w14:textId="2DF87910" w:rsidR="001B0A22" w:rsidRDefault="001B0A22" w:rsidP="00D34D87">
      <w:r>
        <w:t>Things to address:</w:t>
      </w:r>
    </w:p>
    <w:p w14:paraId="71075D88" w14:textId="77777777" w:rsidR="00AA6D34" w:rsidRDefault="00AA6D34" w:rsidP="00AA6D34">
      <w:pPr>
        <w:rPr>
          <w:b/>
        </w:rPr>
      </w:pPr>
      <w:r>
        <w:rPr>
          <w:b/>
        </w:rPr>
        <w:t>Download size restrictions</w:t>
      </w:r>
    </w:p>
    <w:p w14:paraId="429C2BCF" w14:textId="77777777" w:rsidR="00AA6D34" w:rsidRDefault="00AA6D34" w:rsidP="00AA6D34">
      <w:r w:rsidRPr="00E15C4D">
        <w:t>Share</w:t>
      </w:r>
      <w:r>
        <w:t xml:space="preserve"> actual size of standard format file.</w:t>
      </w:r>
    </w:p>
    <w:p w14:paraId="7C497259" w14:textId="77777777" w:rsidR="00AA6D34" w:rsidRDefault="00AA6D34" w:rsidP="00AA6D34">
      <w:r>
        <w:t xml:space="preserve">If users selects multiple photos or videos that live on OneDrive, downloading the full resolution version of these files could take a really long time and forces the users to wait while this process occurs in order to move on to the next step of the share flow. </w:t>
      </w:r>
      <w:commentRangeStart w:id="91"/>
      <w:commentRangeStart w:id="92"/>
      <w:r>
        <w:t>In order to mitigate this, we should download a max of 1600 pixels (display is good enough on most devices).</w:t>
      </w:r>
      <w:commentRangeEnd w:id="91"/>
      <w:r>
        <w:rPr>
          <w:rStyle w:val="CommentReference"/>
          <w:rFonts w:eastAsiaTheme="minorEastAsia"/>
          <w:lang w:bidi="en-US"/>
        </w:rPr>
        <w:commentReference w:id="91"/>
      </w:r>
      <w:commentRangeEnd w:id="92"/>
      <w:r>
        <w:rPr>
          <w:rStyle w:val="CommentReference"/>
          <w:rFonts w:eastAsiaTheme="minorEastAsia"/>
          <w:lang w:bidi="en-US"/>
        </w:rPr>
        <w:commentReference w:id="92"/>
      </w:r>
    </w:p>
    <w:p w14:paraId="0182D915" w14:textId="77777777" w:rsidR="00AA6D34" w:rsidRDefault="00AA6D34" w:rsidP="00D34D87"/>
    <w:p w14:paraId="775FB6E5" w14:textId="0B2569D5" w:rsidR="001B0A22" w:rsidRDefault="001B0A22" w:rsidP="00D34D87">
      <w:r>
        <w:t>Video trimming</w:t>
      </w:r>
    </w:p>
    <w:p w14:paraId="64473597" w14:textId="7D85923E" w:rsidR="00EA1FAD" w:rsidRDefault="00EA1FAD" w:rsidP="00D34D87">
      <w:r>
        <w:t>If user selects large # files, then have logic to reduce size</w:t>
      </w:r>
    </w:p>
    <w:p w14:paraId="201C166C" w14:textId="7F421F1A" w:rsidR="0016274F" w:rsidRDefault="0016274F" w:rsidP="00D34D87">
      <w:r>
        <w:lastRenderedPageBreak/>
        <w:t>Albums</w:t>
      </w:r>
    </w:p>
    <w:p w14:paraId="2D87F3B1" w14:textId="50E90A76" w:rsidR="003F6F6E" w:rsidRDefault="003F6F6E" w:rsidP="006526C1">
      <w:pPr>
        <w:pStyle w:val="ListParagraph"/>
        <w:numPr>
          <w:ilvl w:val="0"/>
          <w:numId w:val="5"/>
        </w:numPr>
      </w:pPr>
      <w:r>
        <w:t>2 entry points: search and select photos and create album, create album and add photos</w:t>
      </w:r>
    </w:p>
    <w:p w14:paraId="405984D7" w14:textId="4B2BC275" w:rsidR="0016274F" w:rsidRDefault="0016274F" w:rsidP="00D34D87">
      <w:r>
        <w:t>Shared albums</w:t>
      </w:r>
    </w:p>
    <w:p w14:paraId="5C7A8C2B" w14:textId="77777777" w:rsidR="00EE3752" w:rsidRPr="00354D20" w:rsidRDefault="00EE3752" w:rsidP="00EE3752">
      <w:pPr>
        <w:rPr>
          <w:b/>
        </w:rPr>
      </w:pPr>
      <w:r>
        <w:t xml:space="preserve">As detailed previously, the share entry points from the various views available on the photos app, kick start the share flow. Since we are offering users the </w:t>
      </w:r>
    </w:p>
    <w:tbl>
      <w:tblPr>
        <w:tblStyle w:val="Wind8ws"/>
        <w:tblW w:w="0" w:type="auto"/>
        <w:tblLayout w:type="fixed"/>
        <w:tblLook w:val="04A0" w:firstRow="1" w:lastRow="0" w:firstColumn="1" w:lastColumn="0" w:noHBand="0" w:noVBand="1"/>
      </w:tblPr>
      <w:tblGrid>
        <w:gridCol w:w="450"/>
        <w:gridCol w:w="4053"/>
        <w:gridCol w:w="3094"/>
        <w:gridCol w:w="2915"/>
      </w:tblGrid>
      <w:tr w:rsidR="00EE3752" w14:paraId="2B4BAF05" w14:textId="77777777" w:rsidTr="64A7EA9D">
        <w:trPr>
          <w:cnfStyle w:val="100000000000" w:firstRow="1" w:lastRow="0" w:firstColumn="0" w:lastColumn="0" w:oddVBand="0" w:evenVBand="0" w:oddHBand="0" w:evenHBand="0" w:firstRowFirstColumn="0" w:firstRowLastColumn="0" w:lastRowFirstColumn="0" w:lastRowLastColumn="0"/>
        </w:trPr>
        <w:tc>
          <w:tcPr>
            <w:tcW w:w="450" w:type="dxa"/>
          </w:tcPr>
          <w:p w14:paraId="64602C54" w14:textId="77777777" w:rsidR="00EE3752" w:rsidRPr="00B1601E" w:rsidRDefault="00EE3752" w:rsidP="00084B11">
            <w:r>
              <w:t>Option</w:t>
            </w:r>
          </w:p>
        </w:tc>
        <w:tc>
          <w:tcPr>
            <w:tcW w:w="4053" w:type="dxa"/>
          </w:tcPr>
          <w:p w14:paraId="58918322" w14:textId="77777777" w:rsidR="00EE3752" w:rsidRDefault="00EE3752" w:rsidP="00084B11">
            <w:pPr>
              <w:pStyle w:val="ListParagraph"/>
              <w:ind w:left="0"/>
            </w:pPr>
            <w:r>
              <w:t>Description</w:t>
            </w:r>
          </w:p>
        </w:tc>
        <w:tc>
          <w:tcPr>
            <w:tcW w:w="3094" w:type="dxa"/>
          </w:tcPr>
          <w:p w14:paraId="6160896A" w14:textId="77777777" w:rsidR="00EE3752" w:rsidRDefault="00EE3752" w:rsidP="00084B11">
            <w:pPr>
              <w:pStyle w:val="ListParagraph"/>
              <w:ind w:left="0"/>
            </w:pPr>
            <w:r>
              <w:t>Pro</w:t>
            </w:r>
          </w:p>
        </w:tc>
        <w:tc>
          <w:tcPr>
            <w:tcW w:w="2915" w:type="dxa"/>
          </w:tcPr>
          <w:p w14:paraId="4F848E16" w14:textId="77777777" w:rsidR="00EE3752" w:rsidRDefault="00EE3752" w:rsidP="00084B11">
            <w:pPr>
              <w:pStyle w:val="ListParagraph"/>
              <w:ind w:left="0"/>
            </w:pPr>
            <w:r>
              <w:t>Con</w:t>
            </w:r>
          </w:p>
        </w:tc>
      </w:tr>
      <w:tr w:rsidR="00EE3752" w14:paraId="22C2B08F" w14:textId="77777777" w:rsidTr="64A7EA9D">
        <w:tc>
          <w:tcPr>
            <w:tcW w:w="450" w:type="dxa"/>
          </w:tcPr>
          <w:p w14:paraId="1186222B" w14:textId="77777777" w:rsidR="00EE3752" w:rsidRPr="00B1601E" w:rsidRDefault="00EE3752" w:rsidP="00A327AF">
            <w:pPr>
              <w:pStyle w:val="ListParagraph"/>
              <w:numPr>
                <w:ilvl w:val="0"/>
                <w:numId w:val="12"/>
              </w:numPr>
            </w:pPr>
          </w:p>
        </w:tc>
        <w:tc>
          <w:tcPr>
            <w:tcW w:w="4053" w:type="dxa"/>
          </w:tcPr>
          <w:p w14:paraId="61D98CCF" w14:textId="77777777" w:rsidR="00EE3752" w:rsidRPr="00B86D21" w:rsidRDefault="00EE3752" w:rsidP="00084B11">
            <w:r w:rsidRPr="00B86D21">
              <w:t>Both entry points are provided on the app bar</w:t>
            </w:r>
          </w:p>
          <w:p w14:paraId="71FBBC16" w14:textId="77777777" w:rsidR="00EE3752" w:rsidRDefault="00EE3752" w:rsidP="00084B11"/>
          <w:p w14:paraId="616B7E7E" w14:textId="77777777" w:rsidR="00EE3752" w:rsidRDefault="00EE3752" w:rsidP="00084B11">
            <w:r>
              <w:rPr>
                <w:noProof/>
              </w:rPr>
              <w:drawing>
                <wp:inline distT="0" distB="0" distL="0" distR="0" wp14:anchorId="17A0DD94" wp14:editId="116128AC">
                  <wp:extent cx="1885851" cy="2846567"/>
                  <wp:effectExtent l="0" t="0" r="63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98315" cy="2865380"/>
                          </a:xfrm>
                          <a:prstGeom prst="rect">
                            <a:avLst/>
                          </a:prstGeom>
                        </pic:spPr>
                      </pic:pic>
                    </a:graphicData>
                  </a:graphic>
                </wp:inline>
              </w:drawing>
            </w:r>
          </w:p>
          <w:p w14:paraId="73E09431" w14:textId="77777777" w:rsidR="00EE3752" w:rsidRPr="00B86D21" w:rsidRDefault="00EE3752" w:rsidP="00084B11"/>
        </w:tc>
        <w:tc>
          <w:tcPr>
            <w:tcW w:w="3094" w:type="dxa"/>
          </w:tcPr>
          <w:p w14:paraId="09A215A3" w14:textId="77777777" w:rsidR="00EE3752" w:rsidRDefault="00EE3752" w:rsidP="00A327AF">
            <w:pPr>
              <w:pStyle w:val="ListParagraph"/>
              <w:numPr>
                <w:ilvl w:val="0"/>
                <w:numId w:val="11"/>
              </w:numPr>
            </w:pPr>
            <w:r>
              <w:t>‘share as link’ is highly discoverable</w:t>
            </w:r>
          </w:p>
          <w:p w14:paraId="2A24CF2E" w14:textId="77777777" w:rsidR="00EE3752" w:rsidRDefault="00EE3752" w:rsidP="00084B11">
            <w:pPr>
              <w:pStyle w:val="ListParagraph"/>
            </w:pPr>
          </w:p>
        </w:tc>
        <w:tc>
          <w:tcPr>
            <w:tcW w:w="2915" w:type="dxa"/>
          </w:tcPr>
          <w:p w14:paraId="612CDDB1" w14:textId="77777777" w:rsidR="00EE3752" w:rsidRDefault="00EE3752" w:rsidP="00A327AF">
            <w:pPr>
              <w:pStyle w:val="ListParagraph"/>
              <w:numPr>
                <w:ilvl w:val="0"/>
                <w:numId w:val="11"/>
              </w:numPr>
            </w:pPr>
            <w:r>
              <w:t>Users can get confused between the regular share icon and ‘share as link’ icon if they are similar</w:t>
            </w:r>
          </w:p>
          <w:p w14:paraId="1141C22B" w14:textId="77777777" w:rsidR="00EE3752" w:rsidRDefault="00EE3752" w:rsidP="00A327AF">
            <w:pPr>
              <w:pStyle w:val="ListParagraph"/>
              <w:numPr>
                <w:ilvl w:val="0"/>
                <w:numId w:val="11"/>
              </w:numPr>
            </w:pPr>
            <w:r>
              <w:t>Already too many icons on app bar</w:t>
            </w:r>
          </w:p>
        </w:tc>
      </w:tr>
      <w:tr w:rsidR="00EE3752" w14:paraId="21C4548B" w14:textId="77777777" w:rsidTr="64A7EA9D">
        <w:tc>
          <w:tcPr>
            <w:tcW w:w="450" w:type="dxa"/>
          </w:tcPr>
          <w:p w14:paraId="21FC15A0" w14:textId="77777777" w:rsidR="00EE3752" w:rsidRPr="00B1601E" w:rsidRDefault="00EE3752" w:rsidP="00A327AF">
            <w:pPr>
              <w:pStyle w:val="ListParagraph"/>
              <w:numPr>
                <w:ilvl w:val="0"/>
                <w:numId w:val="12"/>
              </w:numPr>
            </w:pPr>
          </w:p>
        </w:tc>
        <w:tc>
          <w:tcPr>
            <w:tcW w:w="4053" w:type="dxa"/>
          </w:tcPr>
          <w:p w14:paraId="5ED64D07" w14:textId="77777777" w:rsidR="00EE3752" w:rsidRDefault="00EE3752" w:rsidP="00084B11">
            <w:r>
              <w:t>Shows the ‘share as link’ as a menu item</w:t>
            </w:r>
          </w:p>
          <w:p w14:paraId="5E55DE55" w14:textId="77777777" w:rsidR="00EE3752" w:rsidRPr="00B86D21" w:rsidRDefault="00EE3752" w:rsidP="00084B11">
            <w:r w:rsidRPr="00FA422A">
              <w:rPr>
                <w:noProof/>
              </w:rPr>
              <w:lastRenderedPageBreak/>
              <w:drawing>
                <wp:inline distT="0" distB="0" distL="0" distR="0" wp14:anchorId="576200E9" wp14:editId="65C9CDD9">
                  <wp:extent cx="1987826" cy="3602935"/>
                  <wp:effectExtent l="0" t="0" r="0" b="0"/>
                  <wp:docPr id="1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0"/>
                          <a:stretch>
                            <a:fillRect/>
                          </a:stretch>
                        </pic:blipFill>
                        <pic:spPr>
                          <a:xfrm>
                            <a:off x="0" y="0"/>
                            <a:ext cx="1991438" cy="3609481"/>
                          </a:xfrm>
                          <a:prstGeom prst="rect">
                            <a:avLst/>
                          </a:prstGeom>
                        </pic:spPr>
                      </pic:pic>
                    </a:graphicData>
                  </a:graphic>
                </wp:inline>
              </w:drawing>
            </w:r>
          </w:p>
        </w:tc>
        <w:tc>
          <w:tcPr>
            <w:tcW w:w="3094" w:type="dxa"/>
          </w:tcPr>
          <w:p w14:paraId="1F3F4616" w14:textId="77777777" w:rsidR="00EE3752" w:rsidRDefault="00EE3752" w:rsidP="00A327AF">
            <w:pPr>
              <w:pStyle w:val="ListParagraph"/>
              <w:numPr>
                <w:ilvl w:val="0"/>
                <w:numId w:val="11"/>
              </w:numPr>
            </w:pPr>
            <w:r>
              <w:lastRenderedPageBreak/>
              <w:t>Doesn’t distract from regular share flows</w:t>
            </w:r>
          </w:p>
        </w:tc>
        <w:tc>
          <w:tcPr>
            <w:tcW w:w="2915" w:type="dxa"/>
          </w:tcPr>
          <w:p w14:paraId="59708059" w14:textId="77777777" w:rsidR="00EE3752" w:rsidRDefault="00EE3752" w:rsidP="00A327AF">
            <w:pPr>
              <w:pStyle w:val="ListParagraph"/>
              <w:numPr>
                <w:ilvl w:val="0"/>
                <w:numId w:val="10"/>
              </w:numPr>
            </w:pPr>
            <w:r>
              <w:t xml:space="preserve">Harder to discover (If flighting suggests that several users use it, then we can </w:t>
            </w:r>
            <w:r>
              <w:lastRenderedPageBreak/>
              <w:t>consider it a first class citizen)</w:t>
            </w:r>
          </w:p>
          <w:p w14:paraId="4BF8C5AD" w14:textId="7E89318F" w:rsidR="00EE3752" w:rsidRPr="00B86D21" w:rsidRDefault="29DB7A81" w:rsidP="00A327AF">
            <w:pPr>
              <w:pStyle w:val="ListParagraph"/>
              <w:numPr>
                <w:ilvl w:val="0"/>
                <w:numId w:val="10"/>
              </w:numPr>
            </w:pPr>
            <w:commentRangeStart w:id="93"/>
            <w:commentRangeStart w:id="94"/>
            <w:r>
              <w:t>What’s the point of enabling it, and then hiding as menu item?</w:t>
            </w:r>
            <w:commentRangeEnd w:id="93"/>
            <w:r w:rsidR="00EE3752">
              <w:rPr>
                <w:rStyle w:val="CommentReference"/>
              </w:rPr>
              <w:commentReference w:id="93"/>
            </w:r>
            <w:commentRangeEnd w:id="94"/>
            <w:r w:rsidR="00EE3752">
              <w:rPr>
                <w:rStyle w:val="CommentReference"/>
              </w:rPr>
              <w:commentReference w:id="94"/>
            </w:r>
          </w:p>
        </w:tc>
      </w:tr>
      <w:tr w:rsidR="00EE3752" w14:paraId="782F225A" w14:textId="77777777" w:rsidTr="64A7EA9D">
        <w:tc>
          <w:tcPr>
            <w:tcW w:w="450" w:type="dxa"/>
          </w:tcPr>
          <w:p w14:paraId="03EC120C" w14:textId="77777777" w:rsidR="00EE3752" w:rsidRPr="00B1601E" w:rsidRDefault="00EE3752" w:rsidP="00A327AF">
            <w:pPr>
              <w:pStyle w:val="ListParagraph"/>
              <w:numPr>
                <w:ilvl w:val="0"/>
                <w:numId w:val="12"/>
              </w:numPr>
            </w:pPr>
          </w:p>
        </w:tc>
        <w:tc>
          <w:tcPr>
            <w:tcW w:w="4053" w:type="dxa"/>
          </w:tcPr>
          <w:p w14:paraId="127CF6A8" w14:textId="77777777" w:rsidR="00EE3752" w:rsidRPr="00B1601E" w:rsidRDefault="00EE3752" w:rsidP="00084B11">
            <w:pPr>
              <w:rPr>
                <w:b/>
              </w:rPr>
            </w:pPr>
            <w:r>
              <w:t xml:space="preserve">Provides some customization on top of the Share picker UI enabling users to toggle between sharing as file or sharing as a link. </w:t>
            </w:r>
            <w:r w:rsidRPr="00B1601E">
              <w:rPr>
                <w:b/>
              </w:rPr>
              <w:t>Always default to ‘attachment’ and enable users to switch to ‘link’.</w:t>
            </w:r>
          </w:p>
          <w:p w14:paraId="5F0F4985" w14:textId="77777777" w:rsidR="00EE3752" w:rsidRPr="00B86D21" w:rsidRDefault="00EE3752" w:rsidP="00084B11">
            <w:r w:rsidRPr="00FA422A">
              <w:rPr>
                <w:noProof/>
              </w:rPr>
              <w:drawing>
                <wp:inline distT="0" distB="0" distL="0" distR="0" wp14:anchorId="09EAEA8E" wp14:editId="14351292">
                  <wp:extent cx="1773141" cy="2238656"/>
                  <wp:effectExtent l="0" t="0" r="0" b="9525"/>
                  <wp:docPr id="1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1"/>
                          <a:stretch>
                            <a:fillRect/>
                          </a:stretch>
                        </pic:blipFill>
                        <pic:spPr>
                          <a:xfrm>
                            <a:off x="0" y="0"/>
                            <a:ext cx="1781675" cy="2249430"/>
                          </a:xfrm>
                          <a:prstGeom prst="rect">
                            <a:avLst/>
                          </a:prstGeom>
                        </pic:spPr>
                      </pic:pic>
                    </a:graphicData>
                  </a:graphic>
                </wp:inline>
              </w:drawing>
            </w:r>
          </w:p>
        </w:tc>
        <w:tc>
          <w:tcPr>
            <w:tcW w:w="3094" w:type="dxa"/>
          </w:tcPr>
          <w:p w14:paraId="68845FE3" w14:textId="77777777" w:rsidR="00EE3752" w:rsidRDefault="00EE3752" w:rsidP="00A327AF">
            <w:pPr>
              <w:pStyle w:val="ListParagraph"/>
              <w:numPr>
                <w:ilvl w:val="0"/>
                <w:numId w:val="11"/>
              </w:numPr>
            </w:pPr>
            <w:r>
              <w:t>Natural part of current share flow</w:t>
            </w:r>
          </w:p>
          <w:p w14:paraId="395F68DF" w14:textId="77777777" w:rsidR="00EE3752" w:rsidRDefault="00EE3752" w:rsidP="00A327AF">
            <w:pPr>
              <w:pStyle w:val="ListParagraph"/>
              <w:numPr>
                <w:ilvl w:val="0"/>
                <w:numId w:val="11"/>
              </w:numPr>
            </w:pPr>
            <w:r>
              <w:t>Doesn’t disrupt regular share as file flows</w:t>
            </w:r>
          </w:p>
        </w:tc>
        <w:tc>
          <w:tcPr>
            <w:tcW w:w="2915" w:type="dxa"/>
          </w:tcPr>
          <w:p w14:paraId="1C4711F3" w14:textId="77777777" w:rsidR="00EE3752" w:rsidRDefault="00EE3752" w:rsidP="00A327AF">
            <w:pPr>
              <w:pStyle w:val="ListParagraph"/>
              <w:numPr>
                <w:ilvl w:val="0"/>
                <w:numId w:val="11"/>
              </w:numPr>
            </w:pPr>
            <w:r>
              <w:t>Limit discovery of ‘share as link’ option</w:t>
            </w:r>
          </w:p>
          <w:p w14:paraId="6D885012" w14:textId="77777777" w:rsidR="00EE3752" w:rsidRDefault="00EE3752" w:rsidP="00A327AF">
            <w:pPr>
              <w:pStyle w:val="ListParagraph"/>
              <w:numPr>
                <w:ilvl w:val="0"/>
                <w:numId w:val="11"/>
              </w:numPr>
            </w:pPr>
            <w:r>
              <w:t>What is the phone solution?</w:t>
            </w:r>
          </w:p>
          <w:p w14:paraId="2174B69B" w14:textId="77777777" w:rsidR="00EE3752" w:rsidRPr="00071DAF" w:rsidRDefault="00EE3752" w:rsidP="00A327AF">
            <w:pPr>
              <w:pStyle w:val="ListParagraph"/>
              <w:numPr>
                <w:ilvl w:val="0"/>
                <w:numId w:val="11"/>
              </w:numPr>
            </w:pPr>
            <w:r w:rsidRPr="00071DAF">
              <w:rPr>
                <w:color w:val="FF0000"/>
              </w:rPr>
              <w:t>will we need to send content to share contract that enables both options, to make this happen?</w:t>
            </w:r>
          </w:p>
          <w:p w14:paraId="158E19B9" w14:textId="77777777" w:rsidR="00EE3752" w:rsidRPr="0005138D" w:rsidRDefault="00EE3752" w:rsidP="00A327AF">
            <w:pPr>
              <w:pStyle w:val="ListParagraph"/>
              <w:numPr>
                <w:ilvl w:val="0"/>
                <w:numId w:val="11"/>
              </w:numPr>
            </w:pPr>
            <w:r>
              <w:rPr>
                <w:color w:val="FF0000"/>
              </w:rPr>
              <w:t>Unclear on how we will enable uploading local content using this entry point</w:t>
            </w:r>
          </w:p>
          <w:p w14:paraId="5EE2B5C2" w14:textId="4B396ADE" w:rsidR="00EE3752" w:rsidRDefault="2D79B268" w:rsidP="00A327AF">
            <w:pPr>
              <w:pStyle w:val="ListParagraph"/>
              <w:numPr>
                <w:ilvl w:val="0"/>
                <w:numId w:val="11"/>
              </w:numPr>
            </w:pPr>
            <w:commentRangeStart w:id="95"/>
            <w:commentRangeStart w:id="96"/>
            <w:r>
              <w:t>Dependency</w:t>
            </w:r>
            <w:commentRangeEnd w:id="95"/>
            <w:r w:rsidR="00EE3752">
              <w:rPr>
                <w:rStyle w:val="CommentReference"/>
              </w:rPr>
              <w:commentReference w:id="95"/>
            </w:r>
            <w:commentRangeEnd w:id="96"/>
            <w:r w:rsidR="00EE3752">
              <w:rPr>
                <w:rStyle w:val="CommentReference"/>
              </w:rPr>
              <w:commentReference w:id="96"/>
            </w:r>
            <w:r>
              <w:t xml:space="preserve"> on threshold</w:t>
            </w:r>
          </w:p>
          <w:p w14:paraId="077D97A4" w14:textId="52687B98" w:rsidR="00EE3752" w:rsidRDefault="29DB7A81" w:rsidP="00A327AF">
            <w:pPr>
              <w:pStyle w:val="ListParagraph"/>
              <w:numPr>
                <w:ilvl w:val="0"/>
                <w:numId w:val="11"/>
              </w:numPr>
            </w:pPr>
            <w:r>
              <w:t>extra step</w:t>
            </w:r>
          </w:p>
        </w:tc>
      </w:tr>
      <w:tr w:rsidR="00EE3752" w14:paraId="20BF4878" w14:textId="77777777" w:rsidTr="64A7EA9D">
        <w:tc>
          <w:tcPr>
            <w:tcW w:w="450" w:type="dxa"/>
          </w:tcPr>
          <w:p w14:paraId="4345C43E" w14:textId="77777777" w:rsidR="00EE3752" w:rsidRPr="00B1601E" w:rsidRDefault="00EE3752" w:rsidP="00A327AF">
            <w:pPr>
              <w:pStyle w:val="ListParagraph"/>
              <w:numPr>
                <w:ilvl w:val="0"/>
                <w:numId w:val="12"/>
              </w:numPr>
            </w:pPr>
          </w:p>
        </w:tc>
        <w:tc>
          <w:tcPr>
            <w:tcW w:w="4053" w:type="dxa"/>
          </w:tcPr>
          <w:p w14:paraId="66864794" w14:textId="77777777" w:rsidR="00EE3752" w:rsidRDefault="00EE3752" w:rsidP="00084B11">
            <w:r>
              <w:t>Provides some customization on top of the Share picker UI enabling users to toggle between sharing as file or sharing as a link.</w:t>
            </w:r>
          </w:p>
          <w:p w14:paraId="4874D66D" w14:textId="77777777" w:rsidR="00EE3752" w:rsidRPr="00B1601E" w:rsidRDefault="00EE3752" w:rsidP="00084B11">
            <w:pPr>
              <w:rPr>
                <w:b/>
              </w:rPr>
            </w:pPr>
            <w:r w:rsidRPr="00B1601E">
              <w:rPr>
                <w:b/>
              </w:rPr>
              <w:t>Choose the selected option based on content selected. Like if they have selected 50 photos</w:t>
            </w:r>
            <w:r>
              <w:rPr>
                <w:b/>
              </w:rPr>
              <w:t xml:space="preserve"> </w:t>
            </w:r>
            <w:r w:rsidRPr="00B1601E">
              <w:rPr>
                <w:b/>
              </w:rPr>
              <w:t>+</w:t>
            </w:r>
            <w:r>
              <w:rPr>
                <w:b/>
              </w:rPr>
              <w:t xml:space="preserve"> </w:t>
            </w:r>
            <w:r w:rsidRPr="00B1601E">
              <w:rPr>
                <w:b/>
              </w:rPr>
              <w:t>videos, then suggest sharing as link, where the user has option of toggling to regular file share.</w:t>
            </w:r>
          </w:p>
          <w:p w14:paraId="4552EF63" w14:textId="77777777" w:rsidR="00EE3752" w:rsidRDefault="00EE3752" w:rsidP="00084B11"/>
          <w:p w14:paraId="19B67000" w14:textId="77777777" w:rsidR="00EE3752" w:rsidRDefault="00EE3752" w:rsidP="00084B11">
            <w:r w:rsidRPr="00FA422A">
              <w:rPr>
                <w:noProof/>
              </w:rPr>
              <w:drawing>
                <wp:inline distT="0" distB="0" distL="0" distR="0" wp14:anchorId="53161B5E" wp14:editId="1224C50F">
                  <wp:extent cx="1773141" cy="2238656"/>
                  <wp:effectExtent l="0" t="0" r="0" b="9525"/>
                  <wp:docPr id="1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1"/>
                          <a:stretch>
                            <a:fillRect/>
                          </a:stretch>
                        </pic:blipFill>
                        <pic:spPr>
                          <a:xfrm>
                            <a:off x="0" y="0"/>
                            <a:ext cx="1781675" cy="2249430"/>
                          </a:xfrm>
                          <a:prstGeom prst="rect">
                            <a:avLst/>
                          </a:prstGeom>
                        </pic:spPr>
                      </pic:pic>
                    </a:graphicData>
                  </a:graphic>
                </wp:inline>
              </w:drawing>
            </w:r>
          </w:p>
        </w:tc>
        <w:tc>
          <w:tcPr>
            <w:tcW w:w="3094" w:type="dxa"/>
          </w:tcPr>
          <w:p w14:paraId="06F36AF9" w14:textId="77777777" w:rsidR="00EE3752" w:rsidRDefault="00EE3752" w:rsidP="00A327AF">
            <w:pPr>
              <w:pStyle w:val="ListParagraph"/>
              <w:numPr>
                <w:ilvl w:val="0"/>
                <w:numId w:val="11"/>
              </w:numPr>
            </w:pPr>
            <w:r>
              <w:t>Promoting share as link wherever we think best</w:t>
            </w:r>
          </w:p>
          <w:p w14:paraId="435B840F" w14:textId="77777777" w:rsidR="00EE3752" w:rsidRDefault="00EE3752" w:rsidP="00A327AF">
            <w:pPr>
              <w:pStyle w:val="ListParagraph"/>
              <w:numPr>
                <w:ilvl w:val="0"/>
                <w:numId w:val="11"/>
              </w:numPr>
            </w:pPr>
            <w:r>
              <w:t>Prevents potential failures in target apps</w:t>
            </w:r>
          </w:p>
          <w:p w14:paraId="28E616BB" w14:textId="77777777" w:rsidR="00EE3752" w:rsidRDefault="00EE3752" w:rsidP="00A327AF">
            <w:pPr>
              <w:pStyle w:val="ListParagraph"/>
              <w:numPr>
                <w:ilvl w:val="0"/>
                <w:numId w:val="11"/>
              </w:numPr>
            </w:pPr>
            <w:r>
              <w:t>Natural extension of current share flow</w:t>
            </w:r>
          </w:p>
        </w:tc>
        <w:tc>
          <w:tcPr>
            <w:tcW w:w="2915" w:type="dxa"/>
          </w:tcPr>
          <w:p w14:paraId="1E02D143" w14:textId="77777777" w:rsidR="00EE3752" w:rsidRDefault="00EE3752" w:rsidP="00A327AF">
            <w:pPr>
              <w:pStyle w:val="ListParagraph"/>
              <w:numPr>
                <w:ilvl w:val="0"/>
                <w:numId w:val="11"/>
              </w:numPr>
            </w:pPr>
            <w:r>
              <w:t>Confusing to users as to why we sometimes recommend file share and sometimes recommend share as link</w:t>
            </w:r>
          </w:p>
          <w:p w14:paraId="6D22BC32" w14:textId="77777777" w:rsidR="00EE3752" w:rsidRDefault="00EE3752" w:rsidP="00A327AF">
            <w:pPr>
              <w:pStyle w:val="ListParagraph"/>
              <w:numPr>
                <w:ilvl w:val="0"/>
                <w:numId w:val="11"/>
              </w:numPr>
            </w:pPr>
            <w:r>
              <w:t>Reason for providing recommendation is not explicitly stated to user</w:t>
            </w:r>
          </w:p>
          <w:p w14:paraId="689AC798" w14:textId="77777777" w:rsidR="00EE3752" w:rsidRDefault="00EE3752" w:rsidP="00A327AF">
            <w:pPr>
              <w:pStyle w:val="ListParagraph"/>
              <w:numPr>
                <w:ilvl w:val="0"/>
                <w:numId w:val="11"/>
              </w:numPr>
            </w:pPr>
            <w:r>
              <w:t>Users may make mistakes if they don’t notice the option we pre-selected for them</w:t>
            </w:r>
          </w:p>
          <w:p w14:paraId="14E7EEC2" w14:textId="77777777" w:rsidR="00EE3752" w:rsidRDefault="00EE3752" w:rsidP="00A327AF">
            <w:pPr>
              <w:pStyle w:val="ListParagraph"/>
              <w:numPr>
                <w:ilvl w:val="0"/>
                <w:numId w:val="11"/>
              </w:numPr>
            </w:pPr>
            <w:commentRangeStart w:id="97"/>
            <w:r w:rsidRPr="001A12DA">
              <w:t>Dependency</w:t>
            </w:r>
            <w:commentRangeEnd w:id="97"/>
            <w:r>
              <w:rPr>
                <w:rStyle w:val="CommentReference"/>
                <w:rFonts w:ascii="Calibri" w:eastAsiaTheme="minorEastAsia" w:hAnsi="Calibri" w:cs="Times New Roman"/>
                <w:lang w:bidi="en-US"/>
              </w:rPr>
              <w:commentReference w:id="97"/>
            </w:r>
            <w:r w:rsidRPr="001A12DA">
              <w:t xml:space="preserve"> on threshold</w:t>
            </w:r>
          </w:p>
        </w:tc>
      </w:tr>
      <w:tr w:rsidR="00EE3752" w14:paraId="3D6A6895" w14:textId="77777777" w:rsidTr="64A7EA9D">
        <w:tc>
          <w:tcPr>
            <w:tcW w:w="450" w:type="dxa"/>
          </w:tcPr>
          <w:p w14:paraId="654BDBB7" w14:textId="77777777" w:rsidR="00EE3752" w:rsidRPr="00B1601E" w:rsidRDefault="00EE3752" w:rsidP="00A327AF">
            <w:pPr>
              <w:pStyle w:val="ListParagraph"/>
              <w:numPr>
                <w:ilvl w:val="0"/>
                <w:numId w:val="12"/>
              </w:numPr>
            </w:pPr>
          </w:p>
        </w:tc>
        <w:tc>
          <w:tcPr>
            <w:tcW w:w="4053" w:type="dxa"/>
          </w:tcPr>
          <w:p w14:paraId="2A38D732" w14:textId="77777777" w:rsidR="00EE3752" w:rsidRDefault="00EE3752" w:rsidP="00084B11">
            <w:r>
              <w:t>Provides some customization on top of the Share picker UI enabling users to toggle between sharing as file or sharing as a link.</w:t>
            </w:r>
          </w:p>
          <w:p w14:paraId="61A4593A" w14:textId="77777777" w:rsidR="00EE3752" w:rsidRDefault="00EE3752" w:rsidP="00084B11">
            <w:r w:rsidRPr="00B1601E">
              <w:rPr>
                <w:b/>
              </w:rPr>
              <w:t>Always default to ‘</w:t>
            </w:r>
            <w:r>
              <w:rPr>
                <w:b/>
              </w:rPr>
              <w:t>link</w:t>
            </w:r>
            <w:r w:rsidRPr="00B1601E">
              <w:rPr>
                <w:b/>
              </w:rPr>
              <w:t xml:space="preserve"> and enable users to switch to ‘</w:t>
            </w:r>
            <w:commentRangeStart w:id="98"/>
            <w:r>
              <w:rPr>
                <w:b/>
              </w:rPr>
              <w:t>attachment</w:t>
            </w:r>
            <w:commentRangeEnd w:id="98"/>
            <w:r>
              <w:rPr>
                <w:rStyle w:val="CommentReference"/>
                <w:rFonts w:ascii="Calibri" w:eastAsiaTheme="minorEastAsia" w:hAnsi="Calibri" w:cs="Times New Roman"/>
                <w:lang w:bidi="en-US"/>
              </w:rPr>
              <w:commentReference w:id="98"/>
            </w:r>
            <w:r w:rsidRPr="00B1601E">
              <w:rPr>
                <w:b/>
              </w:rPr>
              <w:t>.</w:t>
            </w:r>
          </w:p>
          <w:p w14:paraId="78FFEB85" w14:textId="77777777" w:rsidR="00EE3752" w:rsidRDefault="00EE3752" w:rsidP="00084B11">
            <w:r w:rsidRPr="00FA422A">
              <w:rPr>
                <w:noProof/>
              </w:rPr>
              <w:lastRenderedPageBreak/>
              <w:drawing>
                <wp:inline distT="0" distB="0" distL="0" distR="0" wp14:anchorId="27A8971C" wp14:editId="09B9CBAA">
                  <wp:extent cx="1773141" cy="2238656"/>
                  <wp:effectExtent l="0" t="0" r="0" b="9525"/>
                  <wp:docPr id="1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1"/>
                          <a:stretch>
                            <a:fillRect/>
                          </a:stretch>
                        </pic:blipFill>
                        <pic:spPr>
                          <a:xfrm>
                            <a:off x="0" y="0"/>
                            <a:ext cx="1781675" cy="2249430"/>
                          </a:xfrm>
                          <a:prstGeom prst="rect">
                            <a:avLst/>
                          </a:prstGeom>
                        </pic:spPr>
                      </pic:pic>
                    </a:graphicData>
                  </a:graphic>
                </wp:inline>
              </w:drawing>
            </w:r>
          </w:p>
        </w:tc>
        <w:tc>
          <w:tcPr>
            <w:tcW w:w="3094" w:type="dxa"/>
          </w:tcPr>
          <w:p w14:paraId="0CFB4B46" w14:textId="77777777" w:rsidR="00EE3752" w:rsidRDefault="00EE3752" w:rsidP="00A327AF">
            <w:pPr>
              <w:pStyle w:val="ListParagraph"/>
              <w:numPr>
                <w:ilvl w:val="0"/>
                <w:numId w:val="11"/>
              </w:numPr>
            </w:pPr>
            <w:r>
              <w:lastRenderedPageBreak/>
              <w:t>Highly promotes share as link option</w:t>
            </w:r>
          </w:p>
          <w:p w14:paraId="1F837CF2" w14:textId="77777777" w:rsidR="00EE3752" w:rsidRDefault="00EE3752" w:rsidP="00A327AF">
            <w:pPr>
              <w:pStyle w:val="ListParagraph"/>
              <w:numPr>
                <w:ilvl w:val="0"/>
                <w:numId w:val="11"/>
              </w:numPr>
            </w:pPr>
            <w:r>
              <w:t>Natural extension of current share flow</w:t>
            </w:r>
          </w:p>
        </w:tc>
        <w:tc>
          <w:tcPr>
            <w:tcW w:w="2915" w:type="dxa"/>
          </w:tcPr>
          <w:p w14:paraId="125D1274" w14:textId="77777777" w:rsidR="00EE3752" w:rsidRDefault="00EE3752" w:rsidP="00A327AF">
            <w:pPr>
              <w:pStyle w:val="ListParagraph"/>
              <w:numPr>
                <w:ilvl w:val="0"/>
                <w:numId w:val="11"/>
              </w:numPr>
            </w:pPr>
            <w:r>
              <w:t>No clear (or communicated) value prop when sharing small amount of content</w:t>
            </w:r>
          </w:p>
          <w:p w14:paraId="1799AB02" w14:textId="77777777" w:rsidR="00EE3752" w:rsidRDefault="00EE3752" w:rsidP="00A327AF">
            <w:pPr>
              <w:pStyle w:val="ListParagraph"/>
              <w:numPr>
                <w:ilvl w:val="0"/>
                <w:numId w:val="11"/>
              </w:numPr>
            </w:pPr>
            <w:r>
              <w:t>Limits target app options potentially</w:t>
            </w:r>
          </w:p>
          <w:p w14:paraId="7D422E69" w14:textId="77777777" w:rsidR="00EE3752" w:rsidRPr="001A12DA" w:rsidRDefault="00EE3752" w:rsidP="00A327AF">
            <w:pPr>
              <w:pStyle w:val="ListParagraph"/>
              <w:numPr>
                <w:ilvl w:val="0"/>
                <w:numId w:val="11"/>
              </w:numPr>
            </w:pPr>
            <w:r w:rsidRPr="008423F1">
              <w:rPr>
                <w:color w:val="FF0000"/>
              </w:rPr>
              <w:t>How does this look like on phone?</w:t>
            </w:r>
          </w:p>
          <w:p w14:paraId="6EFB654F" w14:textId="77777777" w:rsidR="00EE3752" w:rsidRDefault="00EE3752" w:rsidP="00A327AF">
            <w:pPr>
              <w:pStyle w:val="ListParagraph"/>
              <w:numPr>
                <w:ilvl w:val="0"/>
                <w:numId w:val="11"/>
              </w:numPr>
            </w:pPr>
            <w:r w:rsidRPr="001A12DA">
              <w:t>Dependency on threshold</w:t>
            </w:r>
          </w:p>
        </w:tc>
      </w:tr>
      <w:tr w:rsidR="00EE3752" w14:paraId="745328D2" w14:textId="77777777" w:rsidTr="64A7EA9D">
        <w:tc>
          <w:tcPr>
            <w:tcW w:w="450" w:type="dxa"/>
          </w:tcPr>
          <w:p w14:paraId="363AF0B9" w14:textId="77777777" w:rsidR="00EE3752" w:rsidRDefault="00EE3752" w:rsidP="00A327AF">
            <w:pPr>
              <w:pStyle w:val="ListParagraph"/>
              <w:numPr>
                <w:ilvl w:val="0"/>
                <w:numId w:val="12"/>
              </w:numPr>
            </w:pPr>
          </w:p>
        </w:tc>
        <w:tc>
          <w:tcPr>
            <w:tcW w:w="4053" w:type="dxa"/>
          </w:tcPr>
          <w:p w14:paraId="0E31C5D2" w14:textId="77777777" w:rsidR="00EE3752" w:rsidRDefault="00EE3752" w:rsidP="00084B11">
            <w:r>
              <w:t>Always ask users to make a choice after they choose share entry point</w:t>
            </w:r>
          </w:p>
          <w:p w14:paraId="267ED03F" w14:textId="77777777" w:rsidR="00EE3752" w:rsidRDefault="00EE3752" w:rsidP="00084B11">
            <w:r>
              <w:rPr>
                <w:noProof/>
              </w:rPr>
              <w:drawing>
                <wp:inline distT="0" distB="0" distL="0" distR="0" wp14:anchorId="37C6FEF7" wp14:editId="68302B23">
                  <wp:extent cx="1695450" cy="31623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5450" cy="3162300"/>
                          </a:xfrm>
                          <a:prstGeom prst="rect">
                            <a:avLst/>
                          </a:prstGeom>
                        </pic:spPr>
                      </pic:pic>
                    </a:graphicData>
                  </a:graphic>
                </wp:inline>
              </w:drawing>
            </w:r>
          </w:p>
          <w:p w14:paraId="6A07DB3F" w14:textId="77777777" w:rsidR="00EE3752" w:rsidRDefault="00EE3752" w:rsidP="00084B11">
            <w:r>
              <w:t>(add copy link to clipboard functionality)</w:t>
            </w:r>
          </w:p>
          <w:p w14:paraId="4A730256" w14:textId="77777777" w:rsidR="00EE3752" w:rsidRDefault="00EE3752" w:rsidP="00084B11"/>
        </w:tc>
        <w:tc>
          <w:tcPr>
            <w:tcW w:w="3094" w:type="dxa"/>
          </w:tcPr>
          <w:p w14:paraId="392D8026" w14:textId="77777777" w:rsidR="00EE3752" w:rsidRDefault="00EE3752" w:rsidP="00A327AF">
            <w:pPr>
              <w:pStyle w:val="ListParagraph"/>
              <w:numPr>
                <w:ilvl w:val="0"/>
                <w:numId w:val="11"/>
              </w:numPr>
            </w:pPr>
            <w:r>
              <w:t>Promotes share as link</w:t>
            </w:r>
          </w:p>
          <w:p w14:paraId="219A02A8" w14:textId="77777777" w:rsidR="00EE3752" w:rsidRDefault="00EE3752" w:rsidP="00A327AF">
            <w:pPr>
              <w:pStyle w:val="ListParagraph"/>
              <w:numPr>
                <w:ilvl w:val="0"/>
                <w:numId w:val="11"/>
              </w:numPr>
            </w:pPr>
            <w:r>
              <w:t xml:space="preserve">Opportunity to communicate to user why they should share as link </w:t>
            </w:r>
          </w:p>
          <w:p w14:paraId="2C649A22" w14:textId="77777777" w:rsidR="00EE3752" w:rsidRDefault="00EE3752" w:rsidP="00084B11">
            <w:pPr>
              <w:pStyle w:val="ListParagraph"/>
            </w:pPr>
          </w:p>
        </w:tc>
        <w:tc>
          <w:tcPr>
            <w:tcW w:w="2915" w:type="dxa"/>
          </w:tcPr>
          <w:p w14:paraId="2A79DF8C" w14:textId="77777777" w:rsidR="00EE3752" w:rsidRDefault="00EE3752" w:rsidP="00A327AF">
            <w:pPr>
              <w:pStyle w:val="ListParagraph"/>
              <w:numPr>
                <w:ilvl w:val="0"/>
                <w:numId w:val="11"/>
              </w:numPr>
            </w:pPr>
            <w:r>
              <w:t xml:space="preserve">Always adding one extra step to share flow. </w:t>
            </w:r>
          </w:p>
          <w:p w14:paraId="2081C57E" w14:textId="77777777" w:rsidR="00EE3752" w:rsidRDefault="00EE3752" w:rsidP="00A327AF">
            <w:pPr>
              <w:pStyle w:val="ListParagraph"/>
              <w:numPr>
                <w:ilvl w:val="0"/>
                <w:numId w:val="11"/>
              </w:numPr>
            </w:pPr>
            <w:r>
              <w:t>Not intuitive to users who don’t know enough or want to make an explicit choice</w:t>
            </w:r>
          </w:p>
          <w:p w14:paraId="2D823F20" w14:textId="77777777" w:rsidR="00EE3752" w:rsidRDefault="00EE3752" w:rsidP="00A327AF">
            <w:pPr>
              <w:pStyle w:val="ListParagraph"/>
              <w:numPr>
                <w:ilvl w:val="0"/>
                <w:numId w:val="11"/>
              </w:numPr>
            </w:pPr>
            <w:r>
              <w:t>Becomes repetitive, perceived as annoying</w:t>
            </w:r>
          </w:p>
          <w:p w14:paraId="78BC8BFC" w14:textId="77777777" w:rsidR="00EE3752" w:rsidRDefault="00EE3752" w:rsidP="00A327AF">
            <w:pPr>
              <w:pStyle w:val="ListParagraph"/>
              <w:numPr>
                <w:ilvl w:val="0"/>
                <w:numId w:val="11"/>
              </w:numPr>
            </w:pPr>
            <w:r>
              <w:t>Alarming (at least the first few times) to have a dialog like this</w:t>
            </w:r>
          </w:p>
        </w:tc>
      </w:tr>
      <w:tr w:rsidR="00EE3752" w14:paraId="08749AF5" w14:textId="77777777" w:rsidTr="64A7EA9D">
        <w:tc>
          <w:tcPr>
            <w:tcW w:w="450" w:type="dxa"/>
          </w:tcPr>
          <w:p w14:paraId="3551FE3F" w14:textId="77777777" w:rsidR="00EE3752" w:rsidRDefault="00EE3752" w:rsidP="00A327AF">
            <w:pPr>
              <w:pStyle w:val="ListParagraph"/>
              <w:numPr>
                <w:ilvl w:val="0"/>
                <w:numId w:val="12"/>
              </w:numPr>
            </w:pPr>
          </w:p>
        </w:tc>
        <w:tc>
          <w:tcPr>
            <w:tcW w:w="4053" w:type="dxa"/>
          </w:tcPr>
          <w:p w14:paraId="25937767" w14:textId="77777777" w:rsidR="00EE3752" w:rsidRDefault="00EE3752" w:rsidP="00084B11">
            <w:r>
              <w:t>Only provide form to user if they meet some criteria</w:t>
            </w:r>
          </w:p>
          <w:p w14:paraId="25586CF5" w14:textId="18445B91" w:rsidR="00EE3752" w:rsidRDefault="00EE3752" w:rsidP="00084B11">
            <w:commentRangeStart w:id="99"/>
            <w:commentRangeStart w:id="100"/>
            <w:r>
              <w:rPr>
                <w:noProof/>
              </w:rPr>
              <w:lastRenderedPageBreak/>
              <w:drawing>
                <wp:inline distT="0" distB="0" distL="0" distR="0" wp14:anchorId="1AF3BCA7" wp14:editId="64A6DE75">
                  <wp:extent cx="1717481" cy="2775464"/>
                  <wp:effectExtent l="0" t="0" r="0" b="6350"/>
                  <wp:docPr id="1980862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a:extLst>
                              <a:ext uri="{28A0092B-C50C-407E-A947-70E740481C1C}">
                                <a14:useLocalDpi xmlns:a14="http://schemas.microsoft.com/office/drawing/2010/main" val="0"/>
                              </a:ext>
                            </a:extLst>
                          </a:blip>
                          <a:stretch>
                            <a:fillRect/>
                          </a:stretch>
                        </pic:blipFill>
                        <pic:spPr>
                          <a:xfrm>
                            <a:off x="0" y="0"/>
                            <a:ext cx="1717481" cy="2775464"/>
                          </a:xfrm>
                          <a:prstGeom prst="rect">
                            <a:avLst/>
                          </a:prstGeom>
                        </pic:spPr>
                      </pic:pic>
                    </a:graphicData>
                  </a:graphic>
                </wp:inline>
              </w:drawing>
            </w:r>
            <w:commentRangeEnd w:id="99"/>
            <w:r>
              <w:rPr>
                <w:rStyle w:val="CommentReference"/>
              </w:rPr>
              <w:commentReference w:id="99"/>
            </w:r>
            <w:commentRangeEnd w:id="100"/>
            <w:r>
              <w:rPr>
                <w:rStyle w:val="CommentReference"/>
              </w:rPr>
              <w:commentReference w:id="100"/>
            </w:r>
          </w:p>
          <w:p w14:paraId="4C58B1DE" w14:textId="77777777" w:rsidR="00EE3752" w:rsidRDefault="00EE3752" w:rsidP="00084B11">
            <w:r>
              <w:t>(add copy link to clipboard functionality)</w:t>
            </w:r>
          </w:p>
        </w:tc>
        <w:tc>
          <w:tcPr>
            <w:tcW w:w="3094" w:type="dxa"/>
          </w:tcPr>
          <w:p w14:paraId="01AC7AB4" w14:textId="77777777" w:rsidR="00EE3752" w:rsidRDefault="00EE3752" w:rsidP="00A327AF">
            <w:pPr>
              <w:pStyle w:val="ListParagraph"/>
              <w:numPr>
                <w:ilvl w:val="0"/>
                <w:numId w:val="11"/>
              </w:numPr>
            </w:pPr>
            <w:r>
              <w:lastRenderedPageBreak/>
              <w:t xml:space="preserve">Promotes sharing as link especially for the scenarios we think </w:t>
            </w:r>
            <w:r>
              <w:lastRenderedPageBreak/>
              <w:t>that has the most value for</w:t>
            </w:r>
          </w:p>
          <w:p w14:paraId="50EBF1D4" w14:textId="77777777" w:rsidR="00EE3752" w:rsidRDefault="00EE3752" w:rsidP="00A327AF">
            <w:pPr>
              <w:pStyle w:val="ListParagraph"/>
              <w:numPr>
                <w:ilvl w:val="0"/>
                <w:numId w:val="11"/>
              </w:numPr>
            </w:pPr>
            <w:r>
              <w:t>Clearly explains value prop based on current selection for sharing as link (Example: Looks like you have selected a large amount of photos. Would you rather share as a link?)</w:t>
            </w:r>
          </w:p>
        </w:tc>
        <w:tc>
          <w:tcPr>
            <w:tcW w:w="2915" w:type="dxa"/>
          </w:tcPr>
          <w:p w14:paraId="06A932D4" w14:textId="77777777" w:rsidR="00EE3752" w:rsidRDefault="00EE3752" w:rsidP="00A327AF">
            <w:pPr>
              <w:pStyle w:val="ListParagraph"/>
              <w:numPr>
                <w:ilvl w:val="0"/>
                <w:numId w:val="11"/>
              </w:numPr>
            </w:pPr>
            <w:r>
              <w:lastRenderedPageBreak/>
              <w:t>Hard to determine criteria since data limits vary extensively by app</w:t>
            </w:r>
          </w:p>
          <w:p w14:paraId="240FAD35" w14:textId="77777777" w:rsidR="00EE3752" w:rsidRDefault="00EE3752" w:rsidP="00A327AF">
            <w:pPr>
              <w:pStyle w:val="ListParagraph"/>
              <w:numPr>
                <w:ilvl w:val="0"/>
                <w:numId w:val="11"/>
              </w:numPr>
            </w:pPr>
            <w:r>
              <w:lastRenderedPageBreak/>
              <w:t>Seems magical when the option is provided, don’t know how to find the entry point when user selection doesn’t meet our set criteria</w:t>
            </w:r>
          </w:p>
        </w:tc>
      </w:tr>
      <w:tr w:rsidR="00EE3752" w14:paraId="1E6DD890" w14:textId="77777777" w:rsidTr="64A7EA9D">
        <w:tc>
          <w:tcPr>
            <w:tcW w:w="450" w:type="dxa"/>
          </w:tcPr>
          <w:p w14:paraId="7C694E2A" w14:textId="77777777" w:rsidR="00EE3752" w:rsidRDefault="00EE3752" w:rsidP="00A327AF">
            <w:pPr>
              <w:pStyle w:val="ListParagraph"/>
              <w:numPr>
                <w:ilvl w:val="0"/>
                <w:numId w:val="12"/>
              </w:numPr>
            </w:pPr>
          </w:p>
        </w:tc>
        <w:tc>
          <w:tcPr>
            <w:tcW w:w="4053" w:type="dxa"/>
          </w:tcPr>
          <w:p w14:paraId="6EE8A50E" w14:textId="77777777" w:rsidR="00EE3752" w:rsidRDefault="00EE3752" w:rsidP="00084B11">
            <w:r>
              <w:t>Regular share entry point that gives used a custom page enabling them to make choices on whether they want to share as file or as link. Page may look something like this:</w:t>
            </w:r>
          </w:p>
          <w:p w14:paraId="6E10F767" w14:textId="77777777" w:rsidR="00EE3752" w:rsidRDefault="00EE3752" w:rsidP="00084B11">
            <w:r>
              <w:rPr>
                <w:b/>
                <w:noProof/>
              </w:rPr>
              <w:drawing>
                <wp:inline distT="0" distB="0" distL="0" distR="0" wp14:anchorId="7159A1EE" wp14:editId="16A60F2A">
                  <wp:extent cx="1596788" cy="2112018"/>
                  <wp:effectExtent l="0" t="0" r="3810" b="254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6258" cy="2124544"/>
                          </a:xfrm>
                          <a:prstGeom prst="rect">
                            <a:avLst/>
                          </a:prstGeom>
                          <a:noFill/>
                          <a:ln>
                            <a:noFill/>
                          </a:ln>
                        </pic:spPr>
                      </pic:pic>
                    </a:graphicData>
                  </a:graphic>
                </wp:inline>
              </w:drawing>
            </w:r>
          </w:p>
        </w:tc>
        <w:tc>
          <w:tcPr>
            <w:tcW w:w="3094" w:type="dxa"/>
          </w:tcPr>
          <w:p w14:paraId="1BF02B39" w14:textId="77777777" w:rsidR="00EE3752" w:rsidRDefault="00EE3752" w:rsidP="00A327AF">
            <w:pPr>
              <w:pStyle w:val="ListParagraph"/>
              <w:numPr>
                <w:ilvl w:val="0"/>
                <w:numId w:val="11"/>
              </w:numPr>
            </w:pPr>
            <w:r>
              <w:t>Promotes share as link without confusing users</w:t>
            </w:r>
          </w:p>
          <w:p w14:paraId="67B6E679" w14:textId="77777777" w:rsidR="00EE3752" w:rsidRDefault="00EE3752" w:rsidP="00A327AF">
            <w:pPr>
              <w:pStyle w:val="ListParagraph"/>
              <w:numPr>
                <w:ilvl w:val="0"/>
                <w:numId w:val="11"/>
              </w:numPr>
            </w:pPr>
            <w:r>
              <w:t>Provides user ability to share as file to the apps they use</w:t>
            </w:r>
          </w:p>
          <w:p w14:paraId="6EB495B5" w14:textId="77777777" w:rsidR="00EE3752" w:rsidRDefault="00EE3752" w:rsidP="00A327AF">
            <w:pPr>
              <w:pStyle w:val="ListParagraph"/>
              <w:numPr>
                <w:ilvl w:val="0"/>
                <w:numId w:val="11"/>
              </w:numPr>
            </w:pPr>
            <w:r>
              <w:t>Flexible for future items like auto-suggestions (people, rooms/groups) and shared albums</w:t>
            </w:r>
          </w:p>
          <w:p w14:paraId="20E03438" w14:textId="77777777" w:rsidR="00EE3752" w:rsidRDefault="00EE3752" w:rsidP="00A327AF">
            <w:pPr>
              <w:pStyle w:val="ListParagraph"/>
              <w:numPr>
                <w:ilvl w:val="0"/>
                <w:numId w:val="11"/>
              </w:numPr>
            </w:pPr>
            <w:r>
              <w:t>No dependency on Threshold</w:t>
            </w:r>
          </w:p>
          <w:p w14:paraId="54401EBC" w14:textId="77777777" w:rsidR="00EE3752" w:rsidRPr="001A12DA" w:rsidRDefault="00EE3752" w:rsidP="00A327AF">
            <w:pPr>
              <w:pStyle w:val="ListParagraph"/>
              <w:numPr>
                <w:ilvl w:val="0"/>
                <w:numId w:val="11"/>
              </w:numPr>
            </w:pPr>
            <w:r>
              <w:t>Could take a dependency on integrating share targets into this UI</w:t>
            </w:r>
          </w:p>
        </w:tc>
        <w:tc>
          <w:tcPr>
            <w:tcW w:w="2915" w:type="dxa"/>
          </w:tcPr>
          <w:p w14:paraId="3AE7FCB2" w14:textId="77777777" w:rsidR="00EE3752" w:rsidRDefault="00EE3752" w:rsidP="00A327AF">
            <w:pPr>
              <w:pStyle w:val="ListParagraph"/>
              <w:numPr>
                <w:ilvl w:val="0"/>
                <w:numId w:val="11"/>
              </w:numPr>
            </w:pPr>
            <w:r>
              <w:t>Doesn’t enable users to share links to apps they are used to. Only file share is enabled for share targets.</w:t>
            </w:r>
          </w:p>
          <w:p w14:paraId="70D60FCE" w14:textId="77777777" w:rsidR="00EE3752" w:rsidRDefault="00EE3752" w:rsidP="00A327AF">
            <w:pPr>
              <w:pStyle w:val="ListParagraph"/>
              <w:numPr>
                <w:ilvl w:val="0"/>
                <w:numId w:val="11"/>
              </w:numPr>
            </w:pPr>
            <w:r>
              <w:t>Page could get quite heavy</w:t>
            </w:r>
          </w:p>
          <w:p w14:paraId="5F293530" w14:textId="77777777" w:rsidR="00EE3752" w:rsidRDefault="00EE3752" w:rsidP="00A327AF">
            <w:pPr>
              <w:pStyle w:val="ListParagraph"/>
              <w:numPr>
                <w:ilvl w:val="0"/>
                <w:numId w:val="11"/>
              </w:numPr>
            </w:pPr>
            <w:r>
              <w:t xml:space="preserve">For M1, share charm exists and experiences would differ </w:t>
            </w:r>
          </w:p>
          <w:p w14:paraId="4AEA6D3F" w14:textId="77777777" w:rsidR="00EE3752" w:rsidRPr="00DA6051" w:rsidRDefault="00EE3752" w:rsidP="00A327AF">
            <w:pPr>
              <w:pStyle w:val="ListParagraph"/>
              <w:numPr>
                <w:ilvl w:val="0"/>
                <w:numId w:val="11"/>
              </w:numPr>
            </w:pPr>
            <w:r>
              <w:t>In M1, have to go through share charm.</w:t>
            </w:r>
          </w:p>
        </w:tc>
      </w:tr>
      <w:tr w:rsidR="00EE3752" w14:paraId="4CE42C86" w14:textId="77777777" w:rsidTr="64A7EA9D">
        <w:tc>
          <w:tcPr>
            <w:tcW w:w="450" w:type="dxa"/>
          </w:tcPr>
          <w:p w14:paraId="7719DB82" w14:textId="77777777" w:rsidR="00EE3752" w:rsidRDefault="00EE3752" w:rsidP="00A327AF">
            <w:pPr>
              <w:pStyle w:val="ListParagraph"/>
              <w:numPr>
                <w:ilvl w:val="0"/>
                <w:numId w:val="12"/>
              </w:numPr>
            </w:pPr>
          </w:p>
        </w:tc>
        <w:tc>
          <w:tcPr>
            <w:tcW w:w="4053" w:type="dxa"/>
          </w:tcPr>
          <w:p w14:paraId="36070A34" w14:textId="77777777" w:rsidR="00EE3752" w:rsidRDefault="00EE3752" w:rsidP="00084B11">
            <w:r>
              <w:t xml:space="preserve">Let the target app choose. Photos app to provide both physical files and URL </w:t>
            </w:r>
            <w:r>
              <w:lastRenderedPageBreak/>
              <w:t>to content and the target app will choose which one they prefer to use.</w:t>
            </w:r>
          </w:p>
        </w:tc>
        <w:tc>
          <w:tcPr>
            <w:tcW w:w="3094" w:type="dxa"/>
          </w:tcPr>
          <w:p w14:paraId="471F5005" w14:textId="77777777" w:rsidR="00EE3752" w:rsidRDefault="00EE3752" w:rsidP="00A327AF">
            <w:pPr>
              <w:pStyle w:val="ListParagraph"/>
              <w:numPr>
                <w:ilvl w:val="0"/>
                <w:numId w:val="11"/>
              </w:numPr>
            </w:pPr>
            <w:r>
              <w:lastRenderedPageBreak/>
              <w:t xml:space="preserve">Target apps customize for sharing </w:t>
            </w:r>
            <w:r>
              <w:lastRenderedPageBreak/>
              <w:t>option that best meets their needs</w:t>
            </w:r>
          </w:p>
          <w:p w14:paraId="174DB592" w14:textId="77777777" w:rsidR="00EE3752" w:rsidRDefault="00EE3752" w:rsidP="00A327AF">
            <w:pPr>
              <w:pStyle w:val="ListParagraph"/>
              <w:numPr>
                <w:ilvl w:val="0"/>
                <w:numId w:val="11"/>
              </w:numPr>
            </w:pPr>
            <w:r>
              <w:t>No extra UI, no user decision to be made</w:t>
            </w:r>
          </w:p>
        </w:tc>
        <w:tc>
          <w:tcPr>
            <w:tcW w:w="2915" w:type="dxa"/>
          </w:tcPr>
          <w:p w14:paraId="1B3B6F25" w14:textId="77777777" w:rsidR="00EE3752" w:rsidRDefault="00EE3752" w:rsidP="00A327AF">
            <w:pPr>
              <w:pStyle w:val="ListParagraph"/>
              <w:numPr>
                <w:ilvl w:val="0"/>
                <w:numId w:val="11"/>
              </w:numPr>
            </w:pPr>
            <w:r>
              <w:lastRenderedPageBreak/>
              <w:t xml:space="preserve">User may get confused as to why certain apps display </w:t>
            </w:r>
            <w:r>
              <w:lastRenderedPageBreak/>
              <w:t>links while other have physical files</w:t>
            </w:r>
          </w:p>
          <w:p w14:paraId="52238E65" w14:textId="44CDECD7" w:rsidR="00EE3752" w:rsidRDefault="64A7EA9D" w:rsidP="00A327AF">
            <w:pPr>
              <w:pStyle w:val="ListParagraph"/>
              <w:numPr>
                <w:ilvl w:val="0"/>
                <w:numId w:val="11"/>
              </w:numPr>
            </w:pPr>
            <w:r>
              <w:t>User not in control of the choice, dependent on target app to make the right c</w:t>
            </w:r>
            <w:commentRangeStart w:id="101"/>
            <w:commentRangeStart w:id="102"/>
            <w:r>
              <w:t>hoice (apps have to be updated to add in this logic)</w:t>
            </w:r>
            <w:commentRangeEnd w:id="101"/>
            <w:r w:rsidR="00EE3752">
              <w:rPr>
                <w:rStyle w:val="CommentReference"/>
              </w:rPr>
              <w:commentReference w:id="101"/>
            </w:r>
            <w:commentRangeEnd w:id="102"/>
            <w:r w:rsidR="00EE3752">
              <w:rPr>
                <w:rStyle w:val="CommentReference"/>
              </w:rPr>
              <w:commentReference w:id="102"/>
            </w:r>
          </w:p>
          <w:p w14:paraId="391A9C1F" w14:textId="77777777" w:rsidR="00EE3752" w:rsidRDefault="00EE3752" w:rsidP="00A327AF">
            <w:pPr>
              <w:pStyle w:val="ListParagraph"/>
              <w:numPr>
                <w:ilvl w:val="0"/>
                <w:numId w:val="11"/>
              </w:numPr>
            </w:pPr>
            <w:r>
              <w:t>Many target apps would choose to get physical content (as opposed to file) so chances of sharing as link become slim</w:t>
            </w:r>
          </w:p>
        </w:tc>
      </w:tr>
    </w:tbl>
    <w:p w14:paraId="688CF3A8" w14:textId="77777777" w:rsidR="00EE3752" w:rsidRDefault="00EE3752" w:rsidP="00EE3752"/>
    <w:p w14:paraId="026C7237" w14:textId="77777777" w:rsidR="00EE3752" w:rsidRPr="001A12DA" w:rsidRDefault="00EE3752" w:rsidP="00EE3752">
      <w:pPr>
        <w:pStyle w:val="Questions"/>
      </w:pPr>
      <w:r>
        <w:t>These options are still under evaluation and a final decision has not been made. Due to it’s flexibility, chose option #8 for further exploration in section 9.2.2</w:t>
      </w:r>
    </w:p>
    <w:p w14:paraId="156656F7" w14:textId="77777777" w:rsidR="00EE3752" w:rsidRDefault="00EE3752" w:rsidP="00EE3752">
      <w:pPr>
        <w:pStyle w:val="Heading3"/>
      </w:pPr>
      <w:r w:rsidRPr="005E243D">
        <w:t>Custom Share flow</w:t>
      </w:r>
    </w:p>
    <w:p w14:paraId="1222F0F1" w14:textId="77777777" w:rsidR="00EE3752" w:rsidRPr="001A4ED8" w:rsidRDefault="00EE3752" w:rsidP="00EE3752">
      <w:r>
        <w:rPr>
          <w:color w:val="FF0000"/>
        </w:rPr>
        <w:t>Note: not in scope for M1</w:t>
      </w:r>
    </w:p>
    <w:p w14:paraId="6182024C" w14:textId="77777777" w:rsidR="00EE3752" w:rsidRDefault="00EE3752" w:rsidP="00EE3752">
      <w:r>
        <w:t xml:space="preserve">The solution detailed below combines the benefits of promoting sharing via OneDrive links as well as giving users the option of the classic share (as file to apps they want). </w:t>
      </w:r>
    </w:p>
    <w:p w14:paraId="539F1904" w14:textId="77777777" w:rsidR="00EE3752" w:rsidRDefault="00EE3752" w:rsidP="00EE3752">
      <w:pPr>
        <w:rPr>
          <w:b/>
          <w:color w:val="FF0000"/>
        </w:rPr>
      </w:pPr>
      <w:r>
        <w:rPr>
          <w:b/>
          <w:color w:val="FF0000"/>
        </w:rPr>
        <w:t>&lt;insert screenshot&gt;</w:t>
      </w:r>
    </w:p>
    <w:p w14:paraId="198F8E84" w14:textId="69E85904" w:rsidR="00EE3752" w:rsidRDefault="00EE3752" w:rsidP="00EE3752">
      <w:pPr>
        <w:rPr>
          <w:b/>
        </w:rPr>
      </w:pPr>
      <w:commentRangeStart w:id="103"/>
      <w:commentRangeStart w:id="104"/>
      <w:r>
        <w:rPr>
          <w:noProof/>
        </w:rPr>
        <w:lastRenderedPageBreak/>
        <w:drawing>
          <wp:inline distT="0" distB="0" distL="0" distR="0" wp14:anchorId="7BA080B7" wp14:editId="26AE59DF">
            <wp:extent cx="3571875" cy="4724398"/>
            <wp:effectExtent l="0" t="0" r="9525" b="0"/>
            <wp:docPr id="594539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3571875" cy="4724398"/>
                    </a:xfrm>
                    <a:prstGeom prst="rect">
                      <a:avLst/>
                    </a:prstGeom>
                  </pic:spPr>
                </pic:pic>
              </a:graphicData>
            </a:graphic>
          </wp:inline>
        </w:drawing>
      </w:r>
      <w:commentRangeEnd w:id="103"/>
      <w:r>
        <w:rPr>
          <w:rStyle w:val="CommentReference"/>
        </w:rPr>
        <w:commentReference w:id="103"/>
      </w:r>
      <w:commentRangeEnd w:id="104"/>
      <w:r>
        <w:rPr>
          <w:rStyle w:val="CommentReference"/>
        </w:rPr>
        <w:commentReference w:id="104"/>
      </w:r>
    </w:p>
    <w:p w14:paraId="335B0C2F" w14:textId="77777777" w:rsidR="00EE3752" w:rsidRDefault="00EE3752" w:rsidP="00EE3752">
      <w:r>
        <w:t>Top box:</w:t>
      </w:r>
    </w:p>
    <w:p w14:paraId="46EF43AF" w14:textId="77777777" w:rsidR="00EE3752" w:rsidRDefault="00EE3752" w:rsidP="00A327AF">
      <w:pPr>
        <w:pStyle w:val="ListParagraph"/>
        <w:numPr>
          <w:ilvl w:val="0"/>
          <w:numId w:val="17"/>
        </w:numPr>
      </w:pPr>
      <w:r>
        <w:t>“quick share” or “Share as OneDrive link”</w:t>
      </w:r>
    </w:p>
    <w:p w14:paraId="64047DE5" w14:textId="77777777" w:rsidR="00EE3752" w:rsidRDefault="00EE3752" w:rsidP="00A327AF">
      <w:pPr>
        <w:pStyle w:val="ListParagraph"/>
        <w:numPr>
          <w:ilvl w:val="0"/>
          <w:numId w:val="17"/>
        </w:numPr>
      </w:pPr>
      <w:r>
        <w:t>Enables user to enter recipients</w:t>
      </w:r>
    </w:p>
    <w:p w14:paraId="1B5E948F" w14:textId="77777777" w:rsidR="00EE3752" w:rsidRDefault="00EE3752" w:rsidP="00A327AF">
      <w:pPr>
        <w:pStyle w:val="ListParagraph"/>
        <w:numPr>
          <w:ilvl w:val="0"/>
          <w:numId w:val="17"/>
        </w:numPr>
      </w:pPr>
      <w:r>
        <w:t>User can quickly complete the share flow if all content selected lives on OneDrive</w:t>
      </w:r>
    </w:p>
    <w:p w14:paraId="1675E7AD" w14:textId="77777777" w:rsidR="00EE3752" w:rsidRDefault="00EE3752" w:rsidP="00A327AF">
      <w:pPr>
        <w:pStyle w:val="ListParagraph"/>
        <w:numPr>
          <w:ilvl w:val="1"/>
          <w:numId w:val="17"/>
        </w:numPr>
        <w:rPr>
          <w:color w:val="FF0000"/>
        </w:rPr>
      </w:pPr>
      <w:r w:rsidRPr="006D5BBC">
        <w:rPr>
          <w:color w:val="FF0000"/>
        </w:rPr>
        <w:t>Open issue: do we want them to wait around if we need to upload local content to OneDrive</w:t>
      </w:r>
    </w:p>
    <w:p w14:paraId="44459464" w14:textId="77777777" w:rsidR="00EE3752" w:rsidRPr="006D5BBC" w:rsidRDefault="00EE3752" w:rsidP="00A327AF">
      <w:pPr>
        <w:pStyle w:val="ListParagraph"/>
        <w:numPr>
          <w:ilvl w:val="1"/>
          <w:numId w:val="17"/>
        </w:numPr>
        <w:rPr>
          <w:color w:val="FF0000"/>
        </w:rPr>
      </w:pPr>
      <w:r>
        <w:rPr>
          <w:color w:val="FF0000"/>
        </w:rPr>
        <w:t>Feedback loop and user interaction if upload fails</w:t>
      </w:r>
    </w:p>
    <w:p w14:paraId="3C5A912D" w14:textId="77777777" w:rsidR="00EE3752" w:rsidRDefault="00EE3752" w:rsidP="00A327AF">
      <w:pPr>
        <w:pStyle w:val="ListParagraph"/>
        <w:numPr>
          <w:ilvl w:val="0"/>
          <w:numId w:val="17"/>
        </w:numPr>
      </w:pPr>
      <w:r>
        <w:t>This would immediately send the content to recipient(/s)</w:t>
      </w:r>
    </w:p>
    <w:p w14:paraId="798044CF" w14:textId="77777777" w:rsidR="00EE3752" w:rsidRPr="006E63AE" w:rsidRDefault="00EE3752" w:rsidP="00A327AF">
      <w:pPr>
        <w:pStyle w:val="ListParagraph"/>
        <w:numPr>
          <w:ilvl w:val="1"/>
          <w:numId w:val="17"/>
        </w:numPr>
      </w:pPr>
      <w:r>
        <w:rPr>
          <w:color w:val="FF0000"/>
        </w:rPr>
        <w:t>Open issue: is sender the customer or the racounteur service?</w:t>
      </w:r>
    </w:p>
    <w:p w14:paraId="48DCB4C1" w14:textId="77777777" w:rsidR="00EE3752" w:rsidRPr="006E63AE" w:rsidRDefault="00EE3752" w:rsidP="00A327AF">
      <w:pPr>
        <w:pStyle w:val="ListParagraph"/>
        <w:numPr>
          <w:ilvl w:val="1"/>
          <w:numId w:val="17"/>
        </w:numPr>
      </w:pPr>
      <w:r>
        <w:rPr>
          <w:color w:val="FF0000"/>
        </w:rPr>
        <w:t>Ideally: customer’e email</w:t>
      </w:r>
    </w:p>
    <w:p w14:paraId="560F3E2F" w14:textId="77777777" w:rsidR="00EE3752" w:rsidRDefault="00EE3752" w:rsidP="00A327AF">
      <w:pPr>
        <w:pStyle w:val="ListParagraph"/>
        <w:numPr>
          <w:ilvl w:val="1"/>
          <w:numId w:val="17"/>
        </w:numPr>
      </w:pPr>
      <w:r>
        <w:rPr>
          <w:color w:val="FF0000"/>
        </w:rPr>
        <w:t>How do we balance user completing share flow quickly and all the processing/uploading that needs to happen esp around large sets</w:t>
      </w:r>
    </w:p>
    <w:p w14:paraId="21D16466" w14:textId="77777777" w:rsidR="00EE3752" w:rsidRDefault="00EE3752" w:rsidP="00A327AF">
      <w:pPr>
        <w:pStyle w:val="ListParagraph"/>
        <w:numPr>
          <w:ilvl w:val="0"/>
          <w:numId w:val="17"/>
        </w:numPr>
      </w:pPr>
      <w:r>
        <w:t>Supports sharing via email as P1</w:t>
      </w:r>
    </w:p>
    <w:p w14:paraId="79054FEE" w14:textId="77777777" w:rsidR="00EE3752" w:rsidRDefault="00EE3752" w:rsidP="00A327AF">
      <w:pPr>
        <w:pStyle w:val="ListParagraph"/>
        <w:numPr>
          <w:ilvl w:val="1"/>
          <w:numId w:val="17"/>
        </w:numPr>
      </w:pPr>
      <w:r>
        <w:t>Supports texting as P2</w:t>
      </w:r>
    </w:p>
    <w:p w14:paraId="5BD8441D" w14:textId="77777777" w:rsidR="00EE3752" w:rsidRDefault="00EE3752" w:rsidP="00EE3752"/>
    <w:p w14:paraId="12B9E0AF" w14:textId="77777777" w:rsidR="00EE3752" w:rsidRDefault="00EE3752" w:rsidP="00EE3752">
      <w:r>
        <w:t>[Post M1] Middle circle:</w:t>
      </w:r>
    </w:p>
    <w:p w14:paraId="7FED4C5F" w14:textId="77777777" w:rsidR="00EE3752" w:rsidRDefault="00EE3752" w:rsidP="00A327AF">
      <w:pPr>
        <w:pStyle w:val="ListParagraph"/>
        <w:numPr>
          <w:ilvl w:val="0"/>
          <w:numId w:val="18"/>
        </w:numPr>
      </w:pPr>
      <w:r>
        <w:t>Top share recommendations based on user’s history, image metadata etc.</w:t>
      </w:r>
    </w:p>
    <w:p w14:paraId="4D97DE8F" w14:textId="77777777" w:rsidR="00EE3752" w:rsidRDefault="00EE3752" w:rsidP="00A327AF">
      <w:pPr>
        <w:pStyle w:val="ListParagraph"/>
        <w:numPr>
          <w:ilvl w:val="0"/>
          <w:numId w:val="18"/>
        </w:numPr>
      </w:pPr>
      <w:r>
        <w:lastRenderedPageBreak/>
        <w:t>Includes suggestions for people, rooms and groups, target apps</w:t>
      </w:r>
    </w:p>
    <w:p w14:paraId="5641EC24" w14:textId="77777777" w:rsidR="00EE3752" w:rsidRDefault="00EE3752" w:rsidP="00A327AF">
      <w:pPr>
        <w:pStyle w:val="ListParagraph"/>
        <w:numPr>
          <w:ilvl w:val="0"/>
          <w:numId w:val="18"/>
        </w:numPr>
      </w:pPr>
      <w:r>
        <w:rPr>
          <w:color w:val="FF0000"/>
        </w:rPr>
        <w:t>More details in future specs</w:t>
      </w:r>
    </w:p>
    <w:p w14:paraId="3A0CF2E7" w14:textId="77777777" w:rsidR="00EE3752" w:rsidRDefault="00EE3752" w:rsidP="00EE3752">
      <w:r>
        <w:t>Bottom circle:</w:t>
      </w:r>
    </w:p>
    <w:p w14:paraId="1DCF48E2" w14:textId="77777777" w:rsidR="00EE3752" w:rsidRDefault="00EE3752" w:rsidP="00A327AF">
      <w:pPr>
        <w:pStyle w:val="ListParagraph"/>
        <w:numPr>
          <w:ilvl w:val="0"/>
          <w:numId w:val="19"/>
        </w:numPr>
      </w:pPr>
      <w:r>
        <w:t>“classic share” or “Share as file”</w:t>
      </w:r>
    </w:p>
    <w:p w14:paraId="342BCC16" w14:textId="77777777" w:rsidR="00EE3752" w:rsidRDefault="00EE3752" w:rsidP="00A327AF">
      <w:pPr>
        <w:pStyle w:val="ListParagraph"/>
        <w:numPr>
          <w:ilvl w:val="0"/>
          <w:numId w:val="19"/>
        </w:numPr>
      </w:pPr>
      <w:r>
        <w:t xml:space="preserve">This portion is to enable users to share via target apps they are used to </w:t>
      </w:r>
    </w:p>
    <w:p w14:paraId="0F41347F" w14:textId="77777777" w:rsidR="00EE3752" w:rsidRDefault="00EE3752" w:rsidP="00A327AF">
      <w:pPr>
        <w:pStyle w:val="ListParagraph"/>
        <w:numPr>
          <w:ilvl w:val="0"/>
          <w:numId w:val="19"/>
        </w:numPr>
      </w:pPr>
      <w:r>
        <w:t>This performs share as file (classic share)</w:t>
      </w:r>
    </w:p>
    <w:p w14:paraId="5387B112" w14:textId="77777777" w:rsidR="00EE3752" w:rsidRDefault="00EE3752" w:rsidP="00EE3752">
      <w:pPr>
        <w:pStyle w:val="Questions"/>
      </w:pPr>
      <w:r>
        <w:t>If we cannot incorporate share picker target apps into the custom share page, then we enable users to get to share picker UI from this screen.</w:t>
      </w:r>
    </w:p>
    <w:p w14:paraId="14D132C6" w14:textId="77777777" w:rsidR="00920261" w:rsidRDefault="00920261" w:rsidP="00920261">
      <w:pPr>
        <w:pStyle w:val="Heading3"/>
      </w:pPr>
      <w:r>
        <w:t>Quick Share OR Share as OneDrive Link</w:t>
      </w:r>
    </w:p>
    <w:p w14:paraId="3895A32E" w14:textId="77777777" w:rsidR="00920261" w:rsidRPr="00280B73" w:rsidRDefault="00920261" w:rsidP="00920261">
      <w:r>
        <w:t>New custom way to share content.</w:t>
      </w:r>
    </w:p>
    <w:p w14:paraId="5FA1FFF7" w14:textId="77777777" w:rsidR="00920261" w:rsidRPr="00280B73" w:rsidRDefault="00920261" w:rsidP="00920261">
      <w:pPr>
        <w:rPr>
          <w:b/>
        </w:rPr>
      </w:pPr>
      <w:r>
        <w:rPr>
          <w:b/>
        </w:rPr>
        <w:t>Packaging content</w:t>
      </w:r>
    </w:p>
    <w:p w14:paraId="64E581EB" w14:textId="77777777" w:rsidR="00920261" w:rsidRPr="00CD68C7" w:rsidRDefault="00920261" w:rsidP="00920261">
      <w:pPr>
        <w:rPr>
          <w:b/>
        </w:rPr>
      </w:pPr>
      <w:r>
        <w:t>The table below details how we will package all the selected content to provide the Share contract an OneDrive link.</w:t>
      </w:r>
    </w:p>
    <w:tbl>
      <w:tblPr>
        <w:tblStyle w:val="Wind8ws"/>
        <w:tblW w:w="0" w:type="auto"/>
        <w:tblLook w:val="06A0" w:firstRow="1" w:lastRow="0" w:firstColumn="1" w:lastColumn="0" w:noHBand="1" w:noVBand="1"/>
      </w:tblPr>
      <w:tblGrid>
        <w:gridCol w:w="2700"/>
        <w:gridCol w:w="4301"/>
        <w:gridCol w:w="3501"/>
      </w:tblGrid>
      <w:tr w:rsidR="00920261" w14:paraId="58FC2889" w14:textId="77777777" w:rsidTr="53615C3A">
        <w:trPr>
          <w:cnfStyle w:val="100000000000" w:firstRow="1" w:lastRow="0" w:firstColumn="0" w:lastColumn="0" w:oddVBand="0" w:evenVBand="0" w:oddHBand="0" w:evenHBand="0" w:firstRowFirstColumn="0" w:firstRowLastColumn="0" w:lastRowFirstColumn="0" w:lastRowLastColumn="0"/>
        </w:trPr>
        <w:tc>
          <w:tcPr>
            <w:tcW w:w="2700" w:type="dxa"/>
          </w:tcPr>
          <w:p w14:paraId="53B5F062" w14:textId="77777777" w:rsidR="00920261" w:rsidRPr="00B0656E" w:rsidRDefault="00920261" w:rsidP="000715B7">
            <w:pPr>
              <w:rPr>
                <w:color w:val="auto"/>
              </w:rPr>
            </w:pPr>
            <w:r w:rsidRPr="00B0656E">
              <w:rPr>
                <w:color w:val="auto"/>
              </w:rPr>
              <w:t>Content selected for sharing as OneDrive link</w:t>
            </w:r>
          </w:p>
        </w:tc>
        <w:tc>
          <w:tcPr>
            <w:tcW w:w="4301" w:type="dxa"/>
          </w:tcPr>
          <w:p w14:paraId="05D3BB8B" w14:textId="77777777" w:rsidR="00920261" w:rsidRPr="00B0656E" w:rsidRDefault="00920261" w:rsidP="000715B7">
            <w:pPr>
              <w:rPr>
                <w:color w:val="auto"/>
              </w:rPr>
            </w:pPr>
            <w:r>
              <w:rPr>
                <w:color w:val="auto"/>
              </w:rPr>
              <w:t>OneDrive link to content exists?</w:t>
            </w:r>
          </w:p>
        </w:tc>
        <w:tc>
          <w:tcPr>
            <w:tcW w:w="3501" w:type="dxa"/>
          </w:tcPr>
          <w:p w14:paraId="26CE721A" w14:textId="77777777" w:rsidR="00920261" w:rsidRPr="00B0656E" w:rsidRDefault="00920261" w:rsidP="000715B7">
            <w:pPr>
              <w:rPr>
                <w:color w:val="auto"/>
              </w:rPr>
            </w:pPr>
            <w:r>
              <w:rPr>
                <w:color w:val="auto"/>
              </w:rPr>
              <w:t>Package content</w:t>
            </w:r>
          </w:p>
        </w:tc>
      </w:tr>
      <w:tr w:rsidR="00920261" w14:paraId="1E25F89C" w14:textId="77777777" w:rsidTr="53615C3A">
        <w:tc>
          <w:tcPr>
            <w:tcW w:w="2700" w:type="dxa"/>
          </w:tcPr>
          <w:p w14:paraId="5CABE87C" w14:textId="77777777" w:rsidR="00920261" w:rsidRPr="00B0656E" w:rsidRDefault="00920261" w:rsidP="000715B7">
            <w:r w:rsidRPr="00B0656E">
              <w:t xml:space="preserve">All OneDrive </w:t>
            </w:r>
          </w:p>
        </w:tc>
        <w:tc>
          <w:tcPr>
            <w:tcW w:w="4301" w:type="dxa"/>
          </w:tcPr>
          <w:p w14:paraId="4A02B949" w14:textId="77777777" w:rsidR="00920261" w:rsidRPr="00B0656E" w:rsidRDefault="00920261" w:rsidP="000715B7">
            <w:r>
              <w:t>Yes</w:t>
            </w:r>
          </w:p>
        </w:tc>
        <w:tc>
          <w:tcPr>
            <w:tcW w:w="3501" w:type="dxa"/>
          </w:tcPr>
          <w:p w14:paraId="658AEFFF" w14:textId="77777777" w:rsidR="00920261" w:rsidRPr="00B0656E" w:rsidRDefault="00920261" w:rsidP="000715B7">
            <w:r>
              <w:t>Generate one link to all selected content (that is, one link to all bundled content)</w:t>
            </w:r>
          </w:p>
        </w:tc>
      </w:tr>
      <w:tr w:rsidR="00920261" w14:paraId="6536595B" w14:textId="77777777" w:rsidTr="53615C3A">
        <w:tc>
          <w:tcPr>
            <w:tcW w:w="2700" w:type="dxa"/>
          </w:tcPr>
          <w:p w14:paraId="31BF2C86" w14:textId="77777777" w:rsidR="00920261" w:rsidRPr="00B0656E" w:rsidRDefault="00920261" w:rsidP="000715B7">
            <w:r w:rsidRPr="00B0656E">
              <w:t>All local</w:t>
            </w:r>
          </w:p>
        </w:tc>
        <w:tc>
          <w:tcPr>
            <w:tcW w:w="4301" w:type="dxa"/>
          </w:tcPr>
          <w:p w14:paraId="0E1BDED5" w14:textId="77777777" w:rsidR="00920261" w:rsidRPr="00B0656E" w:rsidRDefault="00920261" w:rsidP="000715B7">
            <w:r>
              <w:t>No. Needs to be uploaded.</w:t>
            </w:r>
          </w:p>
        </w:tc>
        <w:tc>
          <w:tcPr>
            <w:tcW w:w="3501" w:type="dxa"/>
          </w:tcPr>
          <w:p w14:paraId="5E405629" w14:textId="3807B9D5" w:rsidR="00920261" w:rsidRPr="00B0656E" w:rsidRDefault="53615C3A" w:rsidP="000715B7">
            <w:commentRangeStart w:id="105"/>
            <w:commentRangeStart w:id="106"/>
            <w:commentRangeStart w:id="107"/>
            <w:r>
              <w:t>Need to upload content to OneDrive</w:t>
            </w:r>
            <w:commentRangeEnd w:id="105"/>
            <w:r w:rsidR="00920261">
              <w:rPr>
                <w:rStyle w:val="CommentReference"/>
              </w:rPr>
              <w:commentReference w:id="105"/>
            </w:r>
            <w:commentRangeEnd w:id="106"/>
            <w:r w:rsidR="00920261">
              <w:rPr>
                <w:rStyle w:val="CommentReference"/>
              </w:rPr>
              <w:commentReference w:id="106"/>
            </w:r>
            <w:commentRangeEnd w:id="107"/>
            <w:r w:rsidR="00920261">
              <w:rPr>
                <w:rStyle w:val="CommentReference"/>
              </w:rPr>
              <w:commentReference w:id="107"/>
            </w:r>
            <w:r>
              <w:t>. Generate one link to all uploaded content</w:t>
            </w:r>
          </w:p>
        </w:tc>
      </w:tr>
      <w:tr w:rsidR="00920261" w14:paraId="0D8FC703" w14:textId="77777777" w:rsidTr="53615C3A">
        <w:tc>
          <w:tcPr>
            <w:tcW w:w="2700" w:type="dxa"/>
          </w:tcPr>
          <w:p w14:paraId="710ED890" w14:textId="13FD7D79" w:rsidR="00920261" w:rsidRPr="00B0656E" w:rsidRDefault="00920261" w:rsidP="000715B7">
            <w:commentRangeStart w:id="108"/>
            <w:commentRangeStart w:id="109"/>
            <w:r w:rsidRPr="00B0656E">
              <w:t>Mixed source – some local, some Onedrive</w:t>
            </w:r>
            <w:commentRangeEnd w:id="108"/>
            <w:r>
              <w:rPr>
                <w:rStyle w:val="CommentReference"/>
                <w:rFonts w:ascii="Calibri" w:eastAsiaTheme="minorEastAsia" w:hAnsi="Calibri" w:cs="Times New Roman"/>
                <w:lang w:bidi="en-US"/>
              </w:rPr>
              <w:commentReference w:id="108"/>
            </w:r>
            <w:commentRangeEnd w:id="109"/>
            <w:r>
              <w:rPr>
                <w:rStyle w:val="CommentReference"/>
              </w:rPr>
              <w:commentReference w:id="109"/>
            </w:r>
          </w:p>
        </w:tc>
        <w:tc>
          <w:tcPr>
            <w:tcW w:w="4301" w:type="dxa"/>
          </w:tcPr>
          <w:p w14:paraId="61970AB7" w14:textId="77777777" w:rsidR="00920261" w:rsidRPr="00B0656E" w:rsidRDefault="00920261" w:rsidP="000715B7">
            <w:commentRangeStart w:id="110"/>
            <w:r>
              <w:t>Some have links, some need to be uploaded</w:t>
            </w:r>
            <w:commentRangeEnd w:id="110"/>
            <w:r>
              <w:rPr>
                <w:rStyle w:val="CommentReference"/>
                <w:rFonts w:ascii="Calibri" w:eastAsiaTheme="minorEastAsia" w:hAnsi="Calibri" w:cs="Times New Roman"/>
                <w:lang w:bidi="en-US"/>
              </w:rPr>
              <w:commentReference w:id="110"/>
            </w:r>
          </w:p>
        </w:tc>
        <w:tc>
          <w:tcPr>
            <w:tcW w:w="3501" w:type="dxa"/>
          </w:tcPr>
          <w:p w14:paraId="7A82F8CD" w14:textId="77777777" w:rsidR="00920261" w:rsidRPr="00B0656E" w:rsidRDefault="00920261" w:rsidP="000715B7">
            <w:r>
              <w:t>Need to upload local content to OneDrive. Generate one link to all selected (available and uploaded to OneDrive) content</w:t>
            </w:r>
          </w:p>
        </w:tc>
      </w:tr>
    </w:tbl>
    <w:p w14:paraId="5FD27F5A" w14:textId="77777777" w:rsidR="00920261" w:rsidRDefault="00920261" w:rsidP="00920261">
      <w:pPr>
        <w:rPr>
          <w:b/>
          <w:color w:val="FF0000"/>
        </w:rPr>
      </w:pPr>
    </w:p>
    <w:p w14:paraId="296C818E" w14:textId="77777777" w:rsidR="00920261" w:rsidRDefault="00920261" w:rsidP="00920261">
      <w:pPr>
        <w:pStyle w:val="Questions"/>
      </w:pPr>
      <w:r>
        <w:t>When does the upload happen? Do users need to wait while upload occurs? Feedback loop and user interaction when upload failures occur.</w:t>
      </w:r>
    </w:p>
    <w:p w14:paraId="42B2E09B" w14:textId="77777777" w:rsidR="00920261" w:rsidRPr="001B04A8" w:rsidRDefault="00920261" w:rsidP="00920261">
      <w:pPr>
        <w:rPr>
          <w:b/>
        </w:rPr>
      </w:pPr>
      <w:r>
        <w:rPr>
          <w:b/>
        </w:rPr>
        <w:t>Event to trigger OneDrive backup option to users</w:t>
      </w:r>
    </w:p>
    <w:p w14:paraId="635F60BD" w14:textId="43CB229C" w:rsidR="00920261" w:rsidRDefault="65D88FBB" w:rsidP="00A327AF">
      <w:pPr>
        <w:pStyle w:val="ListParagraph"/>
        <w:numPr>
          <w:ilvl w:val="0"/>
          <w:numId w:val="14"/>
        </w:numPr>
      </w:pPr>
      <w:commentRangeStart w:id="111"/>
      <w:commentRangeStart w:id="112"/>
      <w:r>
        <w:lastRenderedPageBreak/>
        <w:t xml:space="preserve">The first time user selects ‘share as link’ we will provide a trigger event to ask the user to backup using OneDrive in case they don’t already. </w:t>
      </w:r>
      <w:commentRangeEnd w:id="111"/>
      <w:r w:rsidR="00920261">
        <w:rPr>
          <w:rStyle w:val="CommentReference"/>
        </w:rPr>
        <w:commentReference w:id="111"/>
      </w:r>
      <w:commentRangeEnd w:id="112"/>
      <w:r w:rsidR="00920261">
        <w:rPr>
          <w:rStyle w:val="CommentReference"/>
        </w:rPr>
        <w:commentReference w:id="112"/>
      </w:r>
    </w:p>
    <w:p w14:paraId="5D0F28F8" w14:textId="77777777" w:rsidR="00920261" w:rsidRPr="001B04A8" w:rsidRDefault="00920261" w:rsidP="00A327AF">
      <w:pPr>
        <w:pStyle w:val="ListParagraph"/>
        <w:numPr>
          <w:ilvl w:val="0"/>
          <w:numId w:val="14"/>
        </w:numPr>
      </w:pPr>
      <w:commentRangeStart w:id="113"/>
      <w:r>
        <w:t>If the user</w:t>
      </w:r>
      <w:r w:rsidRPr="001B04A8">
        <w:t xml:space="preserve"> continue</w:t>
      </w:r>
      <w:r>
        <w:t>s</w:t>
      </w:r>
      <w:r w:rsidRPr="001B04A8">
        <w:t xml:space="preserve"> to not backup using OneDrive, then we can provide the trigger event on some regular cadence to drive users toward OneDrive backup for their photo and video content.</w:t>
      </w:r>
      <w:commentRangeEnd w:id="113"/>
      <w:r>
        <w:rPr>
          <w:rStyle w:val="CommentReference"/>
          <w:rFonts w:eastAsiaTheme="minorEastAsia"/>
          <w:lang w:bidi="en-US"/>
        </w:rPr>
        <w:commentReference w:id="113"/>
      </w:r>
    </w:p>
    <w:p w14:paraId="29A3AB08" w14:textId="77777777" w:rsidR="00920261" w:rsidRDefault="00920261" w:rsidP="00920261">
      <w:pPr>
        <w:rPr>
          <w:b/>
          <w:color w:val="FF0000"/>
        </w:rPr>
      </w:pPr>
    </w:p>
    <w:p w14:paraId="06E50BD4" w14:textId="77777777" w:rsidR="00920261" w:rsidRPr="00CD68C7" w:rsidRDefault="00920261" w:rsidP="00920261">
      <w:pPr>
        <w:rPr>
          <w:b/>
        </w:rPr>
      </w:pPr>
      <w:r w:rsidRPr="00CD68C7">
        <w:rPr>
          <w:b/>
        </w:rPr>
        <w:t>Generated Link</w:t>
      </w:r>
    </w:p>
    <w:p w14:paraId="1C038727" w14:textId="77777777" w:rsidR="00920261" w:rsidRPr="00D21760" w:rsidRDefault="00920261" w:rsidP="00920261"/>
    <w:p w14:paraId="4E64B36A" w14:textId="77777777" w:rsidR="00920261" w:rsidRDefault="00920261" w:rsidP="00920261"/>
    <w:p w14:paraId="0843D7F5" w14:textId="77777777" w:rsidR="00920261" w:rsidRDefault="00920261" w:rsidP="00A327AF">
      <w:pPr>
        <w:pStyle w:val="Questions"/>
        <w:numPr>
          <w:ilvl w:val="0"/>
          <w:numId w:val="13"/>
        </w:numPr>
      </w:pPr>
      <w:r>
        <w:t>Do we know which content is on OneDrive?</w:t>
      </w:r>
    </w:p>
    <w:p w14:paraId="2DC07B71" w14:textId="77777777" w:rsidR="00920261" w:rsidRDefault="00920261" w:rsidP="00A327AF">
      <w:pPr>
        <w:pStyle w:val="Questions"/>
        <w:numPr>
          <w:ilvl w:val="0"/>
          <w:numId w:val="13"/>
        </w:numPr>
      </w:pPr>
      <w:r>
        <w:t>For mixed source:</w:t>
      </w:r>
    </w:p>
    <w:p w14:paraId="4C4C62AF" w14:textId="77777777" w:rsidR="00920261" w:rsidRDefault="00920261" w:rsidP="00920261">
      <w:pPr>
        <w:pStyle w:val="Questions"/>
        <w:ind w:left="360"/>
      </w:pPr>
      <w:r>
        <w:t xml:space="preserve"> Get bundle ID (for existing OneDrive content)</w:t>
      </w:r>
    </w:p>
    <w:p w14:paraId="2972BC1A" w14:textId="77777777" w:rsidR="00920261" w:rsidRDefault="00920261" w:rsidP="00920261">
      <w:pPr>
        <w:pStyle w:val="Questions"/>
        <w:ind w:left="360"/>
      </w:pPr>
      <w:r>
        <w:t>Upload API (for local content) – maybe at the same time as above(get resource ID)</w:t>
      </w:r>
    </w:p>
    <w:p w14:paraId="31A6F3D5" w14:textId="77777777" w:rsidR="00920261" w:rsidRDefault="00920261" w:rsidP="00920261">
      <w:pPr>
        <w:pStyle w:val="Questions"/>
        <w:ind w:left="360"/>
      </w:pPr>
      <w:r>
        <w:t>Add to bundle API (give resource ID)</w:t>
      </w:r>
    </w:p>
    <w:p w14:paraId="6CE509AB" w14:textId="77777777" w:rsidR="00920261" w:rsidRDefault="00920261" w:rsidP="00A327AF">
      <w:pPr>
        <w:pStyle w:val="Questions"/>
        <w:numPr>
          <w:ilvl w:val="0"/>
          <w:numId w:val="13"/>
        </w:numPr>
      </w:pPr>
      <w:r>
        <w:t>No current support for knowing whether the content lives on Onedrive</w:t>
      </w:r>
    </w:p>
    <w:p w14:paraId="29B0D66A" w14:textId="77777777" w:rsidR="00920261" w:rsidRDefault="00920261" w:rsidP="00A327AF">
      <w:pPr>
        <w:pStyle w:val="Questions"/>
        <w:numPr>
          <w:ilvl w:val="0"/>
          <w:numId w:val="13"/>
        </w:numPr>
      </w:pPr>
      <w:r>
        <w:t>Need API support to getting links and upload in the background [CJ]</w:t>
      </w:r>
    </w:p>
    <w:p w14:paraId="001E6C90" w14:textId="77777777" w:rsidR="00920261" w:rsidRPr="00280B73" w:rsidRDefault="00920261" w:rsidP="00920261"/>
    <w:p w14:paraId="2A3791CD" w14:textId="77777777" w:rsidR="00920261" w:rsidRPr="00DA08F9" w:rsidRDefault="00920261" w:rsidP="00920261">
      <w:pPr>
        <w:pStyle w:val="Heading3"/>
      </w:pPr>
      <w:r>
        <w:t>Classic Share OR Share as File</w:t>
      </w:r>
    </w:p>
    <w:p w14:paraId="30E135E0" w14:textId="77777777" w:rsidR="00920261" w:rsidRPr="005E20A6" w:rsidRDefault="00920261" w:rsidP="00920261">
      <w:r>
        <w:t xml:space="preserve">Regular share flow using share contract and Share picker </w:t>
      </w:r>
    </w:p>
    <w:p w14:paraId="4ADC906A" w14:textId="77777777" w:rsidR="00920261" w:rsidRDefault="00920261" w:rsidP="00920261">
      <w:r>
        <w:rPr>
          <w:b/>
        </w:rPr>
        <w:t>Packaging content</w:t>
      </w:r>
    </w:p>
    <w:p w14:paraId="0A9D1BA3" w14:textId="77777777" w:rsidR="00920261" w:rsidRDefault="00920261" w:rsidP="00920261">
      <w:r>
        <w:t>When customer choses to share content as physical files (as opposed to link), then we need to provide the right mechanisms for gathering that content based on where the selected content lives:</w:t>
      </w:r>
    </w:p>
    <w:tbl>
      <w:tblPr>
        <w:tblStyle w:val="Wind8ws"/>
        <w:tblW w:w="0" w:type="auto"/>
        <w:tblLook w:val="06A0" w:firstRow="1" w:lastRow="0" w:firstColumn="1" w:lastColumn="0" w:noHBand="1" w:noVBand="1"/>
      </w:tblPr>
      <w:tblGrid>
        <w:gridCol w:w="3500"/>
        <w:gridCol w:w="2350"/>
        <w:gridCol w:w="4652"/>
      </w:tblGrid>
      <w:tr w:rsidR="00920261" w14:paraId="524ED1A2" w14:textId="77777777" w:rsidTr="000715B7">
        <w:trPr>
          <w:cnfStyle w:val="100000000000" w:firstRow="1" w:lastRow="0" w:firstColumn="0" w:lastColumn="0" w:oddVBand="0" w:evenVBand="0" w:oddHBand="0" w:evenHBand="0" w:firstRowFirstColumn="0" w:firstRowLastColumn="0" w:lastRowFirstColumn="0" w:lastRowLastColumn="0"/>
        </w:trPr>
        <w:tc>
          <w:tcPr>
            <w:tcW w:w="3500" w:type="dxa"/>
          </w:tcPr>
          <w:p w14:paraId="4839E99F" w14:textId="77777777" w:rsidR="00920261" w:rsidRPr="00B0656E" w:rsidRDefault="00920261" w:rsidP="000715B7">
            <w:pPr>
              <w:rPr>
                <w:color w:val="auto"/>
              </w:rPr>
            </w:pPr>
            <w:r w:rsidRPr="00B0656E">
              <w:rPr>
                <w:color w:val="auto"/>
              </w:rPr>
              <w:t xml:space="preserve">Content selected for sharing as </w:t>
            </w:r>
            <w:r>
              <w:rPr>
                <w:color w:val="auto"/>
              </w:rPr>
              <w:t>file</w:t>
            </w:r>
          </w:p>
        </w:tc>
        <w:tc>
          <w:tcPr>
            <w:tcW w:w="2350" w:type="dxa"/>
          </w:tcPr>
          <w:p w14:paraId="70C45572" w14:textId="77777777" w:rsidR="00920261" w:rsidRPr="00B0656E" w:rsidRDefault="00920261" w:rsidP="000715B7">
            <w:pPr>
              <w:rPr>
                <w:color w:val="auto"/>
              </w:rPr>
            </w:pPr>
            <w:r>
              <w:rPr>
                <w:color w:val="auto"/>
              </w:rPr>
              <w:t>OneDrive link available?</w:t>
            </w:r>
          </w:p>
        </w:tc>
        <w:tc>
          <w:tcPr>
            <w:tcW w:w="4652" w:type="dxa"/>
          </w:tcPr>
          <w:p w14:paraId="370EEAB4" w14:textId="77777777" w:rsidR="00920261" w:rsidRPr="00B0656E" w:rsidRDefault="00920261" w:rsidP="000715B7">
            <w:pPr>
              <w:rPr>
                <w:color w:val="auto"/>
              </w:rPr>
            </w:pPr>
            <w:r>
              <w:rPr>
                <w:color w:val="auto"/>
              </w:rPr>
              <w:t>Packaging solution</w:t>
            </w:r>
          </w:p>
        </w:tc>
      </w:tr>
      <w:tr w:rsidR="00920261" w14:paraId="336DDAE8" w14:textId="77777777" w:rsidTr="000715B7">
        <w:tc>
          <w:tcPr>
            <w:tcW w:w="3500" w:type="dxa"/>
          </w:tcPr>
          <w:p w14:paraId="34CD1050" w14:textId="77777777" w:rsidR="00920261" w:rsidRDefault="00920261" w:rsidP="000715B7">
            <w:r w:rsidRPr="00B0656E">
              <w:t>All OneDrive</w:t>
            </w:r>
          </w:p>
          <w:p w14:paraId="39F7AC72" w14:textId="77777777" w:rsidR="00920261" w:rsidRPr="00B0656E" w:rsidRDefault="00920261" w:rsidP="000715B7">
            <w:r>
              <w:t xml:space="preserve">*May have thumbnail versions on the local device, but full res lives in OneDrive only. </w:t>
            </w:r>
            <w:r w:rsidRPr="00B0656E">
              <w:t xml:space="preserve"> </w:t>
            </w:r>
          </w:p>
        </w:tc>
        <w:tc>
          <w:tcPr>
            <w:tcW w:w="2350" w:type="dxa"/>
          </w:tcPr>
          <w:p w14:paraId="6D9F7404" w14:textId="77777777" w:rsidR="00920261" w:rsidRPr="00B0656E" w:rsidRDefault="00920261" w:rsidP="000715B7">
            <w:r>
              <w:t>Yes</w:t>
            </w:r>
          </w:p>
        </w:tc>
        <w:tc>
          <w:tcPr>
            <w:tcW w:w="4652" w:type="dxa"/>
          </w:tcPr>
          <w:p w14:paraId="1932BF28" w14:textId="77777777" w:rsidR="00920261" w:rsidRPr="00280B73" w:rsidRDefault="00920261" w:rsidP="000715B7">
            <w:pPr>
              <w:rPr>
                <w:b/>
              </w:rPr>
            </w:pPr>
            <w:r>
              <w:rPr>
                <w:b/>
              </w:rPr>
              <w:t>Option 1:</w:t>
            </w:r>
          </w:p>
          <w:p w14:paraId="4ADC2531" w14:textId="77777777" w:rsidR="00920261" w:rsidRDefault="00920261" w:rsidP="000715B7">
            <w:commentRangeStart w:id="114"/>
            <w:commentRangeStart w:id="115"/>
            <w:r>
              <w:t>Get URI backed storage file for all selected content. Group all storage files and send as one single data package to Share contract.</w:t>
            </w:r>
            <w:commentRangeEnd w:id="114"/>
            <w:r>
              <w:rPr>
                <w:rStyle w:val="CommentReference"/>
                <w:rFonts w:ascii="Calibri" w:eastAsiaTheme="minorEastAsia" w:hAnsi="Calibri" w:cs="Times New Roman"/>
                <w:lang w:bidi="en-US"/>
              </w:rPr>
              <w:commentReference w:id="114"/>
            </w:r>
          </w:p>
          <w:p w14:paraId="7A8BA376" w14:textId="77777777" w:rsidR="00920261" w:rsidRDefault="00920261" w:rsidP="000715B7">
            <w:pPr>
              <w:rPr>
                <w:b/>
              </w:rPr>
            </w:pPr>
            <w:r>
              <w:rPr>
                <w:b/>
              </w:rPr>
              <w:t>Option 2:</w:t>
            </w:r>
          </w:p>
          <w:p w14:paraId="5A0ADDD3" w14:textId="77777777" w:rsidR="00920261" w:rsidRDefault="00920261" w:rsidP="000715B7">
            <w:r>
              <w:lastRenderedPageBreak/>
              <w:t>Download all content to local device</w:t>
            </w:r>
          </w:p>
          <w:p w14:paraId="6DECE082" w14:textId="77777777" w:rsidR="00920261" w:rsidRPr="00B0656E" w:rsidRDefault="00920261" w:rsidP="000715B7">
            <w:r>
              <w:rPr>
                <w:color w:val="FF0000"/>
              </w:rPr>
              <w:t>Open issue: device storage implications for low cost devices</w:t>
            </w:r>
            <w:commentRangeEnd w:id="115"/>
            <w:r>
              <w:rPr>
                <w:rStyle w:val="CommentReference"/>
                <w:rFonts w:ascii="Calibri" w:eastAsiaTheme="minorEastAsia" w:hAnsi="Calibri" w:cs="Times New Roman"/>
                <w:lang w:bidi="en-US"/>
              </w:rPr>
              <w:commentReference w:id="115"/>
            </w:r>
          </w:p>
        </w:tc>
      </w:tr>
      <w:tr w:rsidR="00920261" w14:paraId="16A7D1EC" w14:textId="77777777" w:rsidTr="000715B7">
        <w:tc>
          <w:tcPr>
            <w:tcW w:w="3500" w:type="dxa"/>
          </w:tcPr>
          <w:p w14:paraId="1873BD8A" w14:textId="77777777" w:rsidR="00920261" w:rsidRPr="00B0656E" w:rsidRDefault="00920261" w:rsidP="000715B7">
            <w:r w:rsidRPr="00B0656E">
              <w:lastRenderedPageBreak/>
              <w:t>All local</w:t>
            </w:r>
            <w:r>
              <w:t xml:space="preserve"> </w:t>
            </w:r>
          </w:p>
        </w:tc>
        <w:tc>
          <w:tcPr>
            <w:tcW w:w="2350" w:type="dxa"/>
          </w:tcPr>
          <w:p w14:paraId="2B3B2702" w14:textId="77777777" w:rsidR="00920261" w:rsidRPr="00B0656E" w:rsidRDefault="00920261" w:rsidP="000715B7">
            <w:r>
              <w:t xml:space="preserve">No. </w:t>
            </w:r>
          </w:p>
        </w:tc>
        <w:tc>
          <w:tcPr>
            <w:tcW w:w="4652" w:type="dxa"/>
          </w:tcPr>
          <w:p w14:paraId="17544355" w14:textId="77777777" w:rsidR="00920261" w:rsidRPr="00B0656E" w:rsidRDefault="00920261" w:rsidP="000715B7">
            <w:r>
              <w:t xml:space="preserve">Get locally backed storage file for all selected content. Group all storage files and send as one single </w:t>
            </w:r>
            <w:commentRangeStart w:id="116"/>
            <w:commentRangeStart w:id="117"/>
            <w:r>
              <w:t xml:space="preserve">data package </w:t>
            </w:r>
            <w:commentRangeEnd w:id="116"/>
            <w:r>
              <w:rPr>
                <w:rStyle w:val="CommentReference"/>
                <w:rFonts w:ascii="Calibri" w:eastAsiaTheme="minorEastAsia" w:hAnsi="Calibri" w:cs="Times New Roman"/>
                <w:lang w:bidi="en-US"/>
              </w:rPr>
              <w:commentReference w:id="116"/>
            </w:r>
            <w:commentRangeEnd w:id="117"/>
            <w:r>
              <w:rPr>
                <w:rStyle w:val="CommentReference"/>
                <w:rFonts w:ascii="Calibri" w:eastAsiaTheme="minorEastAsia" w:hAnsi="Calibri" w:cs="Times New Roman"/>
                <w:lang w:bidi="en-US"/>
              </w:rPr>
              <w:commentReference w:id="117"/>
            </w:r>
            <w:r>
              <w:t>to Share contract.</w:t>
            </w:r>
          </w:p>
        </w:tc>
      </w:tr>
      <w:tr w:rsidR="00920261" w14:paraId="7C917E25" w14:textId="77777777" w:rsidTr="000715B7">
        <w:tc>
          <w:tcPr>
            <w:tcW w:w="3500" w:type="dxa"/>
          </w:tcPr>
          <w:p w14:paraId="3F2D0D7F" w14:textId="77777777" w:rsidR="00920261" w:rsidRPr="00B0656E" w:rsidRDefault="00920261" w:rsidP="000715B7">
            <w:commentRangeStart w:id="118"/>
            <w:commentRangeStart w:id="119"/>
            <w:commentRangeStart w:id="120"/>
            <w:r w:rsidRPr="00B0656E">
              <w:t>Mixe</w:t>
            </w:r>
            <w:r>
              <w:t>d source – some local, some OneD</w:t>
            </w:r>
            <w:r w:rsidRPr="00B0656E">
              <w:t>rive</w:t>
            </w:r>
            <w:commentRangeEnd w:id="118"/>
            <w:r>
              <w:rPr>
                <w:rStyle w:val="CommentReference"/>
                <w:rFonts w:ascii="Calibri" w:eastAsiaTheme="minorEastAsia" w:hAnsi="Calibri" w:cs="Times New Roman"/>
                <w:lang w:bidi="en-US"/>
              </w:rPr>
              <w:commentReference w:id="118"/>
            </w:r>
            <w:commentRangeEnd w:id="119"/>
            <w:r>
              <w:rPr>
                <w:rStyle w:val="CommentReference"/>
                <w:rFonts w:ascii="Calibri" w:eastAsiaTheme="minorEastAsia" w:hAnsi="Calibri" w:cs="Times New Roman"/>
                <w:lang w:bidi="en-US"/>
              </w:rPr>
              <w:commentReference w:id="119"/>
            </w:r>
            <w:commentRangeEnd w:id="120"/>
            <w:r>
              <w:rPr>
                <w:rStyle w:val="CommentReference"/>
                <w:rFonts w:ascii="Calibri" w:eastAsiaTheme="minorEastAsia" w:hAnsi="Calibri" w:cs="Times New Roman"/>
                <w:lang w:bidi="en-US"/>
              </w:rPr>
              <w:commentReference w:id="120"/>
            </w:r>
          </w:p>
        </w:tc>
        <w:tc>
          <w:tcPr>
            <w:tcW w:w="2350" w:type="dxa"/>
          </w:tcPr>
          <w:p w14:paraId="3E6B94E8" w14:textId="77777777" w:rsidR="00920261" w:rsidRPr="00B0656E" w:rsidRDefault="00920261" w:rsidP="000715B7">
            <w:r>
              <w:t xml:space="preserve">Some have links, some don’t. </w:t>
            </w:r>
          </w:p>
        </w:tc>
        <w:tc>
          <w:tcPr>
            <w:tcW w:w="4652" w:type="dxa"/>
          </w:tcPr>
          <w:p w14:paraId="403C64F8" w14:textId="77777777" w:rsidR="00920261" w:rsidRPr="00280B73" w:rsidRDefault="00920261" w:rsidP="000715B7">
            <w:pPr>
              <w:rPr>
                <w:b/>
              </w:rPr>
            </w:pPr>
            <w:r>
              <w:rPr>
                <w:b/>
              </w:rPr>
              <w:t>Option 1:</w:t>
            </w:r>
          </w:p>
          <w:p w14:paraId="67FA4C04" w14:textId="77777777" w:rsidR="00920261" w:rsidRDefault="00920261" w:rsidP="000715B7">
            <w:r>
              <w:t>Get URI backed storage file for all selected content. Get locally backed storage file for all selected content. Group all storage files and send as one single data package to Share contract.</w:t>
            </w:r>
          </w:p>
          <w:p w14:paraId="08433210" w14:textId="77777777" w:rsidR="00920261" w:rsidRDefault="00920261" w:rsidP="000715B7">
            <w:pPr>
              <w:rPr>
                <w:b/>
              </w:rPr>
            </w:pPr>
            <w:r>
              <w:rPr>
                <w:b/>
              </w:rPr>
              <w:t>Option 2:</w:t>
            </w:r>
          </w:p>
          <w:p w14:paraId="14E445EA" w14:textId="77777777" w:rsidR="00920261" w:rsidRDefault="00920261" w:rsidP="000715B7">
            <w:r>
              <w:t>Download all OneDrive content to local device. Get locally backed storage file for all selected content. Group all storage files and send as one single data package to Share contract.</w:t>
            </w:r>
          </w:p>
          <w:p w14:paraId="145ADB08" w14:textId="77777777" w:rsidR="00920261" w:rsidRPr="00B0656E" w:rsidRDefault="00920261" w:rsidP="000715B7">
            <w:r>
              <w:rPr>
                <w:color w:val="FF0000"/>
              </w:rPr>
              <w:t>Open issue: device storage implications for low cost devices</w:t>
            </w:r>
            <w:r>
              <w:rPr>
                <w:rStyle w:val="CommentReference"/>
                <w:rFonts w:ascii="Calibri" w:eastAsiaTheme="minorEastAsia" w:hAnsi="Calibri" w:cs="Times New Roman"/>
                <w:lang w:bidi="en-US"/>
              </w:rPr>
              <w:commentReference w:id="121"/>
            </w:r>
          </w:p>
        </w:tc>
      </w:tr>
    </w:tbl>
    <w:p w14:paraId="42C007DC" w14:textId="77777777" w:rsidR="00EE3752" w:rsidRDefault="00EE3752" w:rsidP="00D34D87"/>
    <w:p w14:paraId="5D2D80B7" w14:textId="77777777" w:rsidR="00920261" w:rsidRDefault="00920261" w:rsidP="00920261">
      <w:pPr>
        <w:pStyle w:val="Questions"/>
      </w:pPr>
      <w:r>
        <w:t>Open question: Is URI backed storage file faster and/or cheaper than downloading OneDrive content to local device and then treat it as a local file.</w:t>
      </w:r>
    </w:p>
    <w:p w14:paraId="35AFDC0D" w14:textId="77777777" w:rsidR="00920261" w:rsidRDefault="00920261" w:rsidP="00920261">
      <w:pPr>
        <w:pStyle w:val="Questions"/>
      </w:pPr>
      <w:r>
        <w:t>Note: URI backed storage files shipping for Phone in Threshold M1.</w:t>
      </w:r>
    </w:p>
    <w:p w14:paraId="3699A3F5" w14:textId="77777777" w:rsidR="00920261" w:rsidRPr="008E11DD" w:rsidRDefault="00920261" w:rsidP="00920261">
      <w:pPr>
        <w:pStyle w:val="Questions"/>
      </w:pPr>
      <w:r>
        <w:t>How does this affect the apps requirements to have data access? I.e. apps define their capabilities and typically if they do image picker they would not necessarily need network access, but with this they would, correct?</w:t>
      </w:r>
    </w:p>
    <w:p w14:paraId="3F33C18D" w14:textId="77777777" w:rsidR="00920261" w:rsidRPr="005E20A6" w:rsidRDefault="00920261" w:rsidP="00920261">
      <w:pPr>
        <w:pStyle w:val="ListParagraph"/>
      </w:pPr>
    </w:p>
    <w:p w14:paraId="3F950601" w14:textId="77777777" w:rsidR="00920261" w:rsidRPr="000632F4" w:rsidRDefault="00920261" w:rsidP="00920261">
      <w:r>
        <w:t xml:space="preserve">The table below is tbd as we figure out flow. </w:t>
      </w:r>
    </w:p>
    <w:tbl>
      <w:tblPr>
        <w:tblStyle w:val="Wind8ws"/>
        <w:tblW w:w="10015" w:type="dxa"/>
        <w:tblInd w:w="605" w:type="dxa"/>
        <w:tblLook w:val="06A0" w:firstRow="1" w:lastRow="0" w:firstColumn="1" w:lastColumn="0" w:noHBand="1" w:noVBand="1"/>
      </w:tblPr>
      <w:tblGrid>
        <w:gridCol w:w="1327"/>
        <w:gridCol w:w="1968"/>
        <w:gridCol w:w="1322"/>
        <w:gridCol w:w="1859"/>
        <w:gridCol w:w="1863"/>
        <w:gridCol w:w="1676"/>
      </w:tblGrid>
      <w:tr w:rsidR="00920261" w:rsidRPr="00D741AD" w14:paraId="01D64C41" w14:textId="77777777" w:rsidTr="000715B7">
        <w:trPr>
          <w:cnfStyle w:val="100000000000" w:firstRow="1" w:lastRow="0" w:firstColumn="0" w:lastColumn="0" w:oddVBand="0" w:evenVBand="0" w:oddHBand="0" w:evenHBand="0" w:firstRowFirstColumn="0" w:firstRowLastColumn="0" w:lastRowFirstColumn="0" w:lastRowLastColumn="0"/>
          <w:trHeight w:val="20"/>
        </w:trPr>
        <w:tc>
          <w:tcPr>
            <w:tcW w:w="1327" w:type="dxa"/>
            <w:tcMar>
              <w:top w:w="58" w:type="dxa"/>
              <w:bottom w:w="58" w:type="dxa"/>
            </w:tcMar>
            <w:hideMark/>
          </w:tcPr>
          <w:p w14:paraId="53142EA7" w14:textId="77777777" w:rsidR="00920261" w:rsidRPr="00D741AD" w:rsidRDefault="00920261" w:rsidP="000715B7">
            <w:pPr>
              <w:rPr>
                <w:rFonts w:cs="Segoe UI"/>
                <w:b w:val="0"/>
                <w:bCs/>
                <w:szCs w:val="20"/>
              </w:rPr>
            </w:pPr>
            <w:r w:rsidRPr="00D741AD">
              <w:rPr>
                <w:rFonts w:cs="Segoe UI"/>
                <w:b w:val="0"/>
                <w:bCs/>
                <w:szCs w:val="20"/>
              </w:rPr>
              <w:lastRenderedPageBreak/>
              <w:t>UI feature</w:t>
            </w:r>
          </w:p>
        </w:tc>
        <w:tc>
          <w:tcPr>
            <w:tcW w:w="1968" w:type="dxa"/>
            <w:tcMar>
              <w:top w:w="58" w:type="dxa"/>
              <w:bottom w:w="58" w:type="dxa"/>
            </w:tcMar>
            <w:hideMark/>
          </w:tcPr>
          <w:p w14:paraId="484E91C9" w14:textId="77777777" w:rsidR="00920261" w:rsidRPr="00D741AD" w:rsidRDefault="00920261" w:rsidP="000715B7">
            <w:pPr>
              <w:rPr>
                <w:rFonts w:cs="Segoe UI"/>
                <w:b w:val="0"/>
                <w:bCs/>
                <w:szCs w:val="20"/>
              </w:rPr>
            </w:pPr>
            <w:r w:rsidRPr="00D741AD">
              <w:rPr>
                <w:rFonts w:cs="Segoe UI"/>
                <w:b w:val="0"/>
                <w:bCs/>
                <w:szCs w:val="20"/>
              </w:rPr>
              <w:t>Description</w:t>
            </w:r>
          </w:p>
        </w:tc>
        <w:tc>
          <w:tcPr>
            <w:tcW w:w="1322" w:type="dxa"/>
          </w:tcPr>
          <w:p w14:paraId="093BB30D" w14:textId="77777777" w:rsidR="00920261" w:rsidRPr="00D741AD" w:rsidRDefault="00920261" w:rsidP="000715B7">
            <w:pPr>
              <w:rPr>
                <w:rFonts w:cs="Segoe UI"/>
                <w:b w:val="0"/>
                <w:bCs/>
                <w:szCs w:val="20"/>
              </w:rPr>
            </w:pPr>
            <w:r>
              <w:rPr>
                <w:rFonts w:cs="Segoe UI"/>
                <w:b w:val="0"/>
                <w:bCs/>
                <w:szCs w:val="20"/>
              </w:rPr>
              <w:t>PC Shortcut</w:t>
            </w:r>
          </w:p>
        </w:tc>
        <w:tc>
          <w:tcPr>
            <w:tcW w:w="1859" w:type="dxa"/>
            <w:tcMar>
              <w:top w:w="58" w:type="dxa"/>
              <w:bottom w:w="58" w:type="dxa"/>
            </w:tcMar>
            <w:hideMark/>
          </w:tcPr>
          <w:p w14:paraId="5250A3D5" w14:textId="77777777" w:rsidR="00920261" w:rsidRPr="00D741AD" w:rsidRDefault="00920261" w:rsidP="000715B7">
            <w:pPr>
              <w:rPr>
                <w:rFonts w:cs="Segoe UI"/>
                <w:b w:val="0"/>
                <w:bCs/>
                <w:szCs w:val="20"/>
              </w:rPr>
            </w:pPr>
            <w:r>
              <w:rPr>
                <w:rFonts w:cs="Segoe UI"/>
                <w:b w:val="0"/>
                <w:bCs/>
                <w:szCs w:val="20"/>
              </w:rPr>
              <w:t>PM</w:t>
            </w:r>
            <w:r w:rsidRPr="00D741AD">
              <w:rPr>
                <w:rFonts w:cs="Segoe UI"/>
                <w:b w:val="0"/>
                <w:bCs/>
                <w:szCs w:val="20"/>
              </w:rPr>
              <w:t xml:space="preserve"> string</w:t>
            </w:r>
          </w:p>
        </w:tc>
        <w:tc>
          <w:tcPr>
            <w:tcW w:w="1863" w:type="dxa"/>
            <w:tcMar>
              <w:top w:w="58" w:type="dxa"/>
              <w:bottom w:w="58" w:type="dxa"/>
            </w:tcMar>
            <w:hideMark/>
          </w:tcPr>
          <w:p w14:paraId="7AA9FF5D" w14:textId="77777777" w:rsidR="00920261" w:rsidRPr="00D741AD" w:rsidRDefault="00920261" w:rsidP="000715B7">
            <w:pPr>
              <w:rPr>
                <w:rFonts w:cs="Segoe UI"/>
                <w:b w:val="0"/>
                <w:bCs/>
                <w:szCs w:val="20"/>
              </w:rPr>
            </w:pPr>
            <w:r w:rsidRPr="00D741AD">
              <w:rPr>
                <w:rFonts w:cs="Segoe UI"/>
                <w:b w:val="0"/>
                <w:bCs/>
                <w:szCs w:val="20"/>
              </w:rPr>
              <w:t>Proposed string</w:t>
            </w:r>
          </w:p>
        </w:tc>
        <w:tc>
          <w:tcPr>
            <w:tcW w:w="1676" w:type="dxa"/>
            <w:tcMar>
              <w:top w:w="58" w:type="dxa"/>
              <w:bottom w:w="58" w:type="dxa"/>
            </w:tcMar>
            <w:hideMark/>
          </w:tcPr>
          <w:p w14:paraId="66B67C95" w14:textId="77777777" w:rsidR="00920261" w:rsidRPr="00D741AD" w:rsidRDefault="00920261" w:rsidP="000715B7">
            <w:pPr>
              <w:jc w:val="center"/>
              <w:rPr>
                <w:rFonts w:cs="Segoe UI"/>
                <w:b w:val="0"/>
                <w:bCs/>
                <w:szCs w:val="20"/>
              </w:rPr>
            </w:pPr>
            <w:r w:rsidRPr="00D741AD">
              <w:rPr>
                <w:rFonts w:cs="Segoe UI"/>
                <w:b w:val="0"/>
                <w:bCs/>
                <w:szCs w:val="20"/>
              </w:rPr>
              <w:t>Final string</w:t>
            </w:r>
          </w:p>
        </w:tc>
      </w:tr>
      <w:tr w:rsidR="00920261" w:rsidRPr="00D156B6" w14:paraId="4E398E45" w14:textId="77777777" w:rsidTr="000715B7">
        <w:trPr>
          <w:trHeight w:val="20"/>
        </w:trPr>
        <w:tc>
          <w:tcPr>
            <w:tcW w:w="1327" w:type="dxa"/>
            <w:tcMar>
              <w:top w:w="58" w:type="dxa"/>
              <w:bottom w:w="58" w:type="dxa"/>
            </w:tcMar>
          </w:tcPr>
          <w:p w14:paraId="15381137" w14:textId="77777777" w:rsidR="00920261" w:rsidRPr="00D156B6" w:rsidRDefault="00920261" w:rsidP="000715B7">
            <w:pPr>
              <w:spacing w:after="0"/>
              <w:rPr>
                <w:sz w:val="20"/>
              </w:rPr>
            </w:pPr>
            <w:r>
              <w:rPr>
                <w:sz w:val="20"/>
              </w:rPr>
              <w:t>App icon</w:t>
            </w:r>
          </w:p>
        </w:tc>
        <w:tc>
          <w:tcPr>
            <w:tcW w:w="1968" w:type="dxa"/>
            <w:tcMar>
              <w:top w:w="58" w:type="dxa"/>
              <w:bottom w:w="58" w:type="dxa"/>
            </w:tcMar>
          </w:tcPr>
          <w:p w14:paraId="22F915EB" w14:textId="77777777" w:rsidR="00920261" w:rsidRPr="00D156B6" w:rsidRDefault="00920261" w:rsidP="000715B7">
            <w:pPr>
              <w:spacing w:after="0"/>
              <w:rPr>
                <w:rFonts w:cs="Segoe UI"/>
                <w:color w:val="000000"/>
                <w:sz w:val="20"/>
              </w:rPr>
            </w:pPr>
            <w:r>
              <w:rPr>
                <w:rFonts w:cs="Segoe UI"/>
                <w:color w:val="000000"/>
                <w:sz w:val="20"/>
              </w:rPr>
              <w:t>Share as link</w:t>
            </w:r>
          </w:p>
        </w:tc>
        <w:tc>
          <w:tcPr>
            <w:tcW w:w="1322" w:type="dxa"/>
          </w:tcPr>
          <w:p w14:paraId="48CAA5EC" w14:textId="77777777" w:rsidR="00920261" w:rsidRDefault="00920261" w:rsidP="000715B7">
            <w:pPr>
              <w:spacing w:after="0"/>
              <w:rPr>
                <w:sz w:val="20"/>
              </w:rPr>
            </w:pPr>
          </w:p>
        </w:tc>
        <w:tc>
          <w:tcPr>
            <w:tcW w:w="1859" w:type="dxa"/>
            <w:tcMar>
              <w:top w:w="58" w:type="dxa"/>
              <w:bottom w:w="58" w:type="dxa"/>
            </w:tcMar>
          </w:tcPr>
          <w:p w14:paraId="214C2880" w14:textId="77777777" w:rsidR="00920261" w:rsidRPr="00D156B6" w:rsidRDefault="00920261" w:rsidP="000715B7">
            <w:pPr>
              <w:spacing w:after="0"/>
              <w:rPr>
                <w:sz w:val="20"/>
              </w:rPr>
            </w:pPr>
            <w:r>
              <w:rPr>
                <w:rFonts w:cs="Segoe UI"/>
                <w:color w:val="000000"/>
                <w:sz w:val="20"/>
              </w:rPr>
              <w:t>Share as link</w:t>
            </w:r>
          </w:p>
        </w:tc>
        <w:tc>
          <w:tcPr>
            <w:tcW w:w="1863" w:type="dxa"/>
            <w:tcMar>
              <w:top w:w="58" w:type="dxa"/>
              <w:bottom w:w="58" w:type="dxa"/>
            </w:tcMar>
          </w:tcPr>
          <w:p w14:paraId="01BA813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hideMark/>
          </w:tcPr>
          <w:p w14:paraId="6AFB8566" w14:textId="77777777" w:rsidR="00920261" w:rsidRPr="00D156B6" w:rsidRDefault="00920261" w:rsidP="000715B7">
            <w:pPr>
              <w:spacing w:after="0"/>
              <w:rPr>
                <w:sz w:val="20"/>
              </w:rPr>
            </w:pPr>
          </w:p>
        </w:tc>
      </w:tr>
      <w:tr w:rsidR="00920261" w:rsidRPr="00D156B6" w14:paraId="6E5A8E8A" w14:textId="77777777" w:rsidTr="000715B7">
        <w:trPr>
          <w:trHeight w:val="20"/>
        </w:trPr>
        <w:tc>
          <w:tcPr>
            <w:tcW w:w="1327" w:type="dxa"/>
            <w:tcMar>
              <w:top w:w="58" w:type="dxa"/>
              <w:bottom w:w="58" w:type="dxa"/>
            </w:tcMar>
          </w:tcPr>
          <w:p w14:paraId="1113D359" w14:textId="77777777" w:rsidR="00920261" w:rsidRDefault="00920261" w:rsidP="000715B7">
            <w:pPr>
              <w:spacing w:after="0"/>
              <w:rPr>
                <w:sz w:val="20"/>
              </w:rPr>
            </w:pPr>
            <w:r>
              <w:rPr>
                <w:sz w:val="20"/>
              </w:rPr>
              <w:t>Menu item</w:t>
            </w:r>
          </w:p>
        </w:tc>
        <w:tc>
          <w:tcPr>
            <w:tcW w:w="1968" w:type="dxa"/>
            <w:tcMar>
              <w:top w:w="58" w:type="dxa"/>
              <w:bottom w:w="58" w:type="dxa"/>
            </w:tcMar>
          </w:tcPr>
          <w:p w14:paraId="409FAE7C" w14:textId="77777777" w:rsidR="00920261" w:rsidRDefault="00920261" w:rsidP="000715B7">
            <w:pPr>
              <w:spacing w:after="0"/>
              <w:rPr>
                <w:rFonts w:cs="Segoe UI"/>
                <w:color w:val="000000"/>
                <w:sz w:val="20"/>
              </w:rPr>
            </w:pPr>
            <w:r>
              <w:rPr>
                <w:rFonts w:cs="Segoe UI"/>
                <w:color w:val="000000"/>
                <w:sz w:val="20"/>
              </w:rPr>
              <w:t>Share as link</w:t>
            </w:r>
          </w:p>
        </w:tc>
        <w:tc>
          <w:tcPr>
            <w:tcW w:w="1322" w:type="dxa"/>
          </w:tcPr>
          <w:p w14:paraId="48F5AAE1" w14:textId="77777777" w:rsidR="00920261" w:rsidRDefault="00920261" w:rsidP="000715B7">
            <w:pPr>
              <w:spacing w:after="0"/>
              <w:rPr>
                <w:sz w:val="20"/>
              </w:rPr>
            </w:pPr>
          </w:p>
        </w:tc>
        <w:tc>
          <w:tcPr>
            <w:tcW w:w="1859" w:type="dxa"/>
            <w:tcMar>
              <w:top w:w="58" w:type="dxa"/>
              <w:bottom w:w="58" w:type="dxa"/>
            </w:tcMar>
          </w:tcPr>
          <w:p w14:paraId="13A95FCB" w14:textId="77777777" w:rsidR="00920261" w:rsidRDefault="00920261" w:rsidP="000715B7">
            <w:pPr>
              <w:spacing w:after="0"/>
              <w:rPr>
                <w:rFonts w:cs="Segoe UI"/>
                <w:color w:val="000000"/>
                <w:sz w:val="20"/>
              </w:rPr>
            </w:pPr>
            <w:r>
              <w:rPr>
                <w:rFonts w:cs="Segoe UI"/>
                <w:color w:val="000000"/>
                <w:sz w:val="20"/>
              </w:rPr>
              <w:t>Share as link</w:t>
            </w:r>
          </w:p>
        </w:tc>
        <w:tc>
          <w:tcPr>
            <w:tcW w:w="1863" w:type="dxa"/>
            <w:tcMar>
              <w:top w:w="58" w:type="dxa"/>
              <w:bottom w:w="58" w:type="dxa"/>
            </w:tcMar>
          </w:tcPr>
          <w:p w14:paraId="63CCB15B"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3EBCDC41" w14:textId="77777777" w:rsidR="00920261" w:rsidRPr="00D156B6" w:rsidRDefault="00920261" w:rsidP="000715B7">
            <w:pPr>
              <w:spacing w:after="0"/>
              <w:rPr>
                <w:sz w:val="20"/>
              </w:rPr>
            </w:pPr>
          </w:p>
        </w:tc>
      </w:tr>
      <w:tr w:rsidR="00920261" w:rsidRPr="00D156B6" w14:paraId="19CA405B" w14:textId="77777777" w:rsidTr="000715B7">
        <w:trPr>
          <w:trHeight w:val="20"/>
        </w:trPr>
        <w:tc>
          <w:tcPr>
            <w:tcW w:w="1327" w:type="dxa"/>
            <w:tcMar>
              <w:top w:w="58" w:type="dxa"/>
              <w:bottom w:w="58" w:type="dxa"/>
            </w:tcMar>
          </w:tcPr>
          <w:p w14:paraId="231B37AD" w14:textId="77777777" w:rsidR="00920261" w:rsidRDefault="00920261" w:rsidP="000715B7">
            <w:pPr>
              <w:spacing w:after="0"/>
              <w:rPr>
                <w:sz w:val="20"/>
              </w:rPr>
            </w:pPr>
            <w:r>
              <w:rPr>
                <w:sz w:val="20"/>
              </w:rPr>
              <w:t>Page</w:t>
            </w:r>
          </w:p>
        </w:tc>
        <w:tc>
          <w:tcPr>
            <w:tcW w:w="1968" w:type="dxa"/>
            <w:tcMar>
              <w:top w:w="58" w:type="dxa"/>
              <w:bottom w:w="58" w:type="dxa"/>
            </w:tcMar>
          </w:tcPr>
          <w:p w14:paraId="66339EEB" w14:textId="77777777" w:rsidR="00920261" w:rsidRDefault="00920261" w:rsidP="000715B7">
            <w:pPr>
              <w:spacing w:after="0"/>
              <w:rPr>
                <w:rFonts w:cs="Segoe UI"/>
                <w:color w:val="000000"/>
                <w:sz w:val="20"/>
              </w:rPr>
            </w:pPr>
            <w:r>
              <w:rPr>
                <w:rFonts w:cs="Segoe UI"/>
                <w:color w:val="000000"/>
                <w:sz w:val="20"/>
              </w:rPr>
              <w:t>Page showing the progress of uploading local content to OneDrive. Explains to user that the content doesn’t live on OneDrive already and so we need to Upload before we can share this content as a link. All content selected is shown as thumbnails with progress bars as upload occurs. Allow user to cancel and exit this form at any time.</w:t>
            </w:r>
          </w:p>
        </w:tc>
        <w:tc>
          <w:tcPr>
            <w:tcW w:w="1322" w:type="dxa"/>
          </w:tcPr>
          <w:p w14:paraId="65648A9D" w14:textId="77777777" w:rsidR="00920261" w:rsidRDefault="00920261" w:rsidP="000715B7">
            <w:pPr>
              <w:spacing w:after="0"/>
              <w:rPr>
                <w:sz w:val="20"/>
              </w:rPr>
            </w:pPr>
          </w:p>
        </w:tc>
        <w:tc>
          <w:tcPr>
            <w:tcW w:w="1859" w:type="dxa"/>
            <w:tcMar>
              <w:top w:w="58" w:type="dxa"/>
              <w:bottom w:w="58" w:type="dxa"/>
            </w:tcMar>
          </w:tcPr>
          <w:p w14:paraId="5D26A2CB" w14:textId="77777777" w:rsidR="00920261" w:rsidRDefault="00920261" w:rsidP="000715B7">
            <w:pPr>
              <w:spacing w:after="0"/>
              <w:rPr>
                <w:rFonts w:cs="Segoe UI"/>
                <w:color w:val="000000"/>
                <w:sz w:val="20"/>
              </w:rPr>
            </w:pPr>
            <w:commentRangeStart w:id="122"/>
            <w:r>
              <w:rPr>
                <w:rFonts w:cs="Segoe UI"/>
                <w:color w:val="000000"/>
                <w:sz w:val="20"/>
              </w:rPr>
              <w:t>Upload page</w:t>
            </w:r>
            <w:commentRangeEnd w:id="122"/>
            <w:r>
              <w:rPr>
                <w:rStyle w:val="CommentReference"/>
                <w:rFonts w:ascii="Calibri" w:eastAsiaTheme="minorEastAsia" w:hAnsi="Calibri" w:cs="Times New Roman"/>
                <w:lang w:bidi="en-US"/>
              </w:rPr>
              <w:commentReference w:id="122"/>
            </w:r>
          </w:p>
        </w:tc>
        <w:tc>
          <w:tcPr>
            <w:tcW w:w="1863" w:type="dxa"/>
            <w:tcMar>
              <w:top w:w="58" w:type="dxa"/>
              <w:bottom w:w="58" w:type="dxa"/>
            </w:tcMar>
          </w:tcPr>
          <w:p w14:paraId="2E4025F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6DFCE42B" w14:textId="77777777" w:rsidR="00920261" w:rsidRPr="00D156B6" w:rsidRDefault="00920261" w:rsidP="000715B7">
            <w:pPr>
              <w:spacing w:after="0"/>
              <w:rPr>
                <w:sz w:val="20"/>
              </w:rPr>
            </w:pPr>
          </w:p>
        </w:tc>
      </w:tr>
      <w:tr w:rsidR="00920261" w:rsidRPr="00D156B6" w14:paraId="3386E460" w14:textId="77777777" w:rsidTr="000715B7">
        <w:trPr>
          <w:trHeight w:val="20"/>
        </w:trPr>
        <w:tc>
          <w:tcPr>
            <w:tcW w:w="1327" w:type="dxa"/>
            <w:tcMar>
              <w:top w:w="58" w:type="dxa"/>
              <w:bottom w:w="58" w:type="dxa"/>
            </w:tcMar>
          </w:tcPr>
          <w:p w14:paraId="7F13AAE9" w14:textId="77777777" w:rsidR="00920261" w:rsidRDefault="00920261" w:rsidP="000715B7">
            <w:pPr>
              <w:spacing w:after="0"/>
              <w:rPr>
                <w:sz w:val="20"/>
              </w:rPr>
            </w:pPr>
            <w:r>
              <w:rPr>
                <w:sz w:val="20"/>
              </w:rPr>
              <w:t>toast</w:t>
            </w:r>
          </w:p>
        </w:tc>
        <w:tc>
          <w:tcPr>
            <w:tcW w:w="1968" w:type="dxa"/>
            <w:tcMar>
              <w:top w:w="58" w:type="dxa"/>
              <w:bottom w:w="58" w:type="dxa"/>
            </w:tcMar>
          </w:tcPr>
          <w:p w14:paraId="3090B444" w14:textId="77777777" w:rsidR="00920261" w:rsidRDefault="00920261" w:rsidP="000715B7">
            <w:pPr>
              <w:spacing w:after="0"/>
              <w:rPr>
                <w:rFonts w:cs="Segoe UI"/>
                <w:color w:val="000000"/>
                <w:sz w:val="20"/>
              </w:rPr>
            </w:pPr>
            <w:r>
              <w:rPr>
                <w:rFonts w:cs="Segoe UI"/>
                <w:color w:val="000000"/>
                <w:sz w:val="20"/>
              </w:rPr>
              <w:t>Shows when the uploaded content is complete. For example ’33 photos uploaded to OneDrive’</w:t>
            </w:r>
          </w:p>
        </w:tc>
        <w:tc>
          <w:tcPr>
            <w:tcW w:w="1322" w:type="dxa"/>
          </w:tcPr>
          <w:p w14:paraId="3A6065DA" w14:textId="77777777" w:rsidR="00920261" w:rsidRDefault="00920261" w:rsidP="000715B7">
            <w:pPr>
              <w:spacing w:after="0"/>
              <w:rPr>
                <w:sz w:val="20"/>
              </w:rPr>
            </w:pPr>
          </w:p>
        </w:tc>
        <w:tc>
          <w:tcPr>
            <w:tcW w:w="1859" w:type="dxa"/>
            <w:tcMar>
              <w:top w:w="58" w:type="dxa"/>
              <w:bottom w:w="58" w:type="dxa"/>
            </w:tcMar>
          </w:tcPr>
          <w:p w14:paraId="1F302B2C" w14:textId="77777777" w:rsidR="00920261" w:rsidRDefault="00920261" w:rsidP="000715B7">
            <w:pPr>
              <w:spacing w:after="0"/>
              <w:rPr>
                <w:rFonts w:cs="Segoe UI"/>
                <w:color w:val="000000"/>
                <w:sz w:val="20"/>
              </w:rPr>
            </w:pPr>
            <w:commentRangeStart w:id="123"/>
            <w:r>
              <w:rPr>
                <w:rFonts w:cs="Segoe UI"/>
                <w:color w:val="000000"/>
                <w:sz w:val="20"/>
              </w:rPr>
              <w:t>Upload complete toast</w:t>
            </w:r>
            <w:commentRangeEnd w:id="123"/>
            <w:r>
              <w:rPr>
                <w:rStyle w:val="CommentReference"/>
                <w:rFonts w:ascii="Calibri" w:eastAsiaTheme="minorEastAsia" w:hAnsi="Calibri" w:cs="Times New Roman"/>
                <w:lang w:bidi="en-US"/>
              </w:rPr>
              <w:commentReference w:id="123"/>
            </w:r>
          </w:p>
        </w:tc>
        <w:tc>
          <w:tcPr>
            <w:tcW w:w="1863" w:type="dxa"/>
            <w:tcMar>
              <w:top w:w="58" w:type="dxa"/>
              <w:bottom w:w="58" w:type="dxa"/>
            </w:tcMar>
          </w:tcPr>
          <w:p w14:paraId="15F4FBB2"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7268A4CB" w14:textId="77777777" w:rsidR="00920261" w:rsidRPr="00D156B6" w:rsidRDefault="00920261" w:rsidP="000715B7">
            <w:pPr>
              <w:spacing w:after="0"/>
              <w:rPr>
                <w:sz w:val="20"/>
              </w:rPr>
            </w:pPr>
          </w:p>
        </w:tc>
      </w:tr>
    </w:tbl>
    <w:p w14:paraId="6B1FF2F4" w14:textId="77777777" w:rsidR="00920261" w:rsidRPr="00D34D87" w:rsidRDefault="00920261" w:rsidP="00D34D87"/>
    <w:p w14:paraId="2B6622BB" w14:textId="15478540" w:rsidR="007206BA" w:rsidRPr="00EE608A" w:rsidRDefault="00D92958" w:rsidP="00E6294F">
      <w:pPr>
        <w:pStyle w:val="Heading1"/>
      </w:pPr>
      <w:r w:rsidRPr="00EE608A">
        <w:lastRenderedPageBreak/>
        <w:t>Health requirements</w:t>
      </w:r>
      <w:bookmarkEnd w:id="82"/>
    </w:p>
    <w:p w14:paraId="6CCB157B" w14:textId="164A10EC" w:rsidR="007206BA" w:rsidRDefault="007206BA" w:rsidP="007206BA">
      <w:pPr>
        <w:pStyle w:val="Heading3"/>
        <w:rPr>
          <w:rFonts w:eastAsia="Times New Roman"/>
        </w:rPr>
      </w:pPr>
      <w:r>
        <w:rPr>
          <w:rFonts w:eastAsia="Times New Roman"/>
        </w:rPr>
        <w:t>Data Consumption</w:t>
      </w:r>
    </w:p>
    <w:p w14:paraId="142A96D8" w14:textId="77777777" w:rsidR="00C37852" w:rsidRDefault="00C37852" w:rsidP="00C37852">
      <w:pPr>
        <w:pStyle w:val="Heading3"/>
        <w:rPr>
          <w:rFonts w:eastAsia="Times New Roman"/>
        </w:rPr>
      </w:pPr>
      <w:r>
        <w:rPr>
          <w:rFonts w:eastAsia="Times New Roman"/>
        </w:rPr>
        <w:t>Storage Consumption</w:t>
      </w:r>
    </w:p>
    <w:p w14:paraId="1DC3A5EE" w14:textId="164FB90B" w:rsidR="00C37852" w:rsidRDefault="00C37852" w:rsidP="00C37852">
      <w:pPr>
        <w:pStyle w:val="Heading3"/>
        <w:rPr>
          <w:rFonts w:eastAsia="Times New Roman"/>
        </w:rPr>
      </w:pPr>
      <w:r>
        <w:rPr>
          <w:rFonts w:eastAsia="Times New Roman"/>
        </w:rPr>
        <w:t>Battery</w:t>
      </w:r>
    </w:p>
    <w:p w14:paraId="701958C5" w14:textId="7EE215CA" w:rsidR="00080F58" w:rsidRDefault="00080F58" w:rsidP="00C21A69"/>
    <w:p w14:paraId="2BD1FFC7" w14:textId="04FF03BC" w:rsidR="001F7E22" w:rsidRDefault="004D00C9" w:rsidP="001F7E22">
      <w:pPr>
        <w:pStyle w:val="Heading1"/>
      </w:pPr>
      <w:r>
        <w:t xml:space="preserve">Telemetry &amp; </w:t>
      </w:r>
      <w:r w:rsidR="00463F3C">
        <w:t>Test in Production</w:t>
      </w:r>
    </w:p>
    <w:p w14:paraId="25012B97" w14:textId="343F8148" w:rsidR="009C2A66" w:rsidRDefault="00903C75" w:rsidP="009C2A66">
      <w:pPr>
        <w:rPr>
          <w:rStyle w:val="Hyperlink"/>
        </w:rPr>
      </w:pPr>
      <w:hyperlink r:id="rId75" w:history="1">
        <w:r w:rsidR="009C2A66" w:rsidRPr="005132CE">
          <w:rPr>
            <w:rStyle w:val="Hyperlink"/>
          </w:rPr>
          <w:t>Guidelines</w:t>
        </w:r>
      </w:hyperlink>
    </w:p>
    <w:p w14:paraId="55FDD74E" w14:textId="5B68D8E3" w:rsidR="001F7E22" w:rsidRDefault="001F7E22" w:rsidP="001F7E22">
      <w:pPr>
        <w:pStyle w:val="Heading2"/>
      </w:pPr>
      <w:r>
        <w:t>Telemetry</w:t>
      </w:r>
    </w:p>
    <w:p w14:paraId="4FCB17FD" w14:textId="77777777" w:rsidR="001F7E22" w:rsidRPr="001F7E22" w:rsidRDefault="001F7E22" w:rsidP="001F7E22"/>
    <w:p w14:paraId="0D8250F7" w14:textId="0897C30B" w:rsidR="001F7E22" w:rsidRDefault="00463F3C" w:rsidP="001F7E22">
      <w:pPr>
        <w:pStyle w:val="Heading2"/>
      </w:pPr>
      <w:r>
        <w:t xml:space="preserve">Test </w:t>
      </w:r>
      <w:r w:rsidR="00B20B4B">
        <w:t>in</w:t>
      </w:r>
      <w:r>
        <w:t xml:space="preserve"> Production</w:t>
      </w:r>
    </w:p>
    <w:p w14:paraId="64BD55CD" w14:textId="77777777" w:rsidR="00D46C80" w:rsidRPr="00D46C80" w:rsidRDefault="00D46C80" w:rsidP="00D46C80"/>
    <w:p w14:paraId="56A73355" w14:textId="77777777" w:rsidR="00BD10F4" w:rsidRDefault="00BD10F4" w:rsidP="00DF7F81">
      <w:pPr>
        <w:pStyle w:val="Heading1"/>
        <w:numPr>
          <w:ilvl w:val="0"/>
          <w:numId w:val="3"/>
        </w:numPr>
      </w:pPr>
      <w:bookmarkStart w:id="124" w:name="_Toc338667009"/>
      <w:bookmarkEnd w:id="83"/>
      <w:r>
        <w:t>Risks &amp; Open Issues</w:t>
      </w:r>
      <w:bookmarkEnd w:id="124"/>
    </w:p>
    <w:p w14:paraId="14859959" w14:textId="77777777" w:rsidR="009C2A66" w:rsidRDefault="00903C75" w:rsidP="009C2A66">
      <w:pPr>
        <w:rPr>
          <w:color w:val="7F7F7F" w:themeColor="text1" w:themeTint="80"/>
        </w:rPr>
      </w:pPr>
      <w:hyperlink r:id="rId76" w:history="1">
        <w:r w:rsidR="009C2A66" w:rsidRPr="005132CE">
          <w:rPr>
            <w:rStyle w:val="Hyperlink"/>
          </w:rPr>
          <w:t>Guidelines</w:t>
        </w:r>
      </w:hyperlink>
    </w:p>
    <w:p w14:paraId="78392681" w14:textId="77777777" w:rsidR="009C2A66" w:rsidRDefault="009C2A66" w:rsidP="00BD10F4">
      <w:pPr>
        <w:rPr>
          <w:color w:val="7F7F7F" w:themeColor="text1" w:themeTint="80"/>
        </w:rPr>
      </w:pPr>
    </w:p>
    <w:p w14:paraId="56A73357" w14:textId="77777777" w:rsidR="00BD10F4" w:rsidRDefault="00BD10F4" w:rsidP="00DF7F81">
      <w:pPr>
        <w:pStyle w:val="Heading2"/>
        <w:numPr>
          <w:ilvl w:val="1"/>
          <w:numId w:val="3"/>
        </w:numPr>
        <w:ind w:left="450" w:hanging="450"/>
      </w:pPr>
      <w:bookmarkStart w:id="125" w:name="_Toc338667010"/>
      <w:r>
        <w:t>Risks</w:t>
      </w:r>
      <w:bookmarkEnd w:id="125"/>
    </w:p>
    <w:p w14:paraId="7807727D" w14:textId="77777777" w:rsidR="005132CE" w:rsidRPr="005132CE" w:rsidRDefault="005132CE" w:rsidP="005132CE"/>
    <w:p w14:paraId="56A73358" w14:textId="77777777" w:rsidR="00BD10F4" w:rsidRDefault="00BD10F4" w:rsidP="00DF7F81">
      <w:pPr>
        <w:pStyle w:val="Heading2"/>
        <w:numPr>
          <w:ilvl w:val="1"/>
          <w:numId w:val="3"/>
        </w:numPr>
        <w:ind w:left="450" w:hanging="450"/>
      </w:pPr>
      <w:bookmarkStart w:id="126" w:name="_Toc338667011"/>
      <w:r>
        <w:t>Open Issues</w:t>
      </w:r>
      <w:bookmarkEnd w:id="126"/>
    </w:p>
    <w:p w14:paraId="09BF506A" w14:textId="77777777" w:rsidR="005132CE" w:rsidRPr="005132CE" w:rsidRDefault="005132CE" w:rsidP="005132CE"/>
    <w:p w14:paraId="56A73359" w14:textId="35CD6D20" w:rsidR="00BD10F4" w:rsidRDefault="001F7E22" w:rsidP="00DF7F81">
      <w:pPr>
        <w:pStyle w:val="Heading1"/>
        <w:numPr>
          <w:ilvl w:val="0"/>
          <w:numId w:val="3"/>
        </w:numPr>
      </w:pPr>
      <w:r>
        <w:t>Tenet Fundamentals</w:t>
      </w:r>
    </w:p>
    <w:p w14:paraId="56A7335D" w14:textId="0ED2B798" w:rsidR="00BD10F4" w:rsidRPr="003E6D8A" w:rsidRDefault="00903C75" w:rsidP="00BD10F4">
      <w:hyperlink r:id="rId77" w:history="1">
        <w:r w:rsidR="005132CE" w:rsidRPr="005132CE">
          <w:rPr>
            <w:rStyle w:val="Hyperlink"/>
          </w:rPr>
          <w:t>Guidelines</w:t>
        </w:r>
      </w:hyperlink>
      <w:r w:rsidR="003E6D8A">
        <w:rPr>
          <w:rStyle w:val="Hyperlink"/>
        </w:rPr>
        <w:t xml:space="preserve"> </w:t>
      </w:r>
      <w:r w:rsidR="003E6D8A" w:rsidRPr="003E6D8A">
        <w:t>- Click the links under Applicability and Assessment to understand requirements and get help.</w:t>
      </w:r>
    </w:p>
    <w:tbl>
      <w:tblPr>
        <w:tblW w:w="10596" w:type="dxa"/>
        <w:tblInd w:w="108" w:type="dxa"/>
        <w:tblLook w:val="04A0" w:firstRow="1" w:lastRow="0" w:firstColumn="1" w:lastColumn="0" w:noHBand="0" w:noVBand="1"/>
      </w:tblPr>
      <w:tblGrid>
        <w:gridCol w:w="1120"/>
        <w:gridCol w:w="2210"/>
        <w:gridCol w:w="5130"/>
        <w:gridCol w:w="2136"/>
      </w:tblGrid>
      <w:tr w:rsidR="007E1978" w:rsidRPr="007E1978" w14:paraId="4AED7414" w14:textId="77777777" w:rsidTr="003E6D8A">
        <w:trPr>
          <w:trHeight w:val="468"/>
        </w:trPr>
        <w:tc>
          <w:tcPr>
            <w:tcW w:w="1120" w:type="dxa"/>
            <w:tcBorders>
              <w:top w:val="single" w:sz="8" w:space="0" w:color="FFFFFF"/>
              <w:left w:val="single" w:sz="8" w:space="0" w:color="FFFFFF"/>
              <w:bottom w:val="single" w:sz="12" w:space="0" w:color="FFFFFF"/>
              <w:right w:val="single" w:sz="8" w:space="0" w:color="FFFFFF"/>
            </w:tcBorders>
            <w:shd w:val="clear" w:color="000000" w:fill="00BCF2"/>
            <w:hideMark/>
          </w:tcPr>
          <w:p w14:paraId="30F6F622" w14:textId="77777777" w:rsidR="007E1978" w:rsidRPr="00344300" w:rsidRDefault="007E1978">
            <w:pPr>
              <w:spacing w:after="0" w:line="240" w:lineRule="auto"/>
              <w:rPr>
                <w:rFonts w:ascii="Segoe UI" w:eastAsia="Times New Roman" w:hAnsi="Segoe UI" w:cs="Segoe UI"/>
                <w:color w:val="000000"/>
                <w:sz w:val="20"/>
                <w:szCs w:val="20"/>
              </w:rPr>
            </w:pPr>
            <w:r w:rsidRPr="00344300">
              <w:rPr>
                <w:rFonts w:ascii="Segoe UI" w:eastAsia="Times New Roman" w:hAnsi="Segoe UI" w:cs="Segoe UI"/>
                <w:color w:val="000000"/>
                <w:sz w:val="20"/>
                <w:szCs w:val="20"/>
              </w:rPr>
              <w:t> </w:t>
            </w:r>
          </w:p>
        </w:tc>
        <w:tc>
          <w:tcPr>
            <w:tcW w:w="2210" w:type="dxa"/>
            <w:tcBorders>
              <w:top w:val="single" w:sz="8" w:space="0" w:color="FFFFFF"/>
              <w:left w:val="nil"/>
              <w:bottom w:val="single" w:sz="12" w:space="0" w:color="FFFFFF"/>
              <w:right w:val="single" w:sz="8" w:space="0" w:color="FFFFFF"/>
            </w:tcBorders>
            <w:shd w:val="clear" w:color="000000" w:fill="00BCF2"/>
            <w:vAlign w:val="center"/>
            <w:hideMark/>
          </w:tcPr>
          <w:p w14:paraId="0D4D385E"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Tenet Quality Area</w:t>
            </w:r>
          </w:p>
        </w:tc>
        <w:tc>
          <w:tcPr>
            <w:tcW w:w="5130" w:type="dxa"/>
            <w:tcBorders>
              <w:top w:val="single" w:sz="8" w:space="0" w:color="FFFFFF"/>
              <w:left w:val="nil"/>
              <w:bottom w:val="single" w:sz="12" w:space="0" w:color="FFFFFF"/>
              <w:right w:val="single" w:sz="8" w:space="0" w:color="FFFFFF"/>
            </w:tcBorders>
            <w:shd w:val="clear" w:color="000000" w:fill="00BCF2"/>
            <w:vAlign w:val="center"/>
            <w:hideMark/>
          </w:tcPr>
          <w:p w14:paraId="66782299"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Compliance/Quality value explained</w:t>
            </w:r>
          </w:p>
        </w:tc>
        <w:tc>
          <w:tcPr>
            <w:tcW w:w="2136" w:type="dxa"/>
            <w:tcBorders>
              <w:top w:val="single" w:sz="8" w:space="0" w:color="FFFFFF"/>
              <w:left w:val="nil"/>
              <w:bottom w:val="single" w:sz="12" w:space="0" w:color="FFFFFF"/>
              <w:right w:val="single" w:sz="8" w:space="0" w:color="FFFFFF"/>
            </w:tcBorders>
            <w:shd w:val="clear" w:color="000000" w:fill="00BCF2"/>
            <w:vAlign w:val="center"/>
            <w:hideMark/>
          </w:tcPr>
          <w:p w14:paraId="29D4271E" w14:textId="07AE6070" w:rsidR="007E1978" w:rsidRPr="007E1978" w:rsidRDefault="007E1978" w:rsidP="003E6D8A">
            <w:pPr>
              <w:spacing w:after="0" w:line="240" w:lineRule="auto"/>
              <w:jc w:val="center"/>
              <w:rPr>
                <w:rFonts w:ascii="Segoe UI" w:eastAsia="Times New Roman" w:hAnsi="Segoe UI" w:cs="Segoe UI"/>
                <w:bCs/>
                <w:color w:val="FFFFFF"/>
                <w:szCs w:val="22"/>
              </w:rPr>
            </w:pPr>
            <w:r w:rsidRPr="007E1978">
              <w:rPr>
                <w:rFonts w:ascii="Segoe UI" w:eastAsia="Times New Roman" w:hAnsi="Segoe UI" w:cs="Segoe UI"/>
                <w:bCs/>
                <w:color w:val="FFFFFF"/>
                <w:szCs w:val="22"/>
              </w:rPr>
              <w:t>Applicability and Asses</w:t>
            </w:r>
            <w:r w:rsidRPr="00344300">
              <w:rPr>
                <w:rFonts w:ascii="Segoe UI" w:eastAsia="Times New Roman" w:hAnsi="Segoe UI" w:cs="Segoe UI"/>
                <w:bCs/>
                <w:color w:val="FFFFFF"/>
                <w:szCs w:val="22"/>
              </w:rPr>
              <w:t>s</w:t>
            </w:r>
            <w:r w:rsidRPr="007E1978">
              <w:rPr>
                <w:rFonts w:ascii="Segoe UI" w:eastAsia="Times New Roman" w:hAnsi="Segoe UI" w:cs="Segoe UI"/>
                <w:bCs/>
                <w:color w:val="FFFFFF"/>
                <w:szCs w:val="22"/>
              </w:rPr>
              <w:t>ment</w:t>
            </w:r>
          </w:p>
        </w:tc>
      </w:tr>
      <w:tr w:rsidR="007E1978" w:rsidRPr="007E1978" w14:paraId="13F9F768" w14:textId="77777777" w:rsidTr="003E6D8A">
        <w:trPr>
          <w:trHeight w:val="564"/>
        </w:trPr>
        <w:tc>
          <w:tcPr>
            <w:tcW w:w="1120" w:type="dxa"/>
            <w:vMerge w:val="restart"/>
            <w:tcBorders>
              <w:top w:val="nil"/>
              <w:left w:val="single" w:sz="8" w:space="0" w:color="FFFFFF"/>
              <w:bottom w:val="single" w:sz="8" w:space="0" w:color="FFFFFF"/>
              <w:right w:val="single" w:sz="8" w:space="0" w:color="FFFFFF"/>
            </w:tcBorders>
            <w:shd w:val="clear" w:color="000000" w:fill="5EDBFF"/>
            <w:textDirection w:val="btLr"/>
            <w:vAlign w:val="center"/>
            <w:hideMark/>
          </w:tcPr>
          <w:p w14:paraId="128AF65D" w14:textId="5654376F"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Compliance</w:t>
            </w:r>
            <w:r w:rsidRPr="00344300">
              <w:rPr>
                <w:rFonts w:ascii="Segoe UI" w:eastAsia="Times New Roman" w:hAnsi="Segoe UI" w:cs="Segoe UI"/>
                <w:bCs/>
                <w:color w:val="000000"/>
                <w:sz w:val="18"/>
                <w:szCs w:val="18"/>
              </w:rPr>
              <w:t xml:space="preserve"> – </w:t>
            </w:r>
            <w:r w:rsidRPr="00344300">
              <w:rPr>
                <w:rFonts w:ascii="Segoe UI" w:eastAsia="Times New Roman" w:hAnsi="Segoe UI" w:cs="Segoe UI"/>
                <w:bCs/>
                <w:i/>
                <w:color w:val="000000"/>
                <w:sz w:val="18"/>
                <w:szCs w:val="18"/>
              </w:rPr>
              <w:t>all teams</w:t>
            </w:r>
          </w:p>
        </w:tc>
        <w:tc>
          <w:tcPr>
            <w:tcW w:w="2210" w:type="dxa"/>
            <w:tcBorders>
              <w:top w:val="nil"/>
              <w:left w:val="nil"/>
              <w:bottom w:val="single" w:sz="8" w:space="0" w:color="FFFFFF"/>
              <w:right w:val="single" w:sz="8" w:space="0" w:color="FFFFFF"/>
            </w:tcBorders>
            <w:shd w:val="clear" w:color="000000" w:fill="5EDBFF"/>
            <w:vAlign w:val="center"/>
            <w:hideMark/>
          </w:tcPr>
          <w:p w14:paraId="781A121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Accessibility</w:t>
            </w:r>
          </w:p>
        </w:tc>
        <w:tc>
          <w:tcPr>
            <w:tcW w:w="5130" w:type="dxa"/>
            <w:tcBorders>
              <w:top w:val="nil"/>
              <w:left w:val="nil"/>
              <w:bottom w:val="single" w:sz="8" w:space="0" w:color="FFFFFF"/>
              <w:right w:val="single" w:sz="8" w:space="0" w:color="FFFFFF"/>
            </w:tcBorders>
            <w:shd w:val="clear" w:color="000000" w:fill="5EDBFF"/>
            <w:vAlign w:val="center"/>
            <w:hideMark/>
          </w:tcPr>
          <w:p w14:paraId="1B35FBEA"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just work for users with impairments and that leverage assistive technologies</w:t>
            </w:r>
          </w:p>
        </w:tc>
        <w:tc>
          <w:tcPr>
            <w:tcW w:w="2136" w:type="dxa"/>
            <w:tcBorders>
              <w:top w:val="nil"/>
              <w:left w:val="nil"/>
              <w:bottom w:val="single" w:sz="8" w:space="0" w:color="FFFFFF"/>
              <w:right w:val="single" w:sz="8" w:space="0" w:color="FFFFFF"/>
            </w:tcBorders>
            <w:shd w:val="clear" w:color="000000" w:fill="5EDBFF"/>
            <w:vAlign w:val="center"/>
            <w:hideMark/>
          </w:tcPr>
          <w:p w14:paraId="010E12F5" w14:textId="33AFB916"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78"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AE11C4C"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794FF4F"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A137D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Geopolitical</w:t>
            </w:r>
          </w:p>
        </w:tc>
        <w:tc>
          <w:tcPr>
            <w:tcW w:w="5130" w:type="dxa"/>
            <w:tcBorders>
              <w:top w:val="nil"/>
              <w:left w:val="nil"/>
              <w:bottom w:val="single" w:sz="8" w:space="0" w:color="FFFFFF"/>
              <w:right w:val="single" w:sz="8" w:space="0" w:color="FFFFFF"/>
            </w:tcBorders>
            <w:shd w:val="clear" w:color="000000" w:fill="5EDBFF"/>
            <w:vAlign w:val="center"/>
            <w:hideMark/>
          </w:tcPr>
          <w:p w14:paraId="48C98E19"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content pose minimal or no legal or business risk in any market</w:t>
            </w:r>
          </w:p>
        </w:tc>
        <w:tc>
          <w:tcPr>
            <w:tcW w:w="2136" w:type="dxa"/>
            <w:tcBorders>
              <w:top w:val="nil"/>
              <w:left w:val="nil"/>
              <w:bottom w:val="single" w:sz="8" w:space="0" w:color="FFFFFF"/>
              <w:right w:val="single" w:sz="8" w:space="0" w:color="FFFFFF"/>
            </w:tcBorders>
            <w:shd w:val="clear" w:color="000000" w:fill="5EDBFF"/>
            <w:vAlign w:val="center"/>
            <w:hideMark/>
          </w:tcPr>
          <w:p w14:paraId="775D21A8" w14:textId="5A86C09C"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79"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7F3393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90769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6C6AF23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Privacy and Safety</w:t>
            </w:r>
          </w:p>
        </w:tc>
        <w:tc>
          <w:tcPr>
            <w:tcW w:w="5130" w:type="dxa"/>
            <w:tcBorders>
              <w:top w:val="nil"/>
              <w:left w:val="nil"/>
              <w:bottom w:val="single" w:sz="8" w:space="0" w:color="FFFFFF"/>
              <w:right w:val="single" w:sz="8" w:space="0" w:color="FFFFFF"/>
            </w:tcBorders>
            <w:shd w:val="clear" w:color="000000" w:fill="5EDBFF"/>
            <w:vAlign w:val="center"/>
            <w:hideMark/>
          </w:tcPr>
          <w:p w14:paraId="5DDA12F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Protecting customer data from misuse, and ensuring services and features are safe and secure</w:t>
            </w:r>
          </w:p>
        </w:tc>
        <w:tc>
          <w:tcPr>
            <w:tcW w:w="2136" w:type="dxa"/>
            <w:tcBorders>
              <w:top w:val="nil"/>
              <w:left w:val="nil"/>
              <w:bottom w:val="single" w:sz="8" w:space="0" w:color="FFFFFF"/>
              <w:right w:val="single" w:sz="8" w:space="0" w:color="FFFFFF"/>
            </w:tcBorders>
            <w:shd w:val="clear" w:color="000000" w:fill="5EDBFF"/>
            <w:vAlign w:val="center"/>
            <w:hideMark/>
          </w:tcPr>
          <w:p w14:paraId="1215C354" w14:textId="515A8FBD" w:rsidR="007E1978" w:rsidRPr="007E1978" w:rsidRDefault="00903C75" w:rsidP="003E6D8A">
            <w:pPr>
              <w:spacing w:after="0" w:line="240" w:lineRule="auto"/>
              <w:jc w:val="center"/>
              <w:rPr>
                <w:rFonts w:ascii="Segoe UI" w:eastAsia="Times New Roman" w:hAnsi="Segoe UI" w:cs="Segoe UI"/>
                <w:color w:val="000000"/>
                <w:sz w:val="18"/>
                <w:szCs w:val="18"/>
              </w:rPr>
            </w:pPr>
            <w:hyperlink r:id="rId80"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95672EE"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8E5F82B"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96E94FD"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Protocols</w:t>
            </w:r>
          </w:p>
        </w:tc>
        <w:tc>
          <w:tcPr>
            <w:tcW w:w="5130" w:type="dxa"/>
            <w:tcBorders>
              <w:top w:val="nil"/>
              <w:left w:val="nil"/>
              <w:bottom w:val="single" w:sz="8" w:space="0" w:color="FFFFFF"/>
              <w:right w:val="single" w:sz="8" w:space="0" w:color="FFFFFF"/>
            </w:tcBorders>
            <w:shd w:val="clear" w:color="000000" w:fill="5EDBFF"/>
            <w:vAlign w:val="center"/>
            <w:hideMark/>
          </w:tcPr>
          <w:p w14:paraId="1256820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Networking protocols are documented according to Microsoft and regulatory requirements</w:t>
            </w:r>
          </w:p>
        </w:tc>
        <w:tc>
          <w:tcPr>
            <w:tcW w:w="2136" w:type="dxa"/>
            <w:tcBorders>
              <w:top w:val="nil"/>
              <w:left w:val="nil"/>
              <w:bottom w:val="single" w:sz="8" w:space="0" w:color="FFFFFF"/>
              <w:right w:val="single" w:sz="8" w:space="0" w:color="FFFFFF"/>
            </w:tcBorders>
            <w:shd w:val="clear" w:color="000000" w:fill="5EDBFF"/>
            <w:vAlign w:val="center"/>
            <w:hideMark/>
          </w:tcPr>
          <w:p w14:paraId="1BC82C41" w14:textId="67610840"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81"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64639F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48412F1"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49D772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Security and Anti-Fraud</w:t>
            </w:r>
          </w:p>
        </w:tc>
        <w:tc>
          <w:tcPr>
            <w:tcW w:w="5130" w:type="dxa"/>
            <w:tcBorders>
              <w:top w:val="nil"/>
              <w:left w:val="nil"/>
              <w:bottom w:val="single" w:sz="8" w:space="0" w:color="FFFFFF"/>
              <w:right w:val="single" w:sz="8" w:space="0" w:color="FFFFFF"/>
            </w:tcBorders>
            <w:shd w:val="clear" w:color="000000" w:fill="5EDBFF"/>
            <w:vAlign w:val="center"/>
            <w:hideMark/>
          </w:tcPr>
          <w:p w14:paraId="694CC4D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Making Windows experiences the most secure and privacy-protecting   OS on the market</w:t>
            </w:r>
          </w:p>
        </w:tc>
        <w:tc>
          <w:tcPr>
            <w:tcW w:w="2136" w:type="dxa"/>
            <w:tcBorders>
              <w:top w:val="nil"/>
              <w:left w:val="nil"/>
              <w:bottom w:val="single" w:sz="8" w:space="0" w:color="FFFFFF"/>
              <w:right w:val="single" w:sz="8" w:space="0" w:color="FFFFFF"/>
            </w:tcBorders>
            <w:shd w:val="clear" w:color="000000" w:fill="5EDBFF"/>
            <w:vAlign w:val="center"/>
            <w:hideMark/>
          </w:tcPr>
          <w:p w14:paraId="41293E42" w14:textId="547ACD65"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82"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2EFFCC0"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93E7FF"/>
            <w:textDirection w:val="btLr"/>
            <w:vAlign w:val="center"/>
            <w:hideMark/>
          </w:tcPr>
          <w:p w14:paraId="2F2BEB8A"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all teams</w:t>
            </w:r>
          </w:p>
        </w:tc>
        <w:tc>
          <w:tcPr>
            <w:tcW w:w="2210" w:type="dxa"/>
            <w:tcBorders>
              <w:top w:val="nil"/>
              <w:left w:val="nil"/>
              <w:bottom w:val="single" w:sz="8" w:space="0" w:color="FFFFFF"/>
              <w:right w:val="single" w:sz="8" w:space="0" w:color="FFFFFF"/>
            </w:tcBorders>
            <w:shd w:val="clear" w:color="000000" w:fill="93E7FF"/>
            <w:vAlign w:val="center"/>
            <w:hideMark/>
          </w:tcPr>
          <w:p w14:paraId="42F7E94B"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Compatibility</w:t>
            </w:r>
          </w:p>
        </w:tc>
        <w:tc>
          <w:tcPr>
            <w:tcW w:w="5130" w:type="dxa"/>
            <w:tcBorders>
              <w:top w:val="nil"/>
              <w:left w:val="nil"/>
              <w:bottom w:val="single" w:sz="8" w:space="0" w:color="FFFFFF"/>
              <w:right w:val="single" w:sz="8" w:space="0" w:color="FFFFFF"/>
            </w:tcBorders>
            <w:shd w:val="clear" w:color="000000" w:fill="93E7FF"/>
            <w:vAlign w:val="center"/>
            <w:hideMark/>
          </w:tcPr>
          <w:p w14:paraId="3BBDCC1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Apps, devices and sites just work</w:t>
            </w:r>
          </w:p>
        </w:tc>
        <w:tc>
          <w:tcPr>
            <w:tcW w:w="2136" w:type="dxa"/>
            <w:tcBorders>
              <w:top w:val="nil"/>
              <w:left w:val="nil"/>
              <w:bottom w:val="single" w:sz="8" w:space="0" w:color="FFFFFF"/>
              <w:right w:val="single" w:sz="8" w:space="0" w:color="FFFFFF"/>
            </w:tcBorders>
            <w:shd w:val="clear" w:color="000000" w:fill="93E7FF"/>
            <w:vAlign w:val="center"/>
            <w:hideMark/>
          </w:tcPr>
          <w:p w14:paraId="7B4C8DFC" w14:textId="7D0ECB91"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83"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446CA2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0BC0238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651E9F7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Performance</w:t>
            </w:r>
          </w:p>
        </w:tc>
        <w:tc>
          <w:tcPr>
            <w:tcW w:w="5130" w:type="dxa"/>
            <w:tcBorders>
              <w:top w:val="nil"/>
              <w:left w:val="nil"/>
              <w:bottom w:val="single" w:sz="8" w:space="0" w:color="FFFFFF"/>
              <w:right w:val="single" w:sz="8" w:space="0" w:color="FFFFFF"/>
            </w:tcBorders>
            <w:shd w:val="clear" w:color="000000" w:fill="93E7FF"/>
            <w:vAlign w:val="center"/>
            <w:hideMark/>
          </w:tcPr>
          <w:p w14:paraId="62D9953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Responsiveness, storage space, data usage and power satisfy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503F37A6" w14:textId="049C4B62"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84" w:history="1">
              <w:r w:rsidR="003E6D8A" w:rsidRPr="003E6D8A">
                <w:rPr>
                  <w:rStyle w:val="Hyperlink"/>
                  <w:rFonts w:ascii="Segoe UI" w:eastAsia="Times New Roman" w:hAnsi="Segoe UI" w:cs="Segoe UI"/>
                  <w:color w:val="auto"/>
                  <w:sz w:val="18"/>
                  <w:szCs w:val="18"/>
                </w:rPr>
                <w:t>Get Started</w:t>
              </w:r>
            </w:hyperlink>
          </w:p>
        </w:tc>
      </w:tr>
      <w:tr w:rsidR="007E1978" w:rsidRPr="007E1978" w14:paraId="13D8191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AC4F9E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01B3E95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Reliability</w:t>
            </w:r>
          </w:p>
        </w:tc>
        <w:tc>
          <w:tcPr>
            <w:tcW w:w="5130" w:type="dxa"/>
            <w:tcBorders>
              <w:top w:val="nil"/>
              <w:left w:val="nil"/>
              <w:bottom w:val="single" w:sz="8" w:space="0" w:color="FFFFFF"/>
              <w:right w:val="single" w:sz="8" w:space="0" w:color="FFFFFF"/>
            </w:tcBorders>
            <w:shd w:val="clear" w:color="000000" w:fill="93E7FF"/>
            <w:vAlign w:val="center"/>
            <w:hideMark/>
          </w:tcPr>
          <w:p w14:paraId="6E0A6618"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Devices and scenarios are measurably reliable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1FFBA43A" w14:textId="476D50F9"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85" w:history="1">
              <w:r w:rsidR="003E6D8A" w:rsidRPr="003E6D8A">
                <w:rPr>
                  <w:rStyle w:val="Hyperlink"/>
                  <w:rFonts w:ascii="Segoe UI" w:eastAsia="Times New Roman" w:hAnsi="Segoe UI" w:cs="Segoe UI"/>
                  <w:color w:val="auto"/>
                  <w:sz w:val="18"/>
                  <w:szCs w:val="18"/>
                </w:rPr>
                <w:t>Get Started</w:t>
              </w:r>
            </w:hyperlink>
          </w:p>
        </w:tc>
      </w:tr>
      <w:tr w:rsidR="007E1978" w:rsidRPr="007E1978" w14:paraId="0F5F0BD4"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64466C6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7CB9935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World-Readiness</w:t>
            </w:r>
          </w:p>
        </w:tc>
        <w:tc>
          <w:tcPr>
            <w:tcW w:w="5130" w:type="dxa"/>
            <w:tcBorders>
              <w:top w:val="nil"/>
              <w:left w:val="nil"/>
              <w:bottom w:val="single" w:sz="8" w:space="0" w:color="FFFFFF"/>
              <w:right w:val="single" w:sz="8" w:space="0" w:color="FFFFFF"/>
            </w:tcBorders>
            <w:shd w:val="clear" w:color="000000" w:fill="93E7FF"/>
            <w:vAlign w:val="center"/>
            <w:hideMark/>
          </w:tcPr>
          <w:p w14:paraId="76566E55"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work for and excite customers worldwide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6CD3AB49" w14:textId="7BCF1691"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86"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2829F82"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C9F3FF"/>
            <w:textDirection w:val="btLr"/>
            <w:vAlign w:val="center"/>
            <w:hideMark/>
          </w:tcPr>
          <w:p w14:paraId="4C5584AE"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some teams</w:t>
            </w:r>
          </w:p>
        </w:tc>
        <w:tc>
          <w:tcPr>
            <w:tcW w:w="2210" w:type="dxa"/>
            <w:tcBorders>
              <w:top w:val="nil"/>
              <w:left w:val="nil"/>
              <w:bottom w:val="single" w:sz="8" w:space="0" w:color="FFFFFF"/>
              <w:right w:val="single" w:sz="8" w:space="0" w:color="FFFFFF"/>
            </w:tcBorders>
            <w:shd w:val="clear" w:color="000000" w:fill="C9F3FF"/>
            <w:vAlign w:val="center"/>
            <w:hideMark/>
          </w:tcPr>
          <w:p w14:paraId="07CFD7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Developer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4B92318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Developers have the APIs, samples, and documentation needed to build great apps</w:t>
            </w:r>
          </w:p>
        </w:tc>
        <w:tc>
          <w:tcPr>
            <w:tcW w:w="2136" w:type="dxa"/>
            <w:tcBorders>
              <w:top w:val="nil"/>
              <w:left w:val="nil"/>
              <w:bottom w:val="single" w:sz="8" w:space="0" w:color="FFFFFF"/>
              <w:right w:val="single" w:sz="8" w:space="0" w:color="FFFFFF"/>
            </w:tcBorders>
            <w:shd w:val="clear" w:color="000000" w:fill="C9F3FF"/>
            <w:vAlign w:val="center"/>
            <w:hideMark/>
          </w:tcPr>
          <w:p w14:paraId="428424C0" w14:textId="7560FB9E"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87"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8D310E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82E1C3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BFC2EBC"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Manageability</w:t>
            </w:r>
          </w:p>
        </w:tc>
        <w:tc>
          <w:tcPr>
            <w:tcW w:w="5130" w:type="dxa"/>
            <w:tcBorders>
              <w:top w:val="nil"/>
              <w:left w:val="nil"/>
              <w:bottom w:val="single" w:sz="8" w:space="0" w:color="FFFFFF"/>
              <w:right w:val="single" w:sz="8" w:space="0" w:color="FFFFFF"/>
            </w:tcBorders>
            <w:shd w:val="clear" w:color="000000" w:fill="C9F3FF"/>
            <w:vAlign w:val="center"/>
            <w:hideMark/>
          </w:tcPr>
          <w:p w14:paraId="0499BF36" w14:textId="20A8C3E8" w:rsidR="007E1978" w:rsidRPr="007E1978" w:rsidRDefault="007E1978" w:rsidP="007E1978">
            <w:pPr>
              <w:spacing w:after="0" w:line="240" w:lineRule="auto"/>
              <w:rPr>
                <w:rFonts w:ascii="Segoe UI" w:eastAsia="Times New Roman" w:hAnsi="Segoe UI" w:cs="Segoe UI"/>
                <w:color w:val="000000"/>
                <w:sz w:val="18"/>
                <w:szCs w:val="18"/>
              </w:rPr>
            </w:pPr>
            <w:r w:rsidRPr="00344300">
              <w:rPr>
                <w:rFonts w:ascii="Segoe UI" w:eastAsia="Times New Roman" w:hAnsi="Segoe UI" w:cs="Segoe UI"/>
                <w:color w:val="000000"/>
                <w:sz w:val="18"/>
                <w:szCs w:val="18"/>
              </w:rPr>
              <w:t>Cloud OS is enabled via automation and remote management of all applications, features, roles, and services</w:t>
            </w:r>
          </w:p>
        </w:tc>
        <w:tc>
          <w:tcPr>
            <w:tcW w:w="2136" w:type="dxa"/>
            <w:tcBorders>
              <w:top w:val="nil"/>
              <w:left w:val="nil"/>
              <w:bottom w:val="single" w:sz="8" w:space="0" w:color="FFFFFF"/>
              <w:right w:val="single" w:sz="8" w:space="0" w:color="FFFFFF"/>
            </w:tcBorders>
            <w:shd w:val="clear" w:color="000000" w:fill="C9F3FF"/>
            <w:vAlign w:val="center"/>
            <w:hideMark/>
          </w:tcPr>
          <w:p w14:paraId="19493716" w14:textId="157B1B28"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88" w:history="1">
              <w:r w:rsidR="003E6D8A" w:rsidRPr="003E6D8A">
                <w:rPr>
                  <w:rStyle w:val="Hyperlink"/>
                  <w:rFonts w:ascii="Segoe UI" w:eastAsia="Times New Roman" w:hAnsi="Segoe UI" w:cs="Segoe UI"/>
                  <w:color w:val="auto"/>
                  <w:sz w:val="18"/>
                  <w:szCs w:val="18"/>
                </w:rPr>
                <w:t>Get Started</w:t>
              </w:r>
            </w:hyperlink>
          </w:p>
        </w:tc>
      </w:tr>
      <w:tr w:rsidR="007E1978" w:rsidRPr="007E1978" w14:paraId="5D9E1B1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43B18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A2B7A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User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61038C9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UI meets UX guidelines around design and usability</w:t>
            </w:r>
          </w:p>
        </w:tc>
        <w:tc>
          <w:tcPr>
            <w:tcW w:w="2136" w:type="dxa"/>
            <w:tcBorders>
              <w:top w:val="nil"/>
              <w:left w:val="nil"/>
              <w:bottom w:val="single" w:sz="8" w:space="0" w:color="FFFFFF"/>
              <w:right w:val="single" w:sz="8" w:space="0" w:color="FFFFFF"/>
            </w:tcBorders>
            <w:shd w:val="clear" w:color="000000" w:fill="C9F3FF"/>
            <w:vAlign w:val="center"/>
            <w:hideMark/>
          </w:tcPr>
          <w:p w14:paraId="60349DFF" w14:textId="721A5E0B" w:rsidR="007E1978" w:rsidRPr="003E6D8A" w:rsidRDefault="00903C75" w:rsidP="003E6D8A">
            <w:pPr>
              <w:spacing w:after="0" w:line="240" w:lineRule="auto"/>
              <w:jc w:val="center"/>
              <w:rPr>
                <w:rStyle w:val="Hyperlink"/>
                <w:rFonts w:ascii="Segoe UI" w:eastAsia="Times New Roman" w:hAnsi="Segoe UI" w:cs="Segoe UI"/>
                <w:color w:val="auto"/>
                <w:sz w:val="18"/>
                <w:szCs w:val="18"/>
              </w:rPr>
            </w:pPr>
            <w:hyperlink r:id="rId89" w:history="1">
              <w:r w:rsidR="003E6D8A" w:rsidRPr="003E6D8A">
                <w:rPr>
                  <w:rStyle w:val="Hyperlink"/>
                  <w:rFonts w:ascii="Segoe UI" w:eastAsia="Times New Roman" w:hAnsi="Segoe UI" w:cs="Segoe UI"/>
                  <w:color w:val="auto"/>
                  <w:sz w:val="18"/>
                  <w:szCs w:val="18"/>
                </w:rPr>
                <w:t>Get Started</w:t>
              </w:r>
            </w:hyperlink>
          </w:p>
        </w:tc>
      </w:tr>
    </w:tbl>
    <w:p w14:paraId="1E9C368D" w14:textId="20F0BE6F" w:rsidR="00F60102" w:rsidRDefault="00F60102" w:rsidP="007E1978">
      <w:pPr>
        <w:rPr>
          <w:rStyle w:val="Hyperlink"/>
        </w:rPr>
      </w:pPr>
    </w:p>
    <w:p w14:paraId="7EF341A8" w14:textId="77777777" w:rsidR="009D60DC" w:rsidRDefault="009D60DC" w:rsidP="009D60DC">
      <w:pPr>
        <w:pStyle w:val="Heading1"/>
      </w:pPr>
      <w:bookmarkStart w:id="127" w:name="_Toc338667014"/>
      <w:r>
        <w:t>DOCUMENT UPDATE HISTORY</w:t>
      </w:r>
      <w:bookmarkEnd w:id="127"/>
    </w:p>
    <w:p w14:paraId="552ACAAF" w14:textId="77777777" w:rsidR="009D60DC" w:rsidRDefault="009D60DC" w:rsidP="009D60DC"/>
    <w:tbl>
      <w:tblPr>
        <w:tblStyle w:val="Wind8ws"/>
        <w:tblW w:w="0" w:type="auto"/>
        <w:tblLook w:val="04A0" w:firstRow="1" w:lastRow="0" w:firstColumn="1" w:lastColumn="0" w:noHBand="0" w:noVBand="1"/>
      </w:tblPr>
      <w:tblGrid>
        <w:gridCol w:w="2503"/>
        <w:gridCol w:w="2910"/>
        <w:gridCol w:w="5099"/>
      </w:tblGrid>
      <w:tr w:rsidR="009D60DC" w14:paraId="1032EA2D" w14:textId="77777777" w:rsidTr="009C0D4C">
        <w:trPr>
          <w:cnfStyle w:val="100000000000" w:firstRow="1" w:lastRow="0" w:firstColumn="0" w:lastColumn="0" w:oddVBand="0" w:evenVBand="0" w:oddHBand="0" w:evenHBand="0" w:firstRowFirstColumn="0" w:firstRowLastColumn="0" w:lastRowFirstColumn="0" w:lastRowLastColumn="0"/>
          <w:trHeight w:val="432"/>
        </w:trPr>
        <w:tc>
          <w:tcPr>
            <w:tcW w:w="2545" w:type="dxa"/>
            <w:tcMar>
              <w:top w:w="58" w:type="dxa"/>
              <w:bottom w:w="58" w:type="dxa"/>
            </w:tcMar>
            <w:hideMark/>
          </w:tcPr>
          <w:p w14:paraId="65AE70C4" w14:textId="77777777" w:rsidR="009D60DC" w:rsidRDefault="009D60DC" w:rsidP="00083991">
            <w:pPr>
              <w:spacing w:after="0" w:line="240" w:lineRule="auto"/>
            </w:pPr>
            <w:r>
              <w:t>Date</w:t>
            </w:r>
          </w:p>
        </w:tc>
        <w:tc>
          <w:tcPr>
            <w:tcW w:w="2970" w:type="dxa"/>
            <w:tcMar>
              <w:top w:w="58" w:type="dxa"/>
              <w:bottom w:w="58" w:type="dxa"/>
            </w:tcMar>
            <w:hideMark/>
          </w:tcPr>
          <w:p w14:paraId="7028FD32" w14:textId="77777777" w:rsidR="009D60DC" w:rsidRDefault="009D60DC" w:rsidP="00083991">
            <w:pPr>
              <w:spacing w:after="0" w:line="240" w:lineRule="auto"/>
            </w:pPr>
            <w:r>
              <w:t>Author</w:t>
            </w:r>
          </w:p>
        </w:tc>
        <w:tc>
          <w:tcPr>
            <w:tcW w:w="5220" w:type="dxa"/>
            <w:tcMar>
              <w:top w:w="58" w:type="dxa"/>
              <w:bottom w:w="58" w:type="dxa"/>
            </w:tcMar>
            <w:hideMark/>
          </w:tcPr>
          <w:p w14:paraId="6F8659E0" w14:textId="77777777" w:rsidR="009D60DC" w:rsidRDefault="009D60DC" w:rsidP="00083991">
            <w:pPr>
              <w:spacing w:after="0" w:line="240" w:lineRule="auto"/>
            </w:pPr>
            <w:r>
              <w:t>Changes</w:t>
            </w:r>
          </w:p>
        </w:tc>
      </w:tr>
      <w:tr w:rsidR="009D60DC" w14:paraId="129CCB72" w14:textId="77777777" w:rsidTr="009C0D4C">
        <w:tc>
          <w:tcPr>
            <w:tcW w:w="2545" w:type="dxa"/>
            <w:tcMar>
              <w:top w:w="58" w:type="dxa"/>
              <w:bottom w:w="58" w:type="dxa"/>
            </w:tcMar>
          </w:tcPr>
          <w:p w14:paraId="0C4E874F" w14:textId="043E0D28" w:rsidR="009D60DC" w:rsidRPr="005132CE" w:rsidRDefault="00E955F5" w:rsidP="00214046">
            <w:pPr>
              <w:spacing w:after="0" w:line="240" w:lineRule="auto"/>
              <w:rPr>
                <w:sz w:val="20"/>
              </w:rPr>
            </w:pPr>
            <w:r>
              <w:rPr>
                <w:sz w:val="20"/>
              </w:rPr>
              <w:t>3/18/2014</w:t>
            </w:r>
          </w:p>
        </w:tc>
        <w:tc>
          <w:tcPr>
            <w:tcW w:w="2970" w:type="dxa"/>
            <w:tcMar>
              <w:top w:w="58" w:type="dxa"/>
              <w:bottom w:w="58" w:type="dxa"/>
            </w:tcMar>
          </w:tcPr>
          <w:p w14:paraId="3BA995B3" w14:textId="381F0E20" w:rsidR="009D60DC" w:rsidRPr="005132CE" w:rsidRDefault="00394966" w:rsidP="00214046">
            <w:pPr>
              <w:spacing w:after="0" w:line="240" w:lineRule="auto"/>
              <w:rPr>
                <w:sz w:val="20"/>
              </w:rPr>
            </w:pPr>
            <w:r>
              <w:rPr>
                <w:sz w:val="20"/>
              </w:rPr>
              <w:t>MaliniJa</w:t>
            </w:r>
          </w:p>
        </w:tc>
        <w:tc>
          <w:tcPr>
            <w:tcW w:w="5220" w:type="dxa"/>
            <w:tcMar>
              <w:top w:w="58" w:type="dxa"/>
              <w:bottom w:w="58" w:type="dxa"/>
            </w:tcMar>
          </w:tcPr>
          <w:p w14:paraId="73E0D01D" w14:textId="1A6DC582" w:rsidR="009D60DC" w:rsidRPr="005132CE" w:rsidRDefault="00394966" w:rsidP="00214046">
            <w:pPr>
              <w:spacing w:after="0" w:line="240" w:lineRule="auto"/>
              <w:rPr>
                <w:sz w:val="20"/>
              </w:rPr>
            </w:pPr>
            <w:r>
              <w:rPr>
                <w:sz w:val="20"/>
              </w:rPr>
              <w:t>First Draft of one pager</w:t>
            </w:r>
          </w:p>
        </w:tc>
      </w:tr>
      <w:tr w:rsidR="009D60DC" w14:paraId="02896ABA" w14:textId="77777777" w:rsidTr="009C0D4C">
        <w:tc>
          <w:tcPr>
            <w:tcW w:w="2545" w:type="dxa"/>
            <w:tcMar>
              <w:top w:w="58" w:type="dxa"/>
              <w:bottom w:w="58" w:type="dxa"/>
            </w:tcMar>
          </w:tcPr>
          <w:p w14:paraId="24357EE7" w14:textId="2FC16085" w:rsidR="009D60DC" w:rsidRPr="005132CE" w:rsidRDefault="00E955F5" w:rsidP="00214046">
            <w:pPr>
              <w:spacing w:after="0" w:line="240" w:lineRule="auto"/>
              <w:rPr>
                <w:sz w:val="20"/>
              </w:rPr>
            </w:pPr>
            <w:r>
              <w:rPr>
                <w:sz w:val="20"/>
              </w:rPr>
              <w:t>4/25/2014</w:t>
            </w:r>
          </w:p>
        </w:tc>
        <w:tc>
          <w:tcPr>
            <w:tcW w:w="2970" w:type="dxa"/>
            <w:tcMar>
              <w:top w:w="58" w:type="dxa"/>
              <w:bottom w:w="58" w:type="dxa"/>
            </w:tcMar>
          </w:tcPr>
          <w:p w14:paraId="33521705" w14:textId="0E63795B" w:rsidR="009D60DC" w:rsidRPr="005132CE" w:rsidRDefault="00E955F5" w:rsidP="00214046">
            <w:pPr>
              <w:spacing w:after="0" w:line="240" w:lineRule="auto"/>
              <w:rPr>
                <w:sz w:val="20"/>
              </w:rPr>
            </w:pPr>
            <w:r>
              <w:rPr>
                <w:sz w:val="20"/>
              </w:rPr>
              <w:t>MaliniJa</w:t>
            </w:r>
          </w:p>
        </w:tc>
        <w:tc>
          <w:tcPr>
            <w:tcW w:w="5220" w:type="dxa"/>
            <w:tcMar>
              <w:top w:w="58" w:type="dxa"/>
              <w:bottom w:w="58" w:type="dxa"/>
            </w:tcMar>
          </w:tcPr>
          <w:p w14:paraId="6F49F002" w14:textId="08FFB39F" w:rsidR="009D60DC" w:rsidRPr="005132CE" w:rsidRDefault="00E955F5" w:rsidP="00214046">
            <w:pPr>
              <w:spacing w:after="0" w:line="240" w:lineRule="auto"/>
              <w:rPr>
                <w:sz w:val="20"/>
              </w:rPr>
            </w:pPr>
            <w:r>
              <w:rPr>
                <w:sz w:val="20"/>
              </w:rPr>
              <w:t>Initial Review of scenarios, goals and non-goals complete</w:t>
            </w:r>
          </w:p>
        </w:tc>
      </w:tr>
      <w:tr w:rsidR="009D60DC" w14:paraId="215FF882" w14:textId="77777777" w:rsidTr="009C0D4C">
        <w:tc>
          <w:tcPr>
            <w:tcW w:w="2545" w:type="dxa"/>
            <w:tcMar>
              <w:top w:w="58" w:type="dxa"/>
              <w:bottom w:w="58" w:type="dxa"/>
            </w:tcMar>
          </w:tcPr>
          <w:p w14:paraId="6CD0078E" w14:textId="411B919B" w:rsidR="009D60DC" w:rsidRPr="005132CE" w:rsidRDefault="00E955F5" w:rsidP="00214046">
            <w:pPr>
              <w:spacing w:after="0" w:line="240" w:lineRule="auto"/>
              <w:rPr>
                <w:sz w:val="20"/>
              </w:rPr>
            </w:pPr>
            <w:r>
              <w:rPr>
                <w:sz w:val="20"/>
              </w:rPr>
              <w:t>5/16/2014</w:t>
            </w:r>
          </w:p>
        </w:tc>
        <w:tc>
          <w:tcPr>
            <w:tcW w:w="2970" w:type="dxa"/>
            <w:tcMar>
              <w:top w:w="58" w:type="dxa"/>
              <w:bottom w:w="58" w:type="dxa"/>
            </w:tcMar>
          </w:tcPr>
          <w:p w14:paraId="03BED651" w14:textId="1440D51B" w:rsidR="009D60DC" w:rsidRPr="005132CE" w:rsidRDefault="00E955F5" w:rsidP="00214046">
            <w:pPr>
              <w:spacing w:after="0" w:line="240" w:lineRule="auto"/>
              <w:rPr>
                <w:sz w:val="20"/>
              </w:rPr>
            </w:pPr>
            <w:r>
              <w:rPr>
                <w:sz w:val="20"/>
              </w:rPr>
              <w:t>MaliniJa</w:t>
            </w:r>
          </w:p>
        </w:tc>
        <w:tc>
          <w:tcPr>
            <w:tcW w:w="5220" w:type="dxa"/>
            <w:tcMar>
              <w:top w:w="58" w:type="dxa"/>
              <w:bottom w:w="58" w:type="dxa"/>
            </w:tcMar>
          </w:tcPr>
          <w:p w14:paraId="6D08E915" w14:textId="77777777" w:rsidR="00E955F5" w:rsidRDefault="00E955F5" w:rsidP="00214046">
            <w:pPr>
              <w:spacing w:after="0" w:line="240" w:lineRule="auto"/>
              <w:rPr>
                <w:sz w:val="20"/>
              </w:rPr>
            </w:pPr>
            <w:r>
              <w:rPr>
                <w:sz w:val="20"/>
              </w:rPr>
              <w:t>File Share (Standard Format, local content) detailed spec review complete</w:t>
            </w:r>
          </w:p>
          <w:p w14:paraId="4B30920E" w14:textId="2AD5D6BA" w:rsidR="009D60DC" w:rsidRPr="005132CE" w:rsidRDefault="00E955F5" w:rsidP="00214046">
            <w:pPr>
              <w:spacing w:after="0" w:line="240" w:lineRule="auto"/>
              <w:rPr>
                <w:sz w:val="20"/>
              </w:rPr>
            </w:pPr>
            <w:r>
              <w:rPr>
                <w:sz w:val="20"/>
              </w:rPr>
              <w:t xml:space="preserve">Sections </w:t>
            </w:r>
            <w:r>
              <w:t>5, 9.1, 9.2, 9.4.1 reviewed.</w:t>
            </w:r>
          </w:p>
        </w:tc>
      </w:tr>
      <w:tr w:rsidR="009D60DC" w14:paraId="43894428" w14:textId="77777777" w:rsidTr="009C0D4C">
        <w:tc>
          <w:tcPr>
            <w:tcW w:w="2545" w:type="dxa"/>
            <w:tcMar>
              <w:top w:w="58" w:type="dxa"/>
              <w:bottom w:w="58" w:type="dxa"/>
            </w:tcMar>
          </w:tcPr>
          <w:p w14:paraId="79CD4966" w14:textId="7C9C0034" w:rsidR="009D60DC" w:rsidRPr="005132CE" w:rsidRDefault="009D60DC" w:rsidP="00214046">
            <w:pPr>
              <w:spacing w:after="0" w:line="240" w:lineRule="auto"/>
              <w:rPr>
                <w:sz w:val="20"/>
              </w:rPr>
            </w:pPr>
          </w:p>
        </w:tc>
        <w:tc>
          <w:tcPr>
            <w:tcW w:w="2970" w:type="dxa"/>
            <w:tcMar>
              <w:top w:w="58" w:type="dxa"/>
              <w:bottom w:w="58" w:type="dxa"/>
            </w:tcMar>
          </w:tcPr>
          <w:p w14:paraId="5385B468" w14:textId="1E33795C" w:rsidR="009D60DC" w:rsidRPr="005132CE" w:rsidRDefault="00E955F5" w:rsidP="00214046">
            <w:pPr>
              <w:spacing w:after="0" w:line="240" w:lineRule="auto"/>
              <w:rPr>
                <w:sz w:val="20"/>
              </w:rPr>
            </w:pPr>
            <w:r>
              <w:rPr>
                <w:sz w:val="20"/>
              </w:rPr>
              <w:t>MaliniJa</w:t>
            </w:r>
          </w:p>
        </w:tc>
        <w:tc>
          <w:tcPr>
            <w:tcW w:w="5220" w:type="dxa"/>
            <w:tcMar>
              <w:top w:w="58" w:type="dxa"/>
              <w:bottom w:w="58" w:type="dxa"/>
            </w:tcMar>
          </w:tcPr>
          <w:p w14:paraId="40C9ED78" w14:textId="030BAA1A" w:rsidR="00E955F5" w:rsidRDefault="00E955F5" w:rsidP="00E955F5">
            <w:pPr>
              <w:spacing w:after="0" w:line="240" w:lineRule="auto"/>
              <w:rPr>
                <w:sz w:val="20"/>
              </w:rPr>
            </w:pPr>
            <w:r>
              <w:rPr>
                <w:sz w:val="20"/>
              </w:rPr>
              <w:t xml:space="preserve">File Share (Standard Format, local content) spec Signoff. </w:t>
            </w:r>
          </w:p>
          <w:p w14:paraId="4B66D86A" w14:textId="51F2DCAE" w:rsidR="009D60DC" w:rsidRPr="005132CE" w:rsidRDefault="00E955F5" w:rsidP="00E955F5">
            <w:pPr>
              <w:spacing w:after="0" w:line="240" w:lineRule="auto"/>
              <w:rPr>
                <w:sz w:val="20"/>
              </w:rPr>
            </w:pPr>
            <w:r>
              <w:rPr>
                <w:sz w:val="20"/>
              </w:rPr>
              <w:t xml:space="preserve">Sections </w:t>
            </w:r>
            <w:r>
              <w:t>5, 9.1, 9.2, 9.4.1 locked.</w:t>
            </w:r>
          </w:p>
        </w:tc>
      </w:tr>
      <w:tr w:rsidR="00E955F5" w14:paraId="15342804" w14:textId="77777777" w:rsidTr="009C0D4C">
        <w:tc>
          <w:tcPr>
            <w:tcW w:w="2545" w:type="dxa"/>
            <w:tcMar>
              <w:top w:w="58" w:type="dxa"/>
              <w:bottom w:w="58" w:type="dxa"/>
            </w:tcMar>
          </w:tcPr>
          <w:p w14:paraId="0DDBE733" w14:textId="77777777" w:rsidR="00E955F5" w:rsidRPr="005132CE" w:rsidRDefault="00E955F5" w:rsidP="00214046">
            <w:pPr>
              <w:spacing w:after="0" w:line="240" w:lineRule="auto"/>
              <w:rPr>
                <w:sz w:val="20"/>
              </w:rPr>
            </w:pPr>
          </w:p>
        </w:tc>
        <w:tc>
          <w:tcPr>
            <w:tcW w:w="2970" w:type="dxa"/>
            <w:tcMar>
              <w:top w:w="58" w:type="dxa"/>
              <w:bottom w:w="58" w:type="dxa"/>
            </w:tcMar>
          </w:tcPr>
          <w:p w14:paraId="48413A89" w14:textId="67FE0A23" w:rsidR="00E955F5" w:rsidRDefault="00E955F5" w:rsidP="00214046">
            <w:pPr>
              <w:spacing w:after="0" w:line="240" w:lineRule="auto"/>
              <w:rPr>
                <w:sz w:val="20"/>
              </w:rPr>
            </w:pPr>
            <w:r>
              <w:rPr>
                <w:sz w:val="20"/>
              </w:rPr>
              <w:t>MaliniJa</w:t>
            </w:r>
          </w:p>
        </w:tc>
        <w:tc>
          <w:tcPr>
            <w:tcW w:w="5220" w:type="dxa"/>
            <w:tcMar>
              <w:top w:w="58" w:type="dxa"/>
              <w:bottom w:w="58" w:type="dxa"/>
            </w:tcMar>
          </w:tcPr>
          <w:p w14:paraId="096F7DA7" w14:textId="35455625" w:rsidR="00E955F5" w:rsidRDefault="00E955F5" w:rsidP="00E955F5">
            <w:pPr>
              <w:spacing w:after="0" w:line="240" w:lineRule="auto"/>
              <w:rPr>
                <w:sz w:val="20"/>
              </w:rPr>
            </w:pPr>
            <w:r>
              <w:rPr>
                <w:sz w:val="20"/>
              </w:rPr>
              <w:t>OneDrive Share detailed spec review complete</w:t>
            </w:r>
          </w:p>
        </w:tc>
      </w:tr>
      <w:tr w:rsidR="00E955F5" w14:paraId="6A440D70" w14:textId="77777777" w:rsidTr="009C0D4C">
        <w:tc>
          <w:tcPr>
            <w:tcW w:w="2545" w:type="dxa"/>
            <w:tcMar>
              <w:top w:w="58" w:type="dxa"/>
              <w:bottom w:w="58" w:type="dxa"/>
            </w:tcMar>
          </w:tcPr>
          <w:p w14:paraId="073CBACB" w14:textId="77777777" w:rsidR="00E955F5" w:rsidRDefault="00E955F5" w:rsidP="00214046">
            <w:pPr>
              <w:spacing w:after="0" w:line="240" w:lineRule="auto"/>
              <w:rPr>
                <w:sz w:val="20"/>
              </w:rPr>
            </w:pPr>
          </w:p>
        </w:tc>
        <w:tc>
          <w:tcPr>
            <w:tcW w:w="2970" w:type="dxa"/>
            <w:tcMar>
              <w:top w:w="58" w:type="dxa"/>
              <w:bottom w:w="58" w:type="dxa"/>
            </w:tcMar>
          </w:tcPr>
          <w:p w14:paraId="3FD6B2B9" w14:textId="17D7DA40" w:rsidR="00E955F5" w:rsidRDefault="00E955F5" w:rsidP="00214046">
            <w:pPr>
              <w:spacing w:after="0" w:line="240" w:lineRule="auto"/>
              <w:rPr>
                <w:sz w:val="20"/>
              </w:rPr>
            </w:pPr>
            <w:r>
              <w:rPr>
                <w:sz w:val="20"/>
              </w:rPr>
              <w:t>MaliniJa</w:t>
            </w:r>
          </w:p>
        </w:tc>
        <w:tc>
          <w:tcPr>
            <w:tcW w:w="5220" w:type="dxa"/>
            <w:tcMar>
              <w:top w:w="58" w:type="dxa"/>
              <w:bottom w:w="58" w:type="dxa"/>
            </w:tcMar>
          </w:tcPr>
          <w:p w14:paraId="2A9326CB" w14:textId="5CC54558" w:rsidR="00E955F5" w:rsidRDefault="00E955F5" w:rsidP="00E955F5">
            <w:pPr>
              <w:spacing w:after="0" w:line="240" w:lineRule="auto"/>
              <w:rPr>
                <w:sz w:val="20"/>
              </w:rPr>
            </w:pPr>
            <w:r>
              <w:rPr>
                <w:sz w:val="20"/>
              </w:rPr>
              <w:t>OneDrive Share spec signoff</w:t>
            </w:r>
          </w:p>
        </w:tc>
      </w:tr>
      <w:tr w:rsidR="00E955F5" w14:paraId="5CCDDFD3" w14:textId="77777777" w:rsidTr="009C0D4C">
        <w:tc>
          <w:tcPr>
            <w:tcW w:w="2545" w:type="dxa"/>
            <w:tcMar>
              <w:top w:w="58" w:type="dxa"/>
              <w:bottom w:w="58" w:type="dxa"/>
            </w:tcMar>
          </w:tcPr>
          <w:p w14:paraId="24AB453B" w14:textId="77777777" w:rsidR="00E955F5" w:rsidRDefault="00E955F5" w:rsidP="00214046">
            <w:pPr>
              <w:spacing w:after="0" w:line="240" w:lineRule="auto"/>
              <w:rPr>
                <w:sz w:val="20"/>
              </w:rPr>
            </w:pPr>
          </w:p>
        </w:tc>
        <w:tc>
          <w:tcPr>
            <w:tcW w:w="2970" w:type="dxa"/>
            <w:tcMar>
              <w:top w:w="58" w:type="dxa"/>
              <w:bottom w:w="58" w:type="dxa"/>
            </w:tcMar>
          </w:tcPr>
          <w:p w14:paraId="598BAF17" w14:textId="4EDC948D" w:rsidR="00E955F5" w:rsidRDefault="00E955F5" w:rsidP="00214046">
            <w:pPr>
              <w:spacing w:after="0" w:line="240" w:lineRule="auto"/>
              <w:rPr>
                <w:sz w:val="20"/>
              </w:rPr>
            </w:pPr>
            <w:r>
              <w:rPr>
                <w:sz w:val="20"/>
              </w:rPr>
              <w:t>MaliniJa</w:t>
            </w:r>
          </w:p>
        </w:tc>
        <w:tc>
          <w:tcPr>
            <w:tcW w:w="5220" w:type="dxa"/>
            <w:tcMar>
              <w:top w:w="58" w:type="dxa"/>
              <w:bottom w:w="58" w:type="dxa"/>
            </w:tcMar>
          </w:tcPr>
          <w:p w14:paraId="5EC8EA35" w14:textId="65F052DC" w:rsidR="00E955F5" w:rsidRDefault="00E955F5" w:rsidP="00E955F5">
            <w:pPr>
              <w:spacing w:after="0" w:line="240" w:lineRule="auto"/>
              <w:rPr>
                <w:sz w:val="20"/>
              </w:rPr>
            </w:pPr>
            <w:r>
              <w:rPr>
                <w:sz w:val="20"/>
              </w:rPr>
              <w:t>RMT detailed spec review complete</w:t>
            </w:r>
          </w:p>
        </w:tc>
      </w:tr>
      <w:tr w:rsidR="00E955F5" w14:paraId="2F0F6840" w14:textId="77777777" w:rsidTr="009C0D4C">
        <w:tc>
          <w:tcPr>
            <w:tcW w:w="2545" w:type="dxa"/>
            <w:tcMar>
              <w:top w:w="58" w:type="dxa"/>
              <w:bottom w:w="58" w:type="dxa"/>
            </w:tcMar>
          </w:tcPr>
          <w:p w14:paraId="524B3634" w14:textId="77777777" w:rsidR="00E955F5" w:rsidRDefault="00E955F5" w:rsidP="00214046">
            <w:pPr>
              <w:spacing w:after="0" w:line="240" w:lineRule="auto"/>
              <w:rPr>
                <w:sz w:val="20"/>
              </w:rPr>
            </w:pPr>
          </w:p>
        </w:tc>
        <w:tc>
          <w:tcPr>
            <w:tcW w:w="2970" w:type="dxa"/>
            <w:tcMar>
              <w:top w:w="58" w:type="dxa"/>
              <w:bottom w:w="58" w:type="dxa"/>
            </w:tcMar>
          </w:tcPr>
          <w:p w14:paraId="2A6B4727" w14:textId="7F3BD41D" w:rsidR="00E955F5" w:rsidRDefault="00E955F5" w:rsidP="00214046">
            <w:pPr>
              <w:spacing w:after="0" w:line="240" w:lineRule="auto"/>
              <w:rPr>
                <w:sz w:val="20"/>
              </w:rPr>
            </w:pPr>
            <w:r>
              <w:rPr>
                <w:sz w:val="20"/>
              </w:rPr>
              <w:t>MaliniJa</w:t>
            </w:r>
          </w:p>
        </w:tc>
        <w:tc>
          <w:tcPr>
            <w:tcW w:w="5220" w:type="dxa"/>
            <w:tcMar>
              <w:top w:w="58" w:type="dxa"/>
              <w:bottom w:w="58" w:type="dxa"/>
            </w:tcMar>
          </w:tcPr>
          <w:p w14:paraId="709569F9" w14:textId="4FA7A50D" w:rsidR="00E955F5" w:rsidRDefault="00E955F5" w:rsidP="00E955F5">
            <w:pPr>
              <w:spacing w:after="0" w:line="240" w:lineRule="auto"/>
              <w:rPr>
                <w:sz w:val="20"/>
              </w:rPr>
            </w:pPr>
            <w:r>
              <w:rPr>
                <w:sz w:val="20"/>
              </w:rPr>
              <w:t>RMT spec signoff</w:t>
            </w:r>
          </w:p>
        </w:tc>
      </w:tr>
    </w:tbl>
    <w:p w14:paraId="56A733A3" w14:textId="1DA7F39B" w:rsidR="00BD10F4" w:rsidRDefault="00BD10F4" w:rsidP="00BD10F4">
      <w:pPr>
        <w:pStyle w:val="INSERTAREA"/>
      </w:pPr>
      <w:r>
        <w:t xml:space="preserve">appendix </w:t>
      </w:r>
    </w:p>
    <w:p w14:paraId="56A733A4" w14:textId="68D040DD" w:rsidR="00BD10F4" w:rsidRDefault="00BD10F4" w:rsidP="00DF7F81">
      <w:pPr>
        <w:pStyle w:val="Heading1"/>
        <w:numPr>
          <w:ilvl w:val="0"/>
          <w:numId w:val="3"/>
        </w:numPr>
      </w:pPr>
      <w:bookmarkStart w:id="128" w:name="_Toc338667015"/>
      <w:r>
        <w:t>Definitions &amp; Acronyms</w:t>
      </w:r>
      <w:bookmarkEnd w:id="128"/>
    </w:p>
    <w:p w14:paraId="56A733A5" w14:textId="77777777" w:rsidR="00BD10F4" w:rsidRDefault="00BD10F4" w:rsidP="005132CE"/>
    <w:p w14:paraId="56A733A6" w14:textId="77777777" w:rsidR="00BD10F4" w:rsidRDefault="00BD10F4" w:rsidP="00DF7F81">
      <w:pPr>
        <w:pStyle w:val="Heading1"/>
        <w:numPr>
          <w:ilvl w:val="0"/>
          <w:numId w:val="3"/>
        </w:numPr>
      </w:pPr>
      <w:bookmarkStart w:id="129" w:name="_Toc338667016"/>
      <w:r>
        <w:lastRenderedPageBreak/>
        <w:t>References</w:t>
      </w:r>
      <w:bookmarkEnd w:id="129"/>
    </w:p>
    <w:p w14:paraId="56A733A7" w14:textId="77777777" w:rsidR="00BD10F4" w:rsidRDefault="00BD10F4" w:rsidP="005132CE"/>
    <w:p w14:paraId="56A733AC" w14:textId="2107E502" w:rsidR="00264FE2" w:rsidRDefault="00BD10F4" w:rsidP="00DF7F81">
      <w:pPr>
        <w:pStyle w:val="Heading1"/>
        <w:numPr>
          <w:ilvl w:val="0"/>
          <w:numId w:val="3"/>
        </w:numPr>
      </w:pPr>
      <w:bookmarkStart w:id="130" w:name="_Toc338667017"/>
      <w:r>
        <w:t>Feature Q&amp;A / Decisions</w:t>
      </w:r>
      <w:bookmarkEnd w:id="130"/>
    </w:p>
    <w:p w14:paraId="745F0673" w14:textId="4CFC0685" w:rsidR="00C66A22" w:rsidRDefault="00C66A22" w:rsidP="00C66A22"/>
    <w:p w14:paraId="5631BBBC" w14:textId="4C49D45B" w:rsidR="00C66A22" w:rsidRDefault="00C66A22" w:rsidP="00C66A22">
      <w:pPr>
        <w:pStyle w:val="Heading1"/>
      </w:pPr>
      <w:r>
        <w:t>Appendix (Deleted content that may be of use later)</w:t>
      </w:r>
    </w:p>
    <w:p w14:paraId="67C35968" w14:textId="44752A6C" w:rsidR="00C66A22" w:rsidRDefault="001B0A22" w:rsidP="005E243D">
      <w:r>
        <w:t>Share one video questions</w:t>
      </w:r>
    </w:p>
    <w:p w14:paraId="5572557A" w14:textId="77777777" w:rsidR="001B0A22" w:rsidRDefault="001B0A22" w:rsidP="001B0A22">
      <w:pPr>
        <w:pStyle w:val="Questions"/>
      </w:pPr>
      <w:r>
        <w:t>Open issue: can we improve the flow other than expecting the user to restart flow</w:t>
      </w:r>
    </w:p>
    <w:p w14:paraId="1E461119" w14:textId="77777777" w:rsidR="001B0A22" w:rsidRDefault="001B0A22" w:rsidP="001B0A22">
      <w:pPr>
        <w:pStyle w:val="Questions"/>
      </w:pPr>
      <w:r>
        <w:t>Does the default experience on PC vary from phone?</w:t>
      </w:r>
    </w:p>
    <w:p w14:paraId="010AB584" w14:textId="77777777" w:rsidR="001B0A22" w:rsidRDefault="001B0A22" w:rsidP="001B0A22">
      <w:pPr>
        <w:pStyle w:val="Questions"/>
        <w:rPr>
          <w:sz w:val="22"/>
          <w:szCs w:val="22"/>
        </w:rPr>
      </w:pPr>
      <w:r>
        <w:t>Are there any differences in sharing videos between phone and pc?</w:t>
      </w:r>
    </w:p>
    <w:p w14:paraId="12E23CBB" w14:textId="77777777" w:rsidR="001B0A22" w:rsidRDefault="001B0A22" w:rsidP="001B0A22">
      <w:pPr>
        <w:pStyle w:val="Questions"/>
        <w:rPr>
          <w:color w:val="1F497D"/>
        </w:rPr>
      </w:pPr>
      <w:commentRangeStart w:id="131"/>
      <w:r>
        <w:rPr>
          <w:color w:val="1F497D"/>
        </w:rPr>
        <w:t>Yes – they use the same share contract, but the user experience is different depending on what apps are available on the platform. Apps only show up if the register for the video file extension and they are installed on the device. E.g., facebook must support “.mp4” and must be installed on the phone before it will show in the list (discoverability issue?).</w:t>
      </w:r>
      <w:commentRangeEnd w:id="131"/>
      <w:r>
        <w:rPr>
          <w:rStyle w:val="CommentReference"/>
          <w:rFonts w:ascii="Calibri" w:eastAsiaTheme="minorEastAsia" w:hAnsi="Calibri" w:cs="Times New Roman"/>
          <w:b w:val="0"/>
          <w:bCs w:val="0"/>
          <w:spacing w:val="0"/>
          <w:lang w:bidi="en-US"/>
        </w:rPr>
        <w:commentReference w:id="131"/>
      </w:r>
    </w:p>
    <w:p w14:paraId="0C40991F" w14:textId="77777777" w:rsidR="001B0A22" w:rsidRDefault="001B0A22" w:rsidP="001B0A22">
      <w:pPr>
        <w:pStyle w:val="Questions"/>
      </w:pPr>
      <w:r>
        <w:t>Do the share targets (let’s say gmail for example) compress the videos to the same extent?</w:t>
      </w:r>
    </w:p>
    <w:p w14:paraId="253EE84F" w14:textId="77777777" w:rsidR="001B0A22" w:rsidRDefault="001B0A22" w:rsidP="001B0A22">
      <w:pPr>
        <w:pStyle w:val="Questions"/>
        <w:rPr>
          <w:color w:val="1F497D"/>
        </w:rPr>
      </w:pPr>
      <w:r>
        <w:rPr>
          <w:color w:val="1F497D"/>
        </w:rPr>
        <w:t>On PC: no</w:t>
      </w:r>
    </w:p>
    <w:p w14:paraId="7962D6B4" w14:textId="77777777" w:rsidR="001B0A22" w:rsidRDefault="001B0A22" w:rsidP="001B0A22">
      <w:pPr>
        <w:pStyle w:val="Questions"/>
        <w:rPr>
          <w:color w:val="1F497D"/>
        </w:rPr>
      </w:pPr>
      <w:r>
        <w:rPr>
          <w:color w:val="1F497D"/>
        </w:rPr>
        <w:t>On phone: if you use the in-box SMS texting or mail app, it will attempt to do compression automatically. If it can’t compress it enough, it will fail.</w:t>
      </w:r>
    </w:p>
    <w:p w14:paraId="5FD3C232" w14:textId="77777777" w:rsidR="001B0A22" w:rsidRDefault="001B0A22" w:rsidP="001B0A22">
      <w:pPr>
        <w:pStyle w:val="Questions"/>
      </w:pPr>
      <w:r>
        <w:t>What are the other differences that you know of, and which device does it better?</w:t>
      </w:r>
    </w:p>
    <w:p w14:paraId="59CDD1B4" w14:textId="77777777" w:rsidR="001B0A22" w:rsidRDefault="001B0A22" w:rsidP="001B0A22">
      <w:pPr>
        <w:pStyle w:val="Questions"/>
        <w:rPr>
          <w:color w:val="1F497D"/>
        </w:rPr>
      </w:pPr>
      <w:r>
        <w:rPr>
          <w:color w:val="1F497D"/>
        </w:rPr>
        <w:t>Phone is better since you don’t have to find the share charm. A button on canvas invokes the share picker.</w:t>
      </w:r>
    </w:p>
    <w:p w14:paraId="47F2C28D" w14:textId="77777777" w:rsidR="001B0A22" w:rsidRDefault="001B0A22" w:rsidP="001B0A22">
      <w:pPr>
        <w:pStyle w:val="Questions"/>
      </w:pPr>
      <w:r>
        <w:t>Difference in share targets:</w:t>
      </w:r>
    </w:p>
    <w:p w14:paraId="471E8519" w14:textId="77777777" w:rsidR="001B0A22" w:rsidRDefault="001B0A22" w:rsidP="001B0A22">
      <w:pPr>
        <w:pStyle w:val="Questions"/>
      </w:pPr>
      <w:r>
        <w:t>Is there a difference in what target apps are available based on pc or phone? Are there some target apps that are supported for sharing video on one but not the other?</w:t>
      </w:r>
    </w:p>
    <w:p w14:paraId="78E4DCCE" w14:textId="77777777" w:rsidR="001B0A22" w:rsidRDefault="001B0A22" w:rsidP="001B0A22">
      <w:pPr>
        <w:pStyle w:val="Questions"/>
        <w:rPr>
          <w:color w:val="1F497D"/>
        </w:rPr>
      </w:pPr>
      <w:r>
        <w:rPr>
          <w:color w:val="1F497D"/>
        </w:rPr>
        <w:t>Facebook on PC doesn’t support video but facebook on phone does. I’m sure there are other instances of support on PC but not on phone or vice versa for cross platform apps.</w:t>
      </w:r>
    </w:p>
    <w:p w14:paraId="7EF7CB09" w14:textId="77777777" w:rsidR="001B0A22" w:rsidRDefault="001B0A22" w:rsidP="001B0A22">
      <w:pPr>
        <w:pStyle w:val="Questions"/>
        <w:rPr>
          <w:color w:val="1F497D"/>
        </w:rPr>
      </w:pPr>
      <w:r>
        <w:rPr>
          <w:color w:val="1F497D"/>
        </w:rPr>
        <w:t>PC seems to have fewer apps for social video sharing in general.</w:t>
      </w:r>
    </w:p>
    <w:p w14:paraId="03351062" w14:textId="77777777" w:rsidR="001B0A22" w:rsidRPr="00B15CCF" w:rsidRDefault="001B0A22" w:rsidP="001B0A22">
      <w:pPr>
        <w:pStyle w:val="Questions"/>
      </w:pPr>
      <w:r>
        <w:t xml:space="preserve">Why is for example 6snap or youtube not showing up as share targets (on phone) when I select a video? </w:t>
      </w:r>
    </w:p>
    <w:p w14:paraId="25C239AC" w14:textId="77777777" w:rsidR="001B0A22" w:rsidRDefault="001B0A22" w:rsidP="001B0A22">
      <w:pPr>
        <w:pStyle w:val="Questions"/>
        <w:rPr>
          <w:color w:val="1F497D"/>
        </w:rPr>
      </w:pPr>
      <w:r>
        <w:rPr>
          <w:color w:val="1F497D"/>
        </w:rPr>
        <w:t>First of all, there is not an official YouTube app on PC or on the phone, but that’s a problem that probably won’t get solved. (google embargo on Microsoft)</w:t>
      </w:r>
    </w:p>
    <w:p w14:paraId="272B4C90" w14:textId="77777777" w:rsidR="001B0A22" w:rsidRDefault="001B0A22" w:rsidP="001B0A22">
      <w:pPr>
        <w:pStyle w:val="Questions"/>
        <w:rPr>
          <w:color w:val="1F497D"/>
        </w:rPr>
      </w:pPr>
      <w:r>
        <w:rPr>
          <w:color w:val="1F497D"/>
        </w:rPr>
        <w:lastRenderedPageBreak/>
        <w:t>It wasn’t possible for apps without special provisioning from Microsoft (ie, only nokia or whatsapp who worked with us directly) to share a video before Blue (Arun, is this true? I think in 8.0 video could only be shared to special apps and inbox apps like mail and messaging)</w:t>
      </w:r>
    </w:p>
    <w:p w14:paraId="4324E8F5" w14:textId="77777777" w:rsidR="001B0A22" w:rsidRDefault="001B0A22" w:rsidP="001B0A22">
      <w:pPr>
        <w:pStyle w:val="Questions"/>
        <w:rPr>
          <w:color w:val="1F497D"/>
        </w:rPr>
      </w:pPr>
    </w:p>
    <w:p w14:paraId="7A09E521" w14:textId="77777777" w:rsidR="001B0A22" w:rsidRDefault="001B0A22" w:rsidP="001B0A22">
      <w:pPr>
        <w:pStyle w:val="Questions"/>
        <w:rPr>
          <w:color w:val="1F497D"/>
        </w:rPr>
      </w:pPr>
      <w:r>
        <w:rPr>
          <w:color w:val="1F497D"/>
        </w:rPr>
        <w:t>As for 6snap, I assume (like snapchat on other platforms) you are expected to capture within the app to insure there is less spam and that the content is “in the moment.” However, if the developer (Rudy Hyun) wanted to, he could register for the video share contract in WP 8.1</w:t>
      </w:r>
    </w:p>
    <w:p w14:paraId="39D89266" w14:textId="77777777" w:rsidR="001B0A22" w:rsidRDefault="001B0A22" w:rsidP="005E243D"/>
    <w:sectPr w:rsidR="001B0A22" w:rsidSect="00B772A6">
      <w:headerReference w:type="default" r:id="rId90"/>
      <w:footerReference w:type="default" r:id="rId91"/>
      <w:footerReference w:type="first" r:id="rId92"/>
      <w:pgSz w:w="12240" w:h="15840"/>
      <w:pgMar w:top="720" w:right="864" w:bottom="720" w:left="864" w:header="432" w:footer="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hristian Kotitschke" w:date="2014-04-15T11:36:00Z" w:initials="CK">
    <w:p w14:paraId="192B29A8" w14:textId="77777777" w:rsidR="00903C75" w:rsidRDefault="00903C75">
      <w:pPr>
        <w:pStyle w:val="CommentText"/>
      </w:pPr>
      <w:r>
        <w:rPr>
          <w:rStyle w:val="CommentReference"/>
        </w:rPr>
        <w:annotationRef/>
      </w:r>
      <w:r>
        <w:t xml:space="preserve">Where do you cover requirements for </w:t>
      </w:r>
    </w:p>
    <w:p w14:paraId="03CE9E1B" w14:textId="162F9C73" w:rsidR="00903C75" w:rsidRDefault="00903C75" w:rsidP="00A327AF">
      <w:pPr>
        <w:pStyle w:val="CommentText"/>
        <w:numPr>
          <w:ilvl w:val="0"/>
          <w:numId w:val="6"/>
        </w:numPr>
      </w:pPr>
      <w:r>
        <w:t>Sharing from predefined groups/events?</w:t>
      </w:r>
    </w:p>
    <w:p w14:paraId="3B9195C9" w14:textId="5F7E8AD1" w:rsidR="00903C75" w:rsidRDefault="00903C75" w:rsidP="00A327AF">
      <w:pPr>
        <w:pStyle w:val="CommentText"/>
        <w:numPr>
          <w:ilvl w:val="0"/>
          <w:numId w:val="6"/>
        </w:numPr>
      </w:pPr>
      <w:r>
        <w:t>Covering all share targets like 1</w:t>
      </w:r>
      <w:r w:rsidRPr="00AC609E">
        <w:rPr>
          <w:vertAlign w:val="superscript"/>
        </w:rPr>
        <w:t>st</w:t>
      </w:r>
      <w:r>
        <w:t xml:space="preserve"> party, 3</w:t>
      </w:r>
      <w:r w:rsidRPr="00AC609E">
        <w:rPr>
          <w:vertAlign w:val="superscript"/>
        </w:rPr>
        <w:t>rd</w:t>
      </w:r>
      <w:r>
        <w:t xml:space="preserve"> party, social etc?” (HL Requirement 8)</w:t>
      </w:r>
    </w:p>
    <w:p w14:paraId="4928AD12" w14:textId="4B88CAAB" w:rsidR="00903C75" w:rsidRDefault="00903C75" w:rsidP="00A327AF">
      <w:pPr>
        <w:pStyle w:val="CommentText"/>
        <w:numPr>
          <w:ilvl w:val="0"/>
          <w:numId w:val="6"/>
        </w:numPr>
      </w:pPr>
      <w:r>
        <w:t>Consumption of shared assets (HL Requirement 7)</w:t>
      </w:r>
    </w:p>
    <w:p w14:paraId="25F30576" w14:textId="77254BEB" w:rsidR="00903C75" w:rsidRDefault="00903C75" w:rsidP="00A327AF">
      <w:pPr>
        <w:pStyle w:val="CommentText"/>
        <w:numPr>
          <w:ilvl w:val="0"/>
          <w:numId w:val="6"/>
        </w:numPr>
      </w:pPr>
      <w:r>
        <w:t>Sharing of Metadata (HL Requirement 3.3)</w:t>
      </w:r>
    </w:p>
    <w:p w14:paraId="31A788DE" w14:textId="5CD0F706" w:rsidR="00903C75" w:rsidRDefault="00903C75" w:rsidP="00A327AF">
      <w:pPr>
        <w:pStyle w:val="CommentText"/>
        <w:numPr>
          <w:ilvl w:val="0"/>
          <w:numId w:val="6"/>
        </w:numPr>
      </w:pPr>
      <w:r>
        <w:t>Can I share to Bluetooth?</w:t>
      </w:r>
    </w:p>
  </w:comment>
  <w:comment w:id="5" w:author="Malini Jagannadhan" w:date="2014-04-23T16:22:00Z" w:initials="MJ">
    <w:p w14:paraId="5EF82013" w14:textId="595D7C95" w:rsidR="00903C75" w:rsidRDefault="00903C75">
      <w:pPr>
        <w:pStyle w:val="CommentText"/>
      </w:pPr>
      <w:r>
        <w:rPr>
          <w:rStyle w:val="CommentReference"/>
        </w:rPr>
        <w:annotationRef/>
      </w:r>
      <w:r>
        <w:t>Sections 9.4-event sharing</w:t>
      </w:r>
    </w:p>
    <w:p w14:paraId="6813C445" w14:textId="63AAC47A" w:rsidR="00903C75" w:rsidRDefault="00903C75">
      <w:pPr>
        <w:pStyle w:val="CommentText"/>
      </w:pPr>
      <w:r>
        <w:t>9.8-share targets</w:t>
      </w:r>
    </w:p>
    <w:p w14:paraId="055FE3EB" w14:textId="486B944C" w:rsidR="00903C75" w:rsidRDefault="00903C75">
      <w:pPr>
        <w:pStyle w:val="CommentText"/>
      </w:pPr>
      <w:r>
        <w:t>Consumption and metadata likely to be addressed in section 9.9</w:t>
      </w:r>
    </w:p>
    <w:p w14:paraId="65FA2508" w14:textId="4A2B0AB3" w:rsidR="00903C75" w:rsidRDefault="00903C75">
      <w:pPr>
        <w:pStyle w:val="CommentText"/>
      </w:pPr>
      <w:r>
        <w:t>Bluetooth-will add to section 9.8</w:t>
      </w:r>
    </w:p>
    <w:p w14:paraId="72814115" w14:textId="77777777" w:rsidR="00903C75" w:rsidRDefault="00903C75">
      <w:pPr>
        <w:pStyle w:val="CommentText"/>
      </w:pPr>
    </w:p>
  </w:comment>
  <w:comment w:id="7" w:author="Malini Jagannadhan (PHOTOS)" w:date="2014-05-16T12:32:00Z" w:initials="MJ">
    <w:p w14:paraId="5C49053A" w14:textId="5FFE049A" w:rsidR="00903C75" w:rsidRDefault="00903C75">
      <w:pPr>
        <w:pStyle w:val="CommentText"/>
      </w:pPr>
      <w:r>
        <w:rPr>
          <w:rStyle w:val="CommentReference"/>
        </w:rPr>
        <w:annotationRef/>
      </w:r>
      <w:r>
        <w:t>Get user data on this</w:t>
      </w:r>
    </w:p>
  </w:comment>
  <w:comment w:id="8" w:author="Malini Jagannadhan (PHOTOS)" w:date="2014-05-16T12:34:00Z" w:initials="MJ">
    <w:p w14:paraId="2F0379D6" w14:textId="7BE40B75" w:rsidR="00903C75" w:rsidRDefault="00903C75">
      <w:pPr>
        <w:pStyle w:val="CommentText"/>
      </w:pPr>
      <w:r>
        <w:rPr>
          <w:rStyle w:val="CommentReference"/>
        </w:rPr>
        <w:annotationRef/>
      </w:r>
      <w:r>
        <w:t>Where does it live on pc</w:t>
      </w:r>
    </w:p>
  </w:comment>
  <w:comment w:id="9" w:author="Malini Jagannadhan (PHOTOS)" w:date="2014-05-16T12:35:00Z" w:initials="MJ">
    <w:p w14:paraId="7698853B" w14:textId="21A9E92A" w:rsidR="00903C75" w:rsidRDefault="00903C75">
      <w:pPr>
        <w:pStyle w:val="CommentText"/>
      </w:pPr>
      <w:r>
        <w:rPr>
          <w:rStyle w:val="CommentReference"/>
        </w:rPr>
        <w:annotationRef/>
      </w:r>
      <w:r>
        <w:t>Standard content</w:t>
      </w:r>
    </w:p>
  </w:comment>
  <w:comment w:id="10" w:author="Nick Heckman" w:date="2014-05-12T17:37:00Z" w:initials="NH">
    <w:p w14:paraId="76351AAB" w14:textId="77777777" w:rsidR="00903C75" w:rsidRDefault="00903C75" w:rsidP="00DD5BAB">
      <w:pPr>
        <w:pStyle w:val="CommentText"/>
      </w:pPr>
      <w:r>
        <w:rPr>
          <w:rStyle w:val="CommentReference"/>
        </w:rPr>
        <w:annotationRef/>
      </w:r>
      <w:r>
        <w:t>What is an album? That term is very overloaded.</w:t>
      </w:r>
    </w:p>
  </w:comment>
  <w:comment w:id="11" w:author="Malini Jagannadhan (PHOTOS)" w:date="2014-05-16T00:36:00Z" w:initials="MJ">
    <w:p w14:paraId="4D4080E8" w14:textId="32009CC5" w:rsidR="00903C75" w:rsidRDefault="00903C75">
      <w:pPr>
        <w:pStyle w:val="CommentText"/>
      </w:pPr>
      <w:r>
        <w:rPr>
          <w:rStyle w:val="CommentReference"/>
        </w:rPr>
        <w:annotationRef/>
      </w:r>
      <w:r>
        <w:t>Any collection grouped manually or automatically as an album/set that references content available elsewhere. Not including folder concept.</w:t>
      </w:r>
    </w:p>
  </w:comment>
  <w:comment w:id="12" w:author="Nick Heckman" w:date="2014-05-12T17:38:00Z" w:initials="NH">
    <w:p w14:paraId="41BBEB55" w14:textId="77777777" w:rsidR="00903C75" w:rsidRDefault="00903C75" w:rsidP="00DD5BAB">
      <w:pPr>
        <w:pStyle w:val="CommentText"/>
      </w:pPr>
      <w:r>
        <w:rPr>
          <w:rStyle w:val="CommentReference"/>
        </w:rPr>
        <w:annotationRef/>
      </w:r>
      <w:r>
        <w:t>Should this be the case for any photo as well?</w:t>
      </w:r>
    </w:p>
  </w:comment>
  <w:comment w:id="13" w:author="Malini Jagannadhan (PHOTOS)" w:date="2014-05-16T00:38:00Z" w:initials="MJ">
    <w:p w14:paraId="613FFF62" w14:textId="26CBC497" w:rsidR="00903C75" w:rsidRDefault="00903C75">
      <w:pPr>
        <w:pStyle w:val="CommentText"/>
      </w:pPr>
      <w:r>
        <w:rPr>
          <w:rStyle w:val="CommentReference"/>
        </w:rPr>
        <w:annotationRef/>
      </w:r>
      <w:r>
        <w:t>Yes, added coverage.</w:t>
      </w:r>
    </w:p>
  </w:comment>
  <w:comment w:id="14" w:author="Nick Heckman" w:date="2014-05-12T17:42:00Z" w:initials="NH">
    <w:p w14:paraId="75406E4A" w14:textId="77777777" w:rsidR="00903C75" w:rsidRDefault="00903C75" w:rsidP="00DD5BAB">
      <w:pPr>
        <w:pStyle w:val="CommentText"/>
      </w:pPr>
      <w:r>
        <w:rPr>
          <w:rStyle w:val="CommentReference"/>
        </w:rPr>
        <w:annotationRef/>
      </w:r>
      <w:r>
        <w:t>Picker is an overloaded term as well. It may be best if its use is avoided.</w:t>
      </w:r>
    </w:p>
    <w:p w14:paraId="43D3F58F" w14:textId="77777777" w:rsidR="00903C75" w:rsidRDefault="00903C75" w:rsidP="00DD5BAB">
      <w:pPr>
        <w:pStyle w:val="CommentText"/>
      </w:pPr>
    </w:p>
    <w:p w14:paraId="35803F59" w14:textId="77777777" w:rsidR="00903C75" w:rsidRDefault="00903C75" w:rsidP="00DD5BAB">
      <w:pPr>
        <w:pStyle w:val="CommentText"/>
      </w:pPr>
      <w:r>
        <w:t>I think in this context, it’s a mode that list views can be placed into where individual items can be added to the selection.</w:t>
      </w:r>
    </w:p>
  </w:comment>
  <w:comment w:id="15" w:author="Malini Jagannadhan (PHOTOS)" w:date="2014-05-16T00:39:00Z" w:initials="MJ">
    <w:p w14:paraId="553C9061" w14:textId="4AF87B81" w:rsidR="00903C75" w:rsidRDefault="00903C75">
      <w:pPr>
        <w:pStyle w:val="CommentText"/>
      </w:pPr>
      <w:r>
        <w:rPr>
          <w:rStyle w:val="CommentReference"/>
        </w:rPr>
        <w:annotationRef/>
      </w:r>
      <w:r>
        <w:t>Agreed. Calling it “selection mode” and removing the word picker.</w:t>
      </w:r>
    </w:p>
  </w:comment>
  <w:comment w:id="16" w:author="Nick Heckman" w:date="2014-05-12T17:50:00Z" w:initials="NH">
    <w:p w14:paraId="77BAF2BB" w14:textId="77777777" w:rsidR="00903C75" w:rsidRDefault="00903C75" w:rsidP="00DD5BAB">
      <w:pPr>
        <w:pStyle w:val="CommentText"/>
      </w:pPr>
      <w:r>
        <w:rPr>
          <w:rStyle w:val="CommentReference"/>
        </w:rPr>
        <w:annotationRef/>
      </w:r>
      <w:r>
        <w:t xml:space="preserve">The requirements for this also seem very fuzzy to me (for obvious reasons). </w:t>
      </w:r>
    </w:p>
    <w:p w14:paraId="59FEE246" w14:textId="77777777" w:rsidR="00903C75" w:rsidRDefault="00903C75" w:rsidP="00DD5BAB">
      <w:pPr>
        <w:pStyle w:val="CommentText"/>
      </w:pPr>
    </w:p>
    <w:p w14:paraId="223B7877" w14:textId="77777777" w:rsidR="00903C75" w:rsidRDefault="00903C75" w:rsidP="00DD5BAB">
      <w:pPr>
        <w:pStyle w:val="CommentText"/>
      </w:pPr>
      <w:r>
        <w:t>I presume this will be the same flow for other selection-based tasks?</w:t>
      </w:r>
    </w:p>
  </w:comment>
  <w:comment w:id="17" w:author="Malini Jagannadhan" w:date="2014-04-30T11:11:00Z" w:initials="MJ">
    <w:p w14:paraId="0484804C" w14:textId="77777777" w:rsidR="00903C75" w:rsidRDefault="00903C75">
      <w:pPr>
        <w:pStyle w:val="CommentText"/>
      </w:pPr>
      <w:r>
        <w:rPr>
          <w:rStyle w:val="CommentReference"/>
        </w:rPr>
        <w:annotationRef/>
      </w:r>
      <w:r>
        <w:t>What is going to be pre-selected by default?</w:t>
      </w:r>
    </w:p>
    <w:p w14:paraId="4967A1EE" w14:textId="7BA608B2" w:rsidR="00903C75" w:rsidRDefault="00903C75">
      <w:pPr>
        <w:pStyle w:val="CommentText"/>
      </w:pPr>
      <w:r>
        <w:t xml:space="preserve">App bar changes, next step (clear selection, continue to next step, cancel?) </w:t>
      </w:r>
    </w:p>
    <w:p w14:paraId="500C99B3" w14:textId="2A99AC14" w:rsidR="00903C75" w:rsidRDefault="00903C75">
      <w:pPr>
        <w:pStyle w:val="CommentText"/>
      </w:pPr>
      <w:r>
        <w:t>Stacia-list view interaction</w:t>
      </w:r>
    </w:p>
    <w:p w14:paraId="0E714611" w14:textId="77777777" w:rsidR="00903C75" w:rsidRDefault="00903C75">
      <w:pPr>
        <w:pStyle w:val="CommentText"/>
      </w:pPr>
    </w:p>
  </w:comment>
  <w:comment w:id="19" w:author="Christian Kotitschke" w:date="2014-04-23T10:00:00Z" w:initials="CK">
    <w:p w14:paraId="4AA6F305" w14:textId="7153D570" w:rsidR="00903C75" w:rsidRDefault="00903C75">
      <w:pPr>
        <w:pStyle w:val="CommentText"/>
      </w:pPr>
      <w:r>
        <w:rPr>
          <w:rStyle w:val="CommentReference"/>
        </w:rPr>
        <w:annotationRef/>
      </w:r>
      <w:r>
        <w:t>Who owns the sharing picker now? What of this should we expect to be available during M1 if anything? If we do not add these details here can we get the dependency called out somewhere?</w:t>
      </w:r>
    </w:p>
  </w:comment>
  <w:comment w:id="18" w:author="Malini Jagannadhan" w:date="2014-04-23T16:32:00Z" w:initials="MJ">
    <w:p w14:paraId="1279CE76" w14:textId="371A1C88" w:rsidR="00903C75" w:rsidRDefault="00903C75">
      <w:pPr>
        <w:pStyle w:val="CommentText"/>
      </w:pPr>
      <w:r>
        <w:rPr>
          <w:rStyle w:val="CommentReference"/>
        </w:rPr>
        <w:annotationRef/>
      </w:r>
      <w:r>
        <w:t>I noted at the beginning of detailed feature reqs that design screenshots contained more than what was in scope for M1. We do not own the share picker UI (mobile shell does) and I’m in conversations with them to hopefully get them to do this for us.</w:t>
      </w:r>
    </w:p>
  </w:comment>
  <w:comment w:id="20" w:author="Nick Heckman" w:date="2014-05-12T17:54:00Z" w:initials="NH">
    <w:p w14:paraId="53459DB5" w14:textId="77777777" w:rsidR="00903C75" w:rsidRDefault="00903C75" w:rsidP="007F019A">
      <w:pPr>
        <w:pStyle w:val="CommentText"/>
      </w:pPr>
      <w:r>
        <w:rPr>
          <w:rStyle w:val="CommentReference"/>
        </w:rPr>
        <w:annotationRef/>
      </w:r>
      <w:r>
        <w:t>Does this mean “Get a link” versus using the share contract to share in the target app’s preferred format?</w:t>
      </w:r>
    </w:p>
  </w:comment>
  <w:comment w:id="21" w:author="Malini Jagannadhan (PHOTOS)" w:date="2014-05-18T21:12:00Z" w:initials="MJ">
    <w:p w14:paraId="4480B5D6" w14:textId="7F846E4C" w:rsidR="00903C75" w:rsidRDefault="00903C75">
      <w:pPr>
        <w:pStyle w:val="CommentText"/>
      </w:pPr>
      <w:r>
        <w:rPr>
          <w:rStyle w:val="CommentReference"/>
        </w:rPr>
        <w:annotationRef/>
      </w:r>
      <w:r>
        <w:t>Yes, get a link.</w:t>
      </w:r>
    </w:p>
  </w:comment>
  <w:comment w:id="22" w:author="Nick Heckman" w:date="2014-05-12T17:55:00Z" w:initials="NH">
    <w:p w14:paraId="5266C4EC" w14:textId="77777777" w:rsidR="00903C75" w:rsidRDefault="00903C75" w:rsidP="007F019A">
      <w:pPr>
        <w:pStyle w:val="CommentText"/>
      </w:pPr>
      <w:r>
        <w:rPr>
          <w:rStyle w:val="CommentReference"/>
        </w:rPr>
        <w:annotationRef/>
      </w:r>
      <w:r>
        <w:t>Is there a proposal for how we need to do this? There are physics if we need to upload or render content.</w:t>
      </w:r>
    </w:p>
  </w:comment>
  <w:comment w:id="23" w:author="Malini Jagannadhan (PHOTOS)" w:date="2014-05-18T21:13:00Z" w:initials="MJ">
    <w:p w14:paraId="7BC24B40" w14:textId="5BDE6D1F" w:rsidR="00903C75" w:rsidRDefault="00903C75">
      <w:pPr>
        <w:pStyle w:val="CommentText"/>
      </w:pPr>
      <w:r>
        <w:rPr>
          <w:rStyle w:val="CommentReference"/>
        </w:rPr>
        <w:annotationRef/>
      </w:r>
      <w:r>
        <w:t>Will need to be addressed with OneDrive download and upload to OneDrive steps in flow. Need to investigate background upload to make it easy for user to complete flow quickly.</w:t>
      </w:r>
    </w:p>
    <w:p w14:paraId="7F0D2E47" w14:textId="77777777" w:rsidR="00903C75" w:rsidRDefault="00903C75">
      <w:pPr>
        <w:pStyle w:val="CommentText"/>
      </w:pPr>
    </w:p>
  </w:comment>
  <w:comment w:id="24" w:author="Chris Mabrey" w:date="2014-04-25T15:37:00Z" w:initials="CM">
    <w:p w14:paraId="4B9D7A69" w14:textId="77777777" w:rsidR="00903C75" w:rsidRDefault="00903C75" w:rsidP="007F019A">
      <w:pPr>
        <w:pStyle w:val="CommentText"/>
      </w:pPr>
      <w:r>
        <w:rPr>
          <w:rStyle w:val="CommentReference"/>
        </w:rPr>
        <w:annotationRef/>
      </w:r>
      <w:r>
        <w:t>Think about explaining permissions, how many people edit it</w:t>
      </w:r>
    </w:p>
  </w:comment>
  <w:comment w:id="25" w:author="Nick Heckman" w:date="2014-05-12T18:27:00Z" w:initials="NH">
    <w:p w14:paraId="1DED41EF" w14:textId="77777777" w:rsidR="00903C75" w:rsidRDefault="00903C75" w:rsidP="00B35D8A">
      <w:pPr>
        <w:pStyle w:val="CommentText"/>
      </w:pPr>
      <w:r>
        <w:rPr>
          <w:rStyle w:val="CommentReference"/>
        </w:rPr>
        <w:annotationRef/>
      </w:r>
      <w:r>
        <w:t xml:space="preserve">Currently, the share contract has a time limit for the amount of time in which an app supplies content to share. </w:t>
      </w:r>
    </w:p>
    <w:p w14:paraId="32071E3B" w14:textId="77777777" w:rsidR="00903C75" w:rsidRDefault="00903C75" w:rsidP="00B35D8A">
      <w:pPr>
        <w:pStyle w:val="CommentText"/>
      </w:pPr>
    </w:p>
    <w:p w14:paraId="561F7DF2" w14:textId="77777777" w:rsidR="00903C75" w:rsidRDefault="00903C75" w:rsidP="00B35D8A">
      <w:pPr>
        <w:pStyle w:val="CommentText"/>
      </w:pPr>
      <w:r>
        <w:t>How is the share contract changing in that it will allow an app to block for an indeterminate amount of time before supplying files to share?</w:t>
      </w:r>
    </w:p>
  </w:comment>
  <w:comment w:id="26" w:author="Malini Jagannadhan (PHOTOS)" w:date="2014-05-23T17:09:00Z" w:initials="MJ">
    <w:p w14:paraId="20B34F55" w14:textId="1DAA576E" w:rsidR="00903C75" w:rsidRDefault="00903C75">
      <w:pPr>
        <w:pStyle w:val="CommentText"/>
      </w:pPr>
      <w:r>
        <w:rPr>
          <w:rStyle w:val="CommentReference"/>
        </w:rPr>
        <w:annotationRef/>
      </w:r>
      <w:r>
        <w:t xml:space="preserve">Per our discussion, we will download content prior to invoking share contract. This gives us time to download content for an indeterminate amount of time. Since we are not supporting the share charm entry point, the above model will work. </w:t>
      </w:r>
    </w:p>
  </w:comment>
  <w:comment w:id="27" w:author="Malini Jagannadhan (PHOTOS)" w:date="2014-05-18T19:47:00Z" w:initials="MJ">
    <w:p w14:paraId="1DAEF8B2" w14:textId="24D8FDC6" w:rsidR="00903C75" w:rsidRDefault="00903C75">
      <w:pPr>
        <w:pStyle w:val="CommentText"/>
      </w:pPr>
      <w:r>
        <w:rPr>
          <w:rStyle w:val="CommentReference"/>
        </w:rPr>
        <w:annotationRef/>
      </w:r>
      <w:r>
        <w:t>Is there a max on # files accepted by share contract</w:t>
      </w:r>
    </w:p>
  </w:comment>
  <w:comment w:id="28" w:author="Malini Jagannadhan (PHOTOS)" w:date="2014-05-18T19:41:00Z" w:initials="MJ">
    <w:p w14:paraId="0754DA12" w14:textId="172570C1" w:rsidR="00903C75" w:rsidRDefault="00903C75">
      <w:pPr>
        <w:pStyle w:val="CommentText"/>
      </w:pPr>
      <w:r>
        <w:rPr>
          <w:rStyle w:val="CommentReference"/>
        </w:rPr>
        <w:annotationRef/>
      </w:r>
      <w:r>
        <w:t>How do we reconcile platform differences for app links?</w:t>
      </w:r>
    </w:p>
  </w:comment>
  <w:comment w:id="29" w:author="Christian Kotitschke" w:date="2014-04-15T11:43:00Z" w:initials="CK">
    <w:p w14:paraId="1A56D197" w14:textId="77777777" w:rsidR="00903C75" w:rsidRDefault="00903C75" w:rsidP="00CD0991">
      <w:pPr>
        <w:pStyle w:val="CommentText"/>
      </w:pPr>
      <w:r>
        <w:rPr>
          <w:rStyle w:val="CommentReference"/>
        </w:rPr>
        <w:annotationRef/>
      </w:r>
      <w:r>
        <w:t>What do we do for OneDrive only files that are not local? How do we share those as files? Are we downloading those first and if so what are the storage implications especially for low storage devices. I’d hate to have to download a 200-300 MB video just to share it.</w:t>
      </w:r>
    </w:p>
  </w:comment>
  <w:comment w:id="30" w:author="Malini Jagannadhan" w:date="2014-04-23T16:58:00Z" w:initials="MJ">
    <w:p w14:paraId="33EABEB5" w14:textId="4CD131CD" w:rsidR="00903C75" w:rsidRDefault="00903C75" w:rsidP="00A327AF">
      <w:pPr>
        <w:pStyle w:val="CommentText"/>
        <w:numPr>
          <w:ilvl w:val="0"/>
          <w:numId w:val="7"/>
        </w:numPr>
      </w:pPr>
      <w:r>
        <w:rPr>
          <w:rStyle w:val="CommentReference"/>
        </w:rPr>
        <w:annotationRef/>
      </w:r>
      <w:r>
        <w:t>We will have thumbnails on our app to show all content irrespective of where it lives</w:t>
      </w:r>
    </w:p>
    <w:p w14:paraId="07D68C4E" w14:textId="729DE90F" w:rsidR="00903C75" w:rsidRDefault="00903C75" w:rsidP="00A327AF">
      <w:pPr>
        <w:pStyle w:val="CommentText"/>
        <w:numPr>
          <w:ilvl w:val="0"/>
          <w:numId w:val="7"/>
        </w:numPr>
      </w:pPr>
      <w:r>
        <w:t xml:space="preserve"> For share as file, yes we may have to download it. For share as link, we should just give them a link without needing to download.</w:t>
      </w:r>
    </w:p>
  </w:comment>
  <w:comment w:id="31" w:author="Nick Heckman" w:date="2014-05-12T17:53:00Z" w:initials="NH">
    <w:p w14:paraId="1AC5306E" w14:textId="4F30C702" w:rsidR="00903C75" w:rsidRDefault="00903C75">
      <w:pPr>
        <w:pStyle w:val="CommentText"/>
      </w:pPr>
      <w:r>
        <w:rPr>
          <w:rStyle w:val="CommentReference"/>
        </w:rPr>
        <w:annotationRef/>
      </w:r>
      <w:r>
        <w:t>Additional implications of downloading large files is that target apps won’t be able to share them at all.</w:t>
      </w:r>
    </w:p>
  </w:comment>
  <w:comment w:id="32" w:author="Malini Jagannadhan" w:date="2014-05-01T11:35:00Z" w:initials="MJ">
    <w:p w14:paraId="2B92D535" w14:textId="77777777" w:rsidR="00903C75" w:rsidRDefault="00903C75" w:rsidP="005D0386">
      <w:pPr>
        <w:rPr>
          <w:szCs w:val="22"/>
        </w:rPr>
      </w:pPr>
      <w:r>
        <w:rPr>
          <w:rStyle w:val="CommentReference"/>
        </w:rPr>
        <w:annotationRef/>
      </w:r>
      <w:r>
        <w:t>Mary Angelo: Deep links</w:t>
      </w:r>
    </w:p>
    <w:p w14:paraId="3B0A20A1" w14:textId="77777777" w:rsidR="00903C75" w:rsidRDefault="00903C75" w:rsidP="00A327AF">
      <w:pPr>
        <w:pStyle w:val="ListParagraph"/>
        <w:numPr>
          <w:ilvl w:val="0"/>
          <w:numId w:val="25"/>
        </w:numPr>
        <w:spacing w:after="0" w:line="240" w:lineRule="auto"/>
        <w:contextualSpacing w:val="0"/>
      </w:pPr>
      <w:r>
        <w:t>When we Created from photos app</w:t>
      </w:r>
    </w:p>
    <w:p w14:paraId="0E929A2E" w14:textId="77777777" w:rsidR="00903C75" w:rsidRDefault="00903C75" w:rsidP="00A327AF">
      <w:pPr>
        <w:pStyle w:val="ListParagraph"/>
        <w:numPr>
          <w:ilvl w:val="0"/>
          <w:numId w:val="25"/>
        </w:numPr>
        <w:spacing w:after="0" w:line="240" w:lineRule="auto"/>
        <w:contextualSpacing w:val="0"/>
      </w:pPr>
      <w:r>
        <w:t>Or Always</w:t>
      </w:r>
    </w:p>
    <w:p w14:paraId="4C1208C5" w14:textId="28C37F3E" w:rsidR="00903C75" w:rsidRDefault="00903C75" w:rsidP="00A327AF">
      <w:pPr>
        <w:pStyle w:val="ListParagraph"/>
        <w:numPr>
          <w:ilvl w:val="0"/>
          <w:numId w:val="25"/>
        </w:numPr>
        <w:spacing w:after="0" w:line="240" w:lineRule="auto"/>
        <w:contextualSpacing w:val="0"/>
      </w:pPr>
      <w:r>
        <w:t>Iphone and android might be different links?</w:t>
      </w:r>
    </w:p>
  </w:comment>
  <w:comment w:id="33" w:author="Christian Kotitschke" w:date="2014-04-25T14:05:00Z" w:initials="CK">
    <w:p w14:paraId="5FCCE256" w14:textId="77777777" w:rsidR="00903C75" w:rsidRDefault="00903C75" w:rsidP="00A327AF">
      <w:pPr>
        <w:pStyle w:val="CommentText"/>
        <w:numPr>
          <w:ilvl w:val="0"/>
          <w:numId w:val="26"/>
        </w:numPr>
      </w:pPr>
      <w:r>
        <w:rPr>
          <w:rStyle w:val="CommentReference"/>
        </w:rPr>
        <w:annotationRef/>
      </w:r>
      <w:r>
        <w:t>Are there any requirements we need to think of now to later be able to possibly support deep links on iOS and Android?</w:t>
      </w:r>
    </w:p>
    <w:p w14:paraId="4DB786FD" w14:textId="1AFC9C10" w:rsidR="00903C75" w:rsidRDefault="00903C75" w:rsidP="00A327AF">
      <w:pPr>
        <w:pStyle w:val="CommentText"/>
        <w:numPr>
          <w:ilvl w:val="0"/>
          <w:numId w:val="26"/>
        </w:numPr>
      </w:pPr>
      <w:r>
        <w:t>Is there a dependency for the OS to support these deep links?</w:t>
      </w:r>
    </w:p>
  </w:comment>
  <w:comment w:id="34" w:author="Malini Jagannadhan" w:date="2014-05-12T09:07:00Z" w:initials="MJ">
    <w:p w14:paraId="55E5118C" w14:textId="55E5118C" w:rsidR="00903C75" w:rsidRDefault="00903C75">
      <w:pPr>
        <w:pStyle w:val="CommentText"/>
      </w:pPr>
      <w:r>
        <w:rPr>
          <w:rStyle w:val="CommentReference"/>
        </w:rPr>
        <w:annotationRef/>
      </w:r>
      <w:r>
        <w:t>Need to work with OneDrive to provide deep links. This has to be investigated in more detail since it is unclear how to provide deep links for multiple platforms without knowing which platform they are being sent to.</w:t>
      </w:r>
    </w:p>
  </w:comment>
  <w:comment w:id="35" w:author="Christian Kotitschke" w:date="2014-04-25T10:57:00Z" w:initials="CK">
    <w:p w14:paraId="5213E923" w14:textId="77777777" w:rsidR="00903C75" w:rsidRDefault="00903C75" w:rsidP="002D3165">
      <w:pPr>
        <w:pStyle w:val="CommentText"/>
      </w:pPr>
      <w:r>
        <w:rPr>
          <w:rStyle w:val="CommentReference"/>
        </w:rPr>
        <w:annotationRef/>
      </w:r>
      <w:r>
        <w:t>Which app is this?</w:t>
      </w:r>
    </w:p>
  </w:comment>
  <w:comment w:id="36" w:author="Malini Jagannadhan" w:date="2014-05-12T09:09:00Z" w:initials="MJ">
    <w:p w14:paraId="065843AB" w14:textId="065843AB" w:rsidR="00903C75" w:rsidRDefault="00903C75">
      <w:pPr>
        <w:pStyle w:val="CommentText"/>
      </w:pPr>
      <w:r>
        <w:rPr>
          <w:rStyle w:val="CommentReference"/>
        </w:rPr>
        <w:annotationRef/>
      </w:r>
      <w:r>
        <w:t>code name for our new app</w:t>
      </w:r>
    </w:p>
  </w:comment>
  <w:comment w:id="37" w:author="Christian Kotitschke" w:date="2014-04-25T10:57:00Z" w:initials="CK">
    <w:p w14:paraId="60E3D322" w14:textId="77777777" w:rsidR="00903C75" w:rsidRDefault="00903C75" w:rsidP="002D3165">
      <w:pPr>
        <w:pStyle w:val="CommentText"/>
      </w:pPr>
      <w:r>
        <w:rPr>
          <w:rStyle w:val="CommentReference"/>
        </w:rPr>
        <w:annotationRef/>
      </w:r>
      <w:r>
        <w:t>Who owns the logic for this “if … else”</w:t>
      </w:r>
    </w:p>
  </w:comment>
  <w:comment w:id="38" w:author="Malini Jagannadhan" w:date="2014-05-12T09:09:00Z" w:initials="MJ">
    <w:p w14:paraId="02A7BE0C" w14:textId="02A7BE0C" w:rsidR="00903C75" w:rsidRDefault="00903C75">
      <w:pPr>
        <w:pStyle w:val="CommentText"/>
      </w:pPr>
      <w:r>
        <w:rPr>
          <w:rStyle w:val="CommentReference"/>
        </w:rPr>
        <w:annotationRef/>
      </w:r>
      <w:r>
        <w:t>OneDrive most likely.</w:t>
      </w:r>
    </w:p>
  </w:comment>
  <w:comment w:id="39" w:author="Christian Kotitschke" w:date="2014-04-23T14:29:00Z" w:initials="CK">
    <w:p w14:paraId="1F279D04" w14:textId="77777777" w:rsidR="00903C75" w:rsidRDefault="00903C75" w:rsidP="002D3165">
      <w:pPr>
        <w:pStyle w:val="CommentText"/>
      </w:pPr>
      <w:r>
        <w:rPr>
          <w:rStyle w:val="CommentReference"/>
        </w:rPr>
        <w:annotationRef/>
      </w:r>
      <w:r>
        <w:t>In some aspects I agree. I am not the biggest fan of not being able to watch images truly fullscreen as in a slide show. And there are other tasks that integrate with the OS better in an App than with the web client like Set As Background etc.</w:t>
      </w:r>
    </w:p>
  </w:comment>
  <w:comment w:id="40" w:author="Malini Jagannadhan" w:date="2014-05-12T09:10:00Z" w:initials="MJ">
    <w:p w14:paraId="34BDB0F7" w14:textId="34BDB0F7" w:rsidR="00903C75" w:rsidRDefault="00903C75">
      <w:pPr>
        <w:pStyle w:val="CommentText"/>
      </w:pPr>
      <w:r>
        <w:rPr>
          <w:rStyle w:val="CommentReference"/>
        </w:rPr>
        <w:annotationRef/>
      </w:r>
      <w:r>
        <w:t>Agreed. Not being the OneDrive team, I don't think we dictate which is their preferred viewing experience (web or app)</w:t>
      </w:r>
    </w:p>
  </w:comment>
  <w:comment w:id="41" w:author="Christian Kotitschke" w:date="2014-04-25T10:58:00Z" w:initials="CK">
    <w:p w14:paraId="4DBF57E0" w14:textId="77777777" w:rsidR="00903C75" w:rsidRDefault="00903C75" w:rsidP="002D3165">
      <w:pPr>
        <w:pStyle w:val="CommentText"/>
      </w:pPr>
      <w:r>
        <w:rPr>
          <w:rStyle w:val="CommentReference"/>
        </w:rPr>
        <w:annotationRef/>
      </w:r>
      <w:r>
        <w:t>This contradicts with the above or is at least not covered there. Should we combine the two decision trees?</w:t>
      </w:r>
    </w:p>
  </w:comment>
  <w:comment w:id="42" w:author="Malini Jagannadhan" w:date="2014-05-12T09:12:00Z" w:initials="MJ">
    <w:p w14:paraId="3628CCA2" w14:textId="20AEBE9C" w:rsidR="00903C75" w:rsidRDefault="00903C75">
      <w:pPr>
        <w:pStyle w:val="CommentText"/>
      </w:pPr>
      <w:r>
        <w:rPr>
          <w:rStyle w:val="CommentReference"/>
        </w:rPr>
        <w:annotationRef/>
      </w:r>
      <w:r>
        <w:t>Full section is TBD since OneDrive has just started talking about providing deep links. This will be more on their end than ours.</w:t>
      </w:r>
    </w:p>
  </w:comment>
  <w:comment w:id="43" w:author="Christian Kotitschke" w:date="2014-04-15T11:45:00Z" w:initials="CK">
    <w:p w14:paraId="409B19C5" w14:textId="77777777" w:rsidR="00903C75" w:rsidRDefault="00903C75" w:rsidP="002D3165">
      <w:pPr>
        <w:pStyle w:val="CommentText"/>
      </w:pPr>
      <w:r>
        <w:rPr>
          <w:rStyle w:val="CommentReference"/>
        </w:rPr>
        <w:annotationRef/>
      </w:r>
      <w:r>
        <w:t>Any details on that OneDrive link and what it will be for whom?</w:t>
      </w:r>
    </w:p>
    <w:p w14:paraId="19387BE7" w14:textId="77777777" w:rsidR="00903C75" w:rsidRDefault="00903C75" w:rsidP="00A327AF">
      <w:pPr>
        <w:pStyle w:val="CommentText"/>
        <w:numPr>
          <w:ilvl w:val="0"/>
          <w:numId w:val="8"/>
        </w:numPr>
      </w:pPr>
      <w:r>
        <w:t>Read-only for consumer</w:t>
      </w:r>
    </w:p>
    <w:p w14:paraId="26F5FE86" w14:textId="77777777" w:rsidR="00903C75" w:rsidRDefault="00903C75" w:rsidP="00A327AF">
      <w:pPr>
        <w:pStyle w:val="CommentText"/>
        <w:numPr>
          <w:ilvl w:val="0"/>
          <w:numId w:val="8"/>
        </w:numPr>
      </w:pPr>
      <w:r>
        <w:t>Can owner view/edit/rename/write to this folder or even delete it?</w:t>
      </w:r>
    </w:p>
    <w:p w14:paraId="46321799" w14:textId="77777777" w:rsidR="00903C75" w:rsidRDefault="00903C75" w:rsidP="00A327AF">
      <w:pPr>
        <w:pStyle w:val="CommentText"/>
        <w:numPr>
          <w:ilvl w:val="0"/>
          <w:numId w:val="8"/>
        </w:numPr>
      </w:pPr>
      <w:r>
        <w:t>Will this folder show up in my own UI somewhere?</w:t>
      </w:r>
    </w:p>
    <w:p w14:paraId="0AC015E9" w14:textId="77777777" w:rsidR="00903C75" w:rsidRDefault="00903C75" w:rsidP="00A327AF">
      <w:pPr>
        <w:pStyle w:val="CommentText"/>
        <w:numPr>
          <w:ilvl w:val="0"/>
          <w:numId w:val="8"/>
        </w:numPr>
      </w:pPr>
      <w:r>
        <w:t>How do I know and find all the things I have shared as links?</w:t>
      </w:r>
    </w:p>
    <w:p w14:paraId="06155082" w14:textId="77777777" w:rsidR="00903C75" w:rsidRDefault="00903C75" w:rsidP="00A327AF">
      <w:pPr>
        <w:pStyle w:val="CommentText"/>
        <w:numPr>
          <w:ilvl w:val="0"/>
          <w:numId w:val="8"/>
        </w:numPr>
      </w:pPr>
      <w:r>
        <w:t>What if I rename/delete pictures that I have shared as a link?</w:t>
      </w:r>
    </w:p>
    <w:p w14:paraId="7ABE3BED" w14:textId="77777777" w:rsidR="00903C75" w:rsidRDefault="00903C75" w:rsidP="00A327AF">
      <w:pPr>
        <w:pStyle w:val="CommentText"/>
        <w:numPr>
          <w:ilvl w:val="0"/>
          <w:numId w:val="8"/>
        </w:numPr>
      </w:pPr>
      <w:r>
        <w:t>What if I rename/delete all pictures I have shared as a link? Will they survive in the virtual folder and if so who owns and pays for the storage they occupy?</w:t>
      </w:r>
    </w:p>
  </w:comment>
  <w:comment w:id="44" w:author="Malini Jagannadhan" w:date="2014-05-12T09:13:00Z" w:initials="MJ">
    <w:p w14:paraId="3C1A0CD2" w14:textId="65A0E744" w:rsidR="00903C75" w:rsidRDefault="00903C75">
      <w:pPr>
        <w:pStyle w:val="CommentText"/>
      </w:pPr>
      <w:r>
        <w:rPr>
          <w:rStyle w:val="CommentReference"/>
        </w:rPr>
        <w:annotationRef/>
      </w:r>
      <w:r>
        <w:t>Read only, no login required for recipient.</w:t>
      </w:r>
    </w:p>
    <w:p w14:paraId="0758895E" w14:textId="5F9745D8" w:rsidR="00903C75" w:rsidRDefault="00903C75">
      <w:pPr>
        <w:pStyle w:val="CommentText"/>
      </w:pPr>
      <w:r>
        <w:t>Properties of virtual folder and content in those, will follow what OneDrive currently has.</w:t>
      </w:r>
    </w:p>
  </w:comment>
  <w:comment w:id="45" w:author="Christian Kotitschke" w:date="2014-04-25T10:59:00Z" w:initials="CK">
    <w:p w14:paraId="6F0DF5D8" w14:textId="77777777" w:rsidR="00903C75" w:rsidRDefault="00903C75" w:rsidP="002D3165">
      <w:pPr>
        <w:pStyle w:val="CommentText"/>
      </w:pPr>
      <w:r>
        <w:rPr>
          <w:rStyle w:val="CommentReference"/>
        </w:rPr>
        <w:annotationRef/>
      </w:r>
      <w:r>
        <w:t>What does Stripped down mean in this context?</w:t>
      </w:r>
    </w:p>
  </w:comment>
  <w:comment w:id="46" w:author="Malini Jagannadhan" w:date="2014-05-12T09:15:00Z" w:initials="MJ">
    <w:p w14:paraId="592DA085" w14:textId="7F4E0693" w:rsidR="00903C75" w:rsidRDefault="00903C75">
      <w:pPr>
        <w:pStyle w:val="CommentText"/>
      </w:pPr>
      <w:r>
        <w:rPr>
          <w:rStyle w:val="CommentReference"/>
        </w:rPr>
        <w:annotationRef/>
      </w:r>
      <w:r>
        <w:t>Looks like OneDrive is adding full feature set to virtual folders, so this may not be true anymore.</w:t>
      </w:r>
    </w:p>
  </w:comment>
  <w:comment w:id="47" w:author="Malini Jagannadhan" w:date="2014-04-21T19:59:00Z" w:initials="MJ">
    <w:p w14:paraId="059D5E54" w14:textId="77777777" w:rsidR="00903C75" w:rsidRDefault="00903C75" w:rsidP="002D3165">
      <w:pPr>
        <w:pStyle w:val="CommentText"/>
      </w:pPr>
      <w:r>
        <w:rPr>
          <w:rStyle w:val="CommentReference"/>
        </w:rPr>
        <w:annotationRef/>
      </w:r>
      <w:r>
        <w:t>Virtual folder permissions detailed in table</w:t>
      </w:r>
    </w:p>
  </w:comment>
  <w:comment w:id="48" w:author="Malini Jagannadhan" w:date="2014-04-24T11:00:00Z" w:initials="MJ">
    <w:p w14:paraId="01385D90" w14:textId="77777777" w:rsidR="00903C75" w:rsidRDefault="00903C75" w:rsidP="002D3165">
      <w:pPr>
        <w:pStyle w:val="CommentText"/>
      </w:pPr>
      <w:r>
        <w:rPr>
          <w:rStyle w:val="CommentReference"/>
        </w:rPr>
        <w:annotationRef/>
      </w:r>
      <w:r>
        <w:t>Answered in spec</w:t>
      </w:r>
    </w:p>
  </w:comment>
  <w:comment w:id="49" w:author="Karla Nunez Dominguez" w:date="2014-04-14T13:48:00Z" w:initials="KND">
    <w:p w14:paraId="6A6A14C2" w14:textId="77777777" w:rsidR="00903C75" w:rsidRDefault="00903C75" w:rsidP="002D3165">
      <w:pPr>
        <w:pStyle w:val="CommentText"/>
      </w:pPr>
      <w:r>
        <w:rPr>
          <w:rStyle w:val="CommentReference"/>
        </w:rPr>
        <w:annotationRef/>
      </w:r>
      <w:r>
        <w:t xml:space="preserve">What are going to be the permissions for the folder itself? For any given folder in OneDrive you can make it accessible to anyone as long as they have a link, or you can require specific credentials.  </w:t>
      </w:r>
    </w:p>
  </w:comment>
  <w:comment w:id="50" w:author="Malini Jagannadhan" w:date="2014-04-25T14:32:00Z" w:initials="MJ">
    <w:p w14:paraId="02AB4035" w14:textId="77777777" w:rsidR="00903C75" w:rsidRDefault="00903C75" w:rsidP="002D3165">
      <w:pPr>
        <w:pStyle w:val="CommentText"/>
      </w:pPr>
      <w:r>
        <w:rPr>
          <w:rStyle w:val="CommentReference"/>
        </w:rPr>
        <w:annotationRef/>
      </w:r>
      <w:r>
        <w:t>Answered in spec</w:t>
      </w:r>
    </w:p>
  </w:comment>
  <w:comment w:id="51" w:author="Malini Jagannadhan (PHOTOS)" w:date="2014-05-18T19:41:00Z" w:initials="MJ">
    <w:p w14:paraId="6E9CE208" w14:textId="77777777" w:rsidR="00903C75" w:rsidRDefault="00903C75" w:rsidP="00E57D26">
      <w:pPr>
        <w:pStyle w:val="CommentText"/>
      </w:pPr>
      <w:r>
        <w:rPr>
          <w:rStyle w:val="CommentReference"/>
        </w:rPr>
        <w:annotationRef/>
      </w:r>
      <w:r>
        <w:t>How do we reconcile platform differences for app links?</w:t>
      </w:r>
    </w:p>
  </w:comment>
  <w:comment w:id="54" w:author="Christian Kotitschke" w:date="2014-05-06T15:20:00Z" w:initials="CK">
    <w:p w14:paraId="59F02D8C" w14:textId="7E897D62" w:rsidR="00903C75" w:rsidRDefault="00903C75">
      <w:pPr>
        <w:pStyle w:val="CommentText"/>
      </w:pPr>
      <w:r>
        <w:rPr>
          <w:rStyle w:val="CommentReference"/>
        </w:rPr>
        <w:annotationRef/>
      </w:r>
      <w:r>
        <w:t>Is this the same or similar to burst? Any chance we can link to their definitions or some sort of documentation about these types to better understand what we’re dealing with here?</w:t>
      </w:r>
    </w:p>
  </w:comment>
  <w:comment w:id="55" w:author="Malini Jagannadhan" w:date="2014-05-12T09:21:00Z" w:initials="MJ">
    <w:p w14:paraId="72CEDF2F" w14:textId="34F7685D" w:rsidR="00903C75" w:rsidRDefault="00903C75">
      <w:pPr>
        <w:pStyle w:val="CommentText"/>
      </w:pPr>
      <w:r>
        <w:rPr>
          <w:rStyle w:val="CommentReference"/>
        </w:rPr>
        <w:annotationRef/>
      </w:r>
      <w:r>
        <w:t>Good catch, I added the link to the rich media types spec in the non-goal section.</w:t>
      </w:r>
    </w:p>
  </w:comment>
  <w:comment w:id="52" w:author="Christian Kotitschke" w:date="2014-04-15T11:51:00Z" w:initials="CK">
    <w:p w14:paraId="57A18C7A" w14:textId="62228602" w:rsidR="00903C75" w:rsidRDefault="00903C75">
      <w:pPr>
        <w:pStyle w:val="CommentText"/>
      </w:pPr>
      <w:r>
        <w:rPr>
          <w:rStyle w:val="CommentReference"/>
        </w:rPr>
        <w:annotationRef/>
      </w:r>
      <w:r>
        <w:t>I assume this will get a _lot_ more detail, correct?</w:t>
      </w:r>
    </w:p>
  </w:comment>
  <w:comment w:id="53" w:author="Malini Jagannadhan" w:date="2014-04-25T14:17:00Z" w:initials="MJ">
    <w:p w14:paraId="0B1619A7" w14:textId="12A99E1B" w:rsidR="00903C75" w:rsidRDefault="00903C75">
      <w:pPr>
        <w:pStyle w:val="CommentText"/>
      </w:pPr>
      <w:r>
        <w:rPr>
          <w:rStyle w:val="CommentReference"/>
        </w:rPr>
        <w:annotationRef/>
      </w:r>
      <w:r>
        <w:t>added</w:t>
      </w:r>
    </w:p>
  </w:comment>
  <w:comment w:id="56" w:author="Christian Kotitschke" w:date="2014-05-06T11:31:00Z" w:initials="CK">
    <w:p w14:paraId="67FBD612" w14:textId="13827EB8" w:rsidR="00903C75" w:rsidRDefault="00903C75">
      <w:pPr>
        <w:pStyle w:val="CommentText"/>
      </w:pPr>
      <w:r>
        <w:rPr>
          <w:rStyle w:val="CommentReference"/>
        </w:rPr>
        <w:annotationRef/>
      </w:r>
      <w:r>
        <w:t>How are these receiving special sharing? Would they be converted into an explicit burst? Because otherwise they are just multiple photos. Meaning, if I would share an implicit burst, what does that actually mean? Do I share one image or all and in what format?</w:t>
      </w:r>
    </w:p>
  </w:comment>
  <w:comment w:id="57" w:author="Malini Jagannadhan" w:date="2014-05-12T09:22:00Z" w:initials="MJ">
    <w:p w14:paraId="42970838" w14:textId="287BED1F" w:rsidR="00903C75" w:rsidRDefault="00903C75">
      <w:pPr>
        <w:pStyle w:val="CommentText"/>
      </w:pPr>
      <w:r>
        <w:rPr>
          <w:rStyle w:val="CommentReference"/>
        </w:rPr>
        <w:annotationRef/>
      </w:r>
      <w:r>
        <w:t>Nope, I should split out the truly rich media and bursts. When we share as file, we would only share the cover photo for a burst, but when we share links we could do something better.</w:t>
      </w:r>
    </w:p>
  </w:comment>
  <w:comment w:id="58" w:author="Chris Mabrey" w:date="2014-04-25T16:13:00Z" w:initials="CM">
    <w:p w14:paraId="71E5FCD7" w14:textId="04DD749D" w:rsidR="00903C75" w:rsidRDefault="00903C75">
      <w:pPr>
        <w:pStyle w:val="CommentText"/>
      </w:pPr>
      <w:r>
        <w:rPr>
          <w:rStyle w:val="CommentReference"/>
        </w:rPr>
        <w:annotationRef/>
      </w:r>
      <w:r>
        <w:t xml:space="preserve">Add the link as </w:t>
      </w:r>
    </w:p>
  </w:comment>
  <w:comment w:id="59" w:author="Christian Kotitschke" w:date="2014-05-06T15:21:00Z" w:initials="CK">
    <w:p w14:paraId="62B05A42" w14:textId="294E209D" w:rsidR="00903C75" w:rsidRDefault="00903C75">
      <w:pPr>
        <w:pStyle w:val="CommentText"/>
      </w:pPr>
      <w:r>
        <w:rPr>
          <w:rStyle w:val="CommentReference"/>
        </w:rPr>
        <w:annotationRef/>
      </w:r>
      <w:r>
        <w:t>Post M1, correct?</w:t>
      </w:r>
    </w:p>
  </w:comment>
  <w:comment w:id="60" w:author="Malini Jagannadhan" w:date="2014-05-12T09:23:00Z" w:initials="MJ">
    <w:p w14:paraId="4032BEA3" w14:textId="45C30BA3" w:rsidR="00903C75" w:rsidRDefault="00903C75">
      <w:pPr>
        <w:pStyle w:val="CommentText"/>
      </w:pPr>
      <w:r>
        <w:rPr>
          <w:rStyle w:val="CommentReference"/>
        </w:rPr>
        <w:annotationRef/>
      </w:r>
      <w:r>
        <w:t>In scope. If viewer supports rich types in M1 (which is still being planned) then we should support sharing these.</w:t>
      </w:r>
    </w:p>
  </w:comment>
  <w:comment w:id="61" w:author="Christian Kotitschke" w:date="2014-04-16T14:42:00Z" w:initials="CK">
    <w:p w14:paraId="453E755A" w14:textId="7C7D8D88" w:rsidR="00903C75" w:rsidRDefault="00903C75">
      <w:pPr>
        <w:pStyle w:val="CommentText"/>
      </w:pPr>
      <w:r>
        <w:rPr>
          <w:rStyle w:val="CommentReference"/>
        </w:rPr>
        <w:annotationRef/>
      </w:r>
      <w:r>
        <w:t>I can see a Pano being more immersive and feature rich in-app than in a browser. i.e. proper full screen and zooming around etc.</w:t>
      </w:r>
    </w:p>
  </w:comment>
  <w:comment w:id="62" w:author="Malini Jagannadhan" w:date="2014-05-12T09:24:00Z" w:initials="MJ">
    <w:p w14:paraId="7BFC1EA6" w14:textId="2EB9F333" w:rsidR="00903C75" w:rsidRDefault="00903C75">
      <w:pPr>
        <w:pStyle w:val="CommentText"/>
      </w:pPr>
      <w:r>
        <w:rPr>
          <w:rStyle w:val="CommentReference"/>
        </w:rPr>
        <w:annotationRef/>
      </w:r>
      <w:r>
        <w:t>Agreed. Viewing experience not within scope of this spec.</w:t>
      </w:r>
    </w:p>
  </w:comment>
  <w:comment w:id="63" w:author="Chris Mabrey" w:date="2014-04-25T15:45:00Z" w:initials="CM">
    <w:p w14:paraId="503D6939" w14:textId="18122F89" w:rsidR="00903C75" w:rsidRDefault="00903C75">
      <w:pPr>
        <w:pStyle w:val="CommentText"/>
      </w:pPr>
      <w:r>
        <w:rPr>
          <w:rStyle w:val="CommentReference"/>
        </w:rPr>
        <w:annotationRef/>
      </w:r>
      <w:r>
        <w:t>Sharing historical 1</w:t>
      </w:r>
      <w:r w:rsidRPr="005129A1">
        <w:rPr>
          <w:vertAlign w:val="superscript"/>
        </w:rPr>
        <w:t>st</w:t>
      </w:r>
      <w:r>
        <w:t xml:space="preserve"> or 3</w:t>
      </w:r>
      <w:r w:rsidRPr="005129A1">
        <w:rPr>
          <w:vertAlign w:val="superscript"/>
        </w:rPr>
        <w:t>rd</w:t>
      </w:r>
      <w:r>
        <w:t xml:space="preserve"> party files</w:t>
      </w:r>
    </w:p>
  </w:comment>
  <w:comment w:id="64" w:author="Chris Mabrey" w:date="2014-04-25T15:40:00Z" w:initials="CM">
    <w:p w14:paraId="41001D6F" w14:textId="580EF0EC" w:rsidR="00903C75" w:rsidRDefault="00903C75">
      <w:pPr>
        <w:pStyle w:val="CommentText"/>
      </w:pPr>
      <w:r>
        <w:rPr>
          <w:rStyle w:val="CommentReference"/>
        </w:rPr>
        <w:annotationRef/>
      </w:r>
      <w:r>
        <w:t>Lazy conversion (package as rich type)- need to understand whether alpha or gamma is in charge of this</w:t>
      </w:r>
    </w:p>
  </w:comment>
  <w:comment w:id="65" w:author="Christian Kotitschke" w:date="2014-04-25T14:04:00Z" w:initials="CK">
    <w:p w14:paraId="247A5DC1" w14:textId="77777777" w:rsidR="00903C75" w:rsidRDefault="00903C75" w:rsidP="00A327AF">
      <w:pPr>
        <w:pStyle w:val="CommentText"/>
        <w:numPr>
          <w:ilvl w:val="0"/>
          <w:numId w:val="20"/>
        </w:numPr>
      </w:pPr>
      <w:r>
        <w:rPr>
          <w:rStyle w:val="CommentReference"/>
        </w:rPr>
        <w:annotationRef/>
      </w:r>
      <w:r>
        <w:t>I assume this means that whichever way we view supports the custom file types.</w:t>
      </w:r>
    </w:p>
    <w:p w14:paraId="0686804F" w14:textId="56FD7FEE" w:rsidR="00903C75" w:rsidRDefault="00903C75" w:rsidP="00A327AF">
      <w:pPr>
        <w:pStyle w:val="CommentText"/>
        <w:numPr>
          <w:ilvl w:val="0"/>
          <w:numId w:val="20"/>
        </w:numPr>
      </w:pPr>
      <w:r>
        <w:t>Does the same logic for deep links apply here?</w:t>
      </w:r>
    </w:p>
  </w:comment>
  <w:comment w:id="66" w:author="Malini Jagannadhan" w:date="2014-05-12T09:25:00Z" w:initials="MJ">
    <w:p w14:paraId="1B00B098" w14:textId="280A9DD2" w:rsidR="00903C75" w:rsidRDefault="00903C75">
      <w:pPr>
        <w:pStyle w:val="CommentText"/>
      </w:pPr>
      <w:r>
        <w:rPr>
          <w:rStyle w:val="CommentReference"/>
        </w:rPr>
        <w:annotationRef/>
      </w:r>
      <w:r>
        <w:t>yes.</w:t>
      </w:r>
    </w:p>
  </w:comment>
  <w:comment w:id="67" w:author="Chris Mabrey" w:date="2014-04-25T16:01:00Z" w:initials="CM">
    <w:p w14:paraId="07B730D8" w14:textId="7DD8CA57" w:rsidR="00903C75" w:rsidRDefault="00903C75">
      <w:pPr>
        <w:pStyle w:val="CommentText"/>
      </w:pPr>
      <w:r>
        <w:rPr>
          <w:rStyle w:val="CommentReference"/>
        </w:rPr>
        <w:annotationRef/>
      </w:r>
      <w:r>
        <w:t>Work wit top 3</w:t>
      </w:r>
      <w:r w:rsidRPr="00D30B88">
        <w:rPr>
          <w:vertAlign w:val="superscript"/>
        </w:rPr>
        <w:t>rd</w:t>
      </w:r>
      <w:r>
        <w:t xml:space="preserve"> parties to improve share flow</w:t>
      </w:r>
    </w:p>
    <w:p w14:paraId="2015C2A4" w14:textId="3DBE053A" w:rsidR="00903C75" w:rsidRDefault="00903C75">
      <w:pPr>
        <w:pStyle w:val="CommentText"/>
      </w:pPr>
      <w:r>
        <w:t># steps in app</w:t>
      </w:r>
    </w:p>
    <w:p w14:paraId="1A8364C8" w14:textId="0F491A0E" w:rsidR="00903C75" w:rsidRDefault="00903C75">
      <w:pPr>
        <w:pStyle w:val="CommentText"/>
      </w:pPr>
      <w:r>
        <w:t xml:space="preserve">Preview </w:t>
      </w:r>
    </w:p>
  </w:comment>
  <w:comment w:id="68" w:author="Christian Kotitschke" w:date="2014-04-25T14:17:00Z" w:initials="CK">
    <w:p w14:paraId="5027CB17" w14:textId="6A13B026" w:rsidR="00903C75" w:rsidRDefault="00903C75">
      <w:pPr>
        <w:pStyle w:val="CommentText"/>
      </w:pPr>
      <w:r>
        <w:rPr>
          <w:rStyle w:val="CommentReference"/>
        </w:rPr>
        <w:annotationRef/>
      </w:r>
      <w:r>
        <w:t>What does that actually mean in terms of requirements?</w:t>
      </w:r>
    </w:p>
  </w:comment>
  <w:comment w:id="69" w:author="Malini Jagannadhan" w:date="2014-04-25T14:40:00Z" w:initials="MJ">
    <w:p w14:paraId="2A8F6F90" w14:textId="7FE32BEC" w:rsidR="00903C75" w:rsidRDefault="00903C75">
      <w:pPr>
        <w:pStyle w:val="CommentText"/>
      </w:pPr>
      <w:r>
        <w:rPr>
          <w:rStyle w:val="CommentReference"/>
        </w:rPr>
        <w:annotationRef/>
      </w:r>
      <w:r>
        <w:t>Altered wording</w:t>
      </w:r>
    </w:p>
  </w:comment>
  <w:comment w:id="70" w:author="Christian Kotitschke" w:date="2014-04-25T14:56:00Z" w:initials="CK">
    <w:p w14:paraId="46E11779" w14:textId="68C6A318" w:rsidR="00903C75" w:rsidRDefault="00903C75">
      <w:pPr>
        <w:pStyle w:val="CommentText"/>
      </w:pPr>
      <w:r>
        <w:rPr>
          <w:rStyle w:val="CommentReference"/>
        </w:rPr>
        <w:annotationRef/>
      </w:r>
      <w:r>
        <w:t>Some of this is out of our hands, no? I mean we support sharing by making an SDK available. Beyond that it is up to the Apps to implement the sharing contracts, no?</w:t>
      </w:r>
    </w:p>
  </w:comment>
  <w:comment w:id="71" w:author="Malini Jagannadhan" w:date="2014-05-12T09:25:00Z" w:initials="MJ">
    <w:p w14:paraId="1848EB24" w14:textId="0300735E" w:rsidR="00903C75" w:rsidRDefault="00903C75">
      <w:pPr>
        <w:pStyle w:val="CommentText"/>
      </w:pPr>
      <w:r>
        <w:rPr>
          <w:rStyle w:val="CommentReference"/>
        </w:rPr>
        <w:annotationRef/>
      </w:r>
      <w:r>
        <w:t>Crudely, this needs to just work. Reliably and without any regressions on what we see in Blue. </w:t>
      </w:r>
    </w:p>
  </w:comment>
  <w:comment w:id="72" w:author="Christian Kotitschke" w:date="2014-05-06T11:33:00Z" w:initials="CK">
    <w:p w14:paraId="11339B9E" w14:textId="49462FC7" w:rsidR="00903C75" w:rsidRDefault="00903C75">
      <w:pPr>
        <w:pStyle w:val="CommentText"/>
      </w:pPr>
      <w:r>
        <w:rPr>
          <w:rStyle w:val="CommentReference"/>
        </w:rPr>
        <w:annotationRef/>
      </w:r>
      <w:r>
        <w:t>We’ll be shipping in more countries than the US. We really need to consider Chinese Social endpoints and such with equal or higher priority.</w:t>
      </w:r>
    </w:p>
  </w:comment>
  <w:comment w:id="73" w:author="Nick Heckman" w:date="2014-05-13T15:30:00Z" w:initials="NH">
    <w:p w14:paraId="02BAD5CB" w14:textId="65521C36" w:rsidR="00903C75" w:rsidRDefault="00903C75">
      <w:pPr>
        <w:pStyle w:val="CommentText"/>
      </w:pPr>
      <w:r>
        <w:rPr>
          <w:rStyle w:val="CommentReference"/>
        </w:rPr>
        <w:annotationRef/>
      </w:r>
      <w:r>
        <w:t>Spec mentioned earier that the target app was responsible for this.</w:t>
      </w:r>
    </w:p>
  </w:comment>
  <w:comment w:id="74" w:author="Christian Kotitschke" w:date="2014-04-25T14:19:00Z" w:initials="CK">
    <w:p w14:paraId="68F4A801" w14:textId="5D61F0C3" w:rsidR="00903C75" w:rsidRDefault="00903C75">
      <w:pPr>
        <w:pStyle w:val="CommentText"/>
      </w:pPr>
      <w:r>
        <w:rPr>
          <w:rStyle w:val="CommentReference"/>
        </w:rPr>
        <w:annotationRef/>
      </w:r>
      <w:r>
        <w:t xml:space="preserve">Neither </w:t>
      </w:r>
    </w:p>
  </w:comment>
  <w:comment w:id="75" w:author="Christian Kotitschke" w:date="2014-04-25T14:19:00Z" w:initials="CK">
    <w:p w14:paraId="115E5650" w14:textId="7B4AD20A" w:rsidR="00903C75" w:rsidRDefault="00903C75">
      <w:pPr>
        <w:pStyle w:val="CommentText"/>
      </w:pPr>
      <w:r>
        <w:rPr>
          <w:rStyle w:val="CommentReference"/>
        </w:rPr>
        <w:annotationRef/>
      </w:r>
      <w:r>
        <w:t>Again, I may have mentioned this above already but we do not really have any influence or functionality in this, correct?</w:t>
      </w:r>
    </w:p>
  </w:comment>
  <w:comment w:id="76" w:author="Malini Jagannadhan" w:date="2014-05-12T09:28:00Z" w:initials="MJ">
    <w:p w14:paraId="7CB18089" w14:textId="1EA15353" w:rsidR="00903C75" w:rsidRDefault="00903C75">
      <w:pPr>
        <w:pStyle w:val="CommentText"/>
      </w:pPr>
      <w:r>
        <w:rPr>
          <w:rStyle w:val="CommentReference"/>
        </w:rPr>
        <w:annotationRef/>
      </w:r>
      <w:r>
        <w:t>yes capturing here and talking with the right team to make it happen.</w:t>
      </w:r>
    </w:p>
  </w:comment>
  <w:comment w:id="80" w:author="Chris Mabrey" w:date="2014-04-25T16:10:00Z" w:initials="CM">
    <w:p w14:paraId="63C3FA05" w14:textId="372DC4DC" w:rsidR="00903C75" w:rsidRDefault="00903C75">
      <w:pPr>
        <w:pStyle w:val="CommentText"/>
      </w:pPr>
      <w:r>
        <w:rPr>
          <w:rStyle w:val="CommentReference"/>
        </w:rPr>
        <w:annotationRef/>
      </w:r>
      <w:r>
        <w:t xml:space="preserve">Talk to shell team-(attribution) Brought to you by racounteur </w:t>
      </w:r>
    </w:p>
  </w:comment>
  <w:comment w:id="77" w:author="Christian Kotitschke" w:date="2014-04-25T14:18:00Z" w:initials="CK">
    <w:p w14:paraId="7C6F66D2" w14:textId="77777777" w:rsidR="00903C75" w:rsidRDefault="00903C75">
      <w:pPr>
        <w:pStyle w:val="CommentText"/>
      </w:pPr>
      <w:r>
        <w:rPr>
          <w:rStyle w:val="CommentReference"/>
        </w:rPr>
        <w:annotationRef/>
      </w:r>
      <w:r>
        <w:t>This is a matter of rehydration I assume. Also, in case of success do you expect the same selection to still be active or lost?</w:t>
      </w:r>
    </w:p>
  </w:comment>
  <w:comment w:id="78" w:author="Malini Jagannadhan" w:date="2014-05-12T09:28:00Z" w:initials="MJ">
    <w:p w14:paraId="4E17E1F7" w14:textId="05536770" w:rsidR="00903C75" w:rsidRDefault="00903C75">
      <w:pPr>
        <w:pStyle w:val="CommentText"/>
      </w:pPr>
      <w:r>
        <w:rPr>
          <w:rStyle w:val="CommentReference"/>
        </w:rPr>
        <w:annotationRef/>
      </w:r>
      <w:r>
        <w:t>Only persist if failure, not if success.</w:t>
      </w:r>
    </w:p>
  </w:comment>
  <w:comment w:id="79" w:author="Malini Jagannadhan" w:date="2014-04-25T14:41:00Z" w:initials="MJ">
    <w:p w14:paraId="4918FC69" w14:textId="296C9627" w:rsidR="00903C75" w:rsidRDefault="00903C75">
      <w:pPr>
        <w:pStyle w:val="CommentText"/>
      </w:pPr>
      <w:r>
        <w:rPr>
          <w:rStyle w:val="CommentReference"/>
        </w:rPr>
        <w:annotationRef/>
      </w:r>
      <w:r>
        <w:t>If success, selection is lost</w:t>
      </w:r>
    </w:p>
  </w:comment>
  <w:comment w:id="81" w:author="Chris Mabrey" w:date="2014-04-25T15:49:00Z" w:initials="CM">
    <w:p w14:paraId="0CB66986" w14:textId="22D1CB46" w:rsidR="00903C75" w:rsidRDefault="00903C75">
      <w:pPr>
        <w:pStyle w:val="CommentText"/>
      </w:pPr>
      <w:r>
        <w:rPr>
          <w:rStyle w:val="CommentReference"/>
        </w:rPr>
        <w:annotationRef/>
      </w:r>
      <w:r>
        <w:t>Is this M1?</w:t>
      </w:r>
    </w:p>
  </w:comment>
  <w:comment w:id="84" w:author="Christian Kotitschke" w:date="2014-05-06T11:35:00Z" w:initials="CK">
    <w:p w14:paraId="24A3BD09" w14:textId="1A4199A9" w:rsidR="00903C75" w:rsidRDefault="00903C75">
      <w:pPr>
        <w:pStyle w:val="CommentText"/>
      </w:pPr>
      <w:r>
        <w:rPr>
          <w:rStyle w:val="CommentReference"/>
        </w:rPr>
        <w:annotationRef/>
      </w:r>
      <w:r>
        <w:t>Any? Like Facebook allows preview of OneDrive links? That’s not really going to happen, right?</w:t>
      </w:r>
    </w:p>
  </w:comment>
  <w:comment w:id="85" w:author="Christian Kotitschke" w:date="2014-04-25T14:20:00Z" w:initials="CK">
    <w:p w14:paraId="0068BB74" w14:textId="3199582C" w:rsidR="00903C75" w:rsidRDefault="00903C75">
      <w:pPr>
        <w:pStyle w:val="CommentText"/>
      </w:pPr>
      <w:r>
        <w:rPr>
          <w:rStyle w:val="CommentReference"/>
        </w:rPr>
        <w:annotationRef/>
      </w:r>
      <w:r>
        <w:t>Do you mean when I am logged in with different accounts I’d still see the same thing?</w:t>
      </w:r>
    </w:p>
  </w:comment>
  <w:comment w:id="86" w:author="Malini Jagannadhan" w:date="2014-05-12T09:29:00Z" w:initials="MJ">
    <w:p w14:paraId="36CCDF6B" w14:textId="21750AA1" w:rsidR="00903C75" w:rsidRDefault="00903C75">
      <w:pPr>
        <w:pStyle w:val="CommentText"/>
      </w:pPr>
      <w:r>
        <w:rPr>
          <w:rStyle w:val="CommentReference"/>
        </w:rPr>
        <w:annotationRef/>
      </w:r>
      <w:r>
        <w:t>if you access the link from different accounts, you should still see the same content</w:t>
      </w:r>
    </w:p>
  </w:comment>
  <w:comment w:id="87" w:author="Christian Kotitschke" w:date="2014-04-25T14:21:00Z" w:initials="CK">
    <w:p w14:paraId="62D86480" w14:textId="003EC9C2" w:rsidR="00903C75" w:rsidRDefault="00903C75">
      <w:pPr>
        <w:pStyle w:val="CommentText"/>
      </w:pPr>
      <w:r>
        <w:rPr>
          <w:rStyle w:val="CommentReference"/>
        </w:rPr>
        <w:annotationRef/>
      </w:r>
      <w:r>
        <w:t>How would I do that? What are the entry points?</w:t>
      </w:r>
    </w:p>
  </w:comment>
  <w:comment w:id="88" w:author="Malini Jagannadhan" w:date="2014-05-12T09:29:00Z" w:initials="MJ">
    <w:p w14:paraId="4B2112FA" w14:textId="3FDC6AD5" w:rsidR="00903C75" w:rsidRDefault="00903C75">
      <w:pPr>
        <w:pStyle w:val="CommentText"/>
      </w:pPr>
      <w:r>
        <w:rPr>
          <w:rStyle w:val="CommentReference"/>
        </w:rPr>
        <w:annotationRef/>
      </w:r>
      <w:r>
        <w:t>If they shared it with you via email, you can forward that email to more people who should be able to access the content from that link</w:t>
      </w:r>
    </w:p>
  </w:comment>
  <w:comment w:id="89" w:author="Christian Kotitschke" w:date="2014-05-06T11:37:00Z" w:initials="CK">
    <w:p w14:paraId="61B0A2C3" w14:textId="293F229B" w:rsidR="00903C75" w:rsidRDefault="00903C75">
      <w:pPr>
        <w:pStyle w:val="CommentText"/>
      </w:pPr>
      <w:r>
        <w:rPr>
          <w:rStyle w:val="CommentReference"/>
        </w:rPr>
        <w:annotationRef/>
      </w:r>
      <w:r>
        <w:t>Is this technically possible today and if not what are our dependencies?</w:t>
      </w:r>
    </w:p>
  </w:comment>
  <w:comment w:id="90" w:author="Malini Jagannadhan" w:date="2014-05-12T09:30:00Z" w:initials="MJ">
    <w:p w14:paraId="3E541E6E" w14:textId="49593B76" w:rsidR="00903C75" w:rsidRDefault="00903C75">
      <w:pPr>
        <w:pStyle w:val="CommentText"/>
      </w:pPr>
      <w:r>
        <w:rPr>
          <w:rStyle w:val="CommentReference"/>
        </w:rPr>
        <w:annotationRef/>
      </w:r>
      <w:r>
        <w:t>possible today. Target app needs to support attribution. We need to add the right content to the data package we create.</w:t>
      </w:r>
    </w:p>
  </w:comment>
  <w:comment w:id="91" w:author="Christian Kotitschke" w:date="2014-05-06T11:21:00Z" w:initials="CK">
    <w:p w14:paraId="28B4AB7B" w14:textId="77777777" w:rsidR="00903C75" w:rsidRDefault="00903C75" w:rsidP="00AA6D34">
      <w:pPr>
        <w:pStyle w:val="CommentText"/>
      </w:pPr>
      <w:r>
        <w:rPr>
          <w:rStyle w:val="CommentReference"/>
        </w:rPr>
        <w:annotationRef/>
      </w:r>
      <w:r>
        <w:t>Are we going to let the user know about this? We can’t just force them to do so without their consent. I would expect full fidelity size images.</w:t>
      </w:r>
    </w:p>
  </w:comment>
  <w:comment w:id="92" w:author="Nick Heckman" w:date="2014-05-13T14:07:00Z" w:initials="NH">
    <w:p w14:paraId="36235DEF" w14:textId="77777777" w:rsidR="00903C75" w:rsidRDefault="00903C75" w:rsidP="00AA6D34">
      <w:pPr>
        <w:pStyle w:val="CommentText"/>
      </w:pPr>
      <w:r>
        <w:rPr>
          <w:rStyle w:val="CommentReference"/>
        </w:rPr>
        <w:annotationRef/>
      </w:r>
      <w:r>
        <w:t>+1. I expect users will care more or less about this based on the desired share target (FB: lower res ok; photo editing app: original res desired)</w:t>
      </w:r>
    </w:p>
  </w:comment>
  <w:comment w:id="93" w:author="Christian Kotitschke" w:date="2014-04-25T10:44:00Z" w:initials="CK">
    <w:p w14:paraId="090C5FC5" w14:textId="77777777" w:rsidR="00903C75" w:rsidRDefault="00903C75" w:rsidP="00EE3752">
      <w:pPr>
        <w:pStyle w:val="CommentText"/>
      </w:pPr>
      <w:r>
        <w:rPr>
          <w:rStyle w:val="CommentReference"/>
        </w:rPr>
        <w:annotationRef/>
      </w:r>
      <w:r>
        <w:t>I agree. I’d rather move the share as file into the menu. It’s a matter of what we want to drive traffic to</w:t>
      </w:r>
    </w:p>
  </w:comment>
  <w:comment w:id="94" w:author="Malini Jagannadhan" w:date="2014-05-12T09:31:00Z" w:initials="MJ">
    <w:p w14:paraId="3DDC5EE9" w14:textId="29DB7A81" w:rsidR="00903C75" w:rsidRDefault="00903C75">
      <w:pPr>
        <w:pStyle w:val="CommentText"/>
      </w:pPr>
      <w:r>
        <w:rPr>
          <w:rStyle w:val="CommentReference"/>
        </w:rPr>
        <w:annotationRef/>
      </w:r>
      <w:r>
        <w:t>perfect candidate for flighting. </w:t>
      </w:r>
    </w:p>
  </w:comment>
  <w:comment w:id="95" w:author="Christian Kotitschke" w:date="2014-04-25T10:48:00Z" w:initials="CK">
    <w:p w14:paraId="3AC2BC91" w14:textId="77777777" w:rsidR="00903C75" w:rsidRDefault="00903C75" w:rsidP="00EE3752">
      <w:pPr>
        <w:pStyle w:val="CommentText"/>
      </w:pPr>
      <w:r>
        <w:rPr>
          <w:rStyle w:val="CommentReference"/>
        </w:rPr>
        <w:annotationRef/>
      </w:r>
      <w:r>
        <w:t>I’d add another Con: Extra step to get something shared making the overall flow slower</w:t>
      </w:r>
    </w:p>
  </w:comment>
  <w:comment w:id="96" w:author="Malini Jagannadhan" w:date="2014-05-12T09:32:00Z" w:initials="MJ">
    <w:p w14:paraId="0F0FA3DA" w14:textId="2D79B268" w:rsidR="00903C75" w:rsidRDefault="00903C75">
      <w:pPr>
        <w:pStyle w:val="CommentText"/>
      </w:pPr>
      <w:r>
        <w:rPr>
          <w:rStyle w:val="CommentReference"/>
        </w:rPr>
        <w:annotationRef/>
      </w:r>
      <w:r>
        <w:t>Agreed but I think even option has the con of an extra step when enabling links.</w:t>
      </w:r>
    </w:p>
  </w:comment>
  <w:comment w:id="97" w:author="Christian Kotitschke" w:date="2014-04-25T10:49:00Z" w:initials="CK">
    <w:p w14:paraId="5BC8E2C3" w14:textId="77777777" w:rsidR="00903C75" w:rsidRDefault="00903C75" w:rsidP="00EE3752">
      <w:pPr>
        <w:pStyle w:val="CommentText"/>
      </w:pPr>
      <w:r>
        <w:rPr>
          <w:rStyle w:val="CommentReference"/>
        </w:rPr>
        <w:annotationRef/>
      </w:r>
      <w:r>
        <w:t>Still a con: Likely an extra step needed. Less likely here than in option 3 though</w:t>
      </w:r>
    </w:p>
  </w:comment>
  <w:comment w:id="98" w:author="Chris Mabrey" w:date="2014-04-25T15:56:00Z" w:initials="CM">
    <w:p w14:paraId="44B035BF" w14:textId="77777777" w:rsidR="00903C75" w:rsidRDefault="00903C75" w:rsidP="00EE3752">
      <w:pPr>
        <w:pStyle w:val="CommentText"/>
      </w:pPr>
      <w:r>
        <w:rPr>
          <w:rStyle w:val="CommentReference"/>
        </w:rPr>
        <w:annotationRef/>
      </w:r>
      <w:r>
        <w:t>Make it sticky</w:t>
      </w:r>
    </w:p>
  </w:comment>
  <w:comment w:id="99" w:author="Christian Kotitschke" w:date="2014-04-25T10:50:00Z" w:initials="CK">
    <w:p w14:paraId="370AB13C" w14:textId="77777777" w:rsidR="00903C75" w:rsidRDefault="00903C75" w:rsidP="00EE3752">
      <w:pPr>
        <w:pStyle w:val="CommentText"/>
      </w:pPr>
      <w:r>
        <w:rPr>
          <w:rStyle w:val="CommentReference"/>
        </w:rPr>
        <w:annotationRef/>
      </w:r>
      <w:r>
        <w:t xml:space="preserve">The target could be a Criteria as well. I.e. sharing link for many files in email makes more sense than link to Facebook where I am likely interested to actually share my files to physically. Another example would be dropbox which would never even accept a link </w:t>
      </w:r>
      <w:r>
        <w:sym w:font="Wingdings" w:char="F04A"/>
      </w:r>
    </w:p>
  </w:comment>
  <w:comment w:id="100" w:author="Malini Jagannadhan" w:date="2014-05-12T09:33:00Z" w:initials="MJ">
    <w:p w14:paraId="0CF5CBEB" w14:textId="5740CB6F" w:rsidR="00903C75" w:rsidRDefault="00903C75">
      <w:pPr>
        <w:pStyle w:val="CommentText"/>
      </w:pPr>
      <w:r>
        <w:rPr>
          <w:rStyle w:val="CommentReference"/>
        </w:rPr>
        <w:annotationRef/>
      </w:r>
      <w:r>
        <w:t>target shown are picked by share contract based on the file types we give the share contract. If we provide only link and Dropbox doesn't accept link, it wont show up in the list.</w:t>
      </w:r>
    </w:p>
    <w:p w14:paraId="69FD9998" w14:textId="76119025" w:rsidR="00903C75" w:rsidRDefault="00903C75">
      <w:pPr>
        <w:pStyle w:val="CommentText"/>
      </w:pPr>
    </w:p>
  </w:comment>
  <w:comment w:id="101" w:author="Christian Kotitschke" w:date="2014-04-25T10:52:00Z" w:initials="CK">
    <w:p w14:paraId="303E2443" w14:textId="77777777" w:rsidR="00903C75" w:rsidRDefault="00903C75" w:rsidP="00EE3752">
      <w:pPr>
        <w:pStyle w:val="CommentText"/>
      </w:pPr>
      <w:r>
        <w:rPr>
          <w:rStyle w:val="CommentReference"/>
        </w:rPr>
        <w:annotationRef/>
      </w:r>
      <w:r>
        <w:t>Add Con: Apps first have to be written/updated to support that</w:t>
      </w:r>
    </w:p>
  </w:comment>
  <w:comment w:id="102" w:author="Malini Jagannadhan" w:date="2014-05-12T09:35:00Z" w:initials="MJ">
    <w:p w14:paraId="104BB7EC" w14:textId="64A7EA9D" w:rsidR="00903C75" w:rsidRDefault="00903C75">
      <w:pPr>
        <w:pStyle w:val="CommentText"/>
      </w:pPr>
      <w:r>
        <w:rPr>
          <w:rStyle w:val="CommentReference"/>
        </w:rPr>
        <w:annotationRef/>
      </w:r>
      <w:r>
        <w:t>added</w:t>
      </w:r>
    </w:p>
  </w:comment>
  <w:comment w:id="103" w:author="Christian Kotitschke" w:date="2014-04-25T10:53:00Z" w:initials="CK">
    <w:p w14:paraId="5B01F388" w14:textId="77777777" w:rsidR="00903C75" w:rsidRDefault="00903C75" w:rsidP="00EE3752">
      <w:pPr>
        <w:pStyle w:val="CommentText"/>
      </w:pPr>
      <w:r>
        <w:rPr>
          <w:rStyle w:val="CommentReference"/>
        </w:rPr>
        <w:annotationRef/>
      </w:r>
      <w:r>
        <w:t xml:space="preserve">Apologies, but I think this needs more explanation of what this UI is meant to do and what is actionable. What do we want to achieve etc. </w:t>
      </w:r>
      <w:r>
        <w:sym w:font="Wingdings" w:char="F04A"/>
      </w:r>
    </w:p>
  </w:comment>
  <w:comment w:id="104" w:author="Malini Jagannadhan" w:date="2014-05-12T09:35:00Z" w:initials="MJ">
    <w:p w14:paraId="69E56A37" w14:textId="236FF200" w:rsidR="00903C75" w:rsidRDefault="00903C75">
      <w:pPr>
        <w:pStyle w:val="CommentText"/>
      </w:pPr>
      <w:r>
        <w:rPr>
          <w:rStyle w:val="CommentReference"/>
        </w:rPr>
        <w:annotationRef/>
      </w:r>
      <w:r>
        <w:t>not in scope for M1</w:t>
      </w:r>
    </w:p>
  </w:comment>
  <w:comment w:id="105" w:author="Christian Kotitschke" w:date="2014-04-15T11:52:00Z" w:initials="CK">
    <w:p w14:paraId="74A15324" w14:textId="77777777" w:rsidR="00903C75" w:rsidRDefault="00903C75" w:rsidP="00920261">
      <w:pPr>
        <w:pStyle w:val="CommentText"/>
      </w:pPr>
      <w:r>
        <w:rPr>
          <w:rStyle w:val="CommentReference"/>
        </w:rPr>
        <w:annotationRef/>
      </w:r>
      <w:r>
        <w:t>What are the data plan implications? Some people have limited data plans? They might not be aware of the magnitude or size of the uploads they are about to create.</w:t>
      </w:r>
    </w:p>
  </w:comment>
  <w:comment w:id="106" w:author="Malini Jagannadhan" w:date="2014-04-25T14:26:00Z" w:initials="MJ">
    <w:p w14:paraId="6BFF7619" w14:textId="77777777" w:rsidR="00903C75" w:rsidRDefault="00903C75" w:rsidP="00920261">
      <w:pPr>
        <w:pStyle w:val="CommentText"/>
      </w:pPr>
      <w:r>
        <w:rPr>
          <w:rStyle w:val="CommentReference"/>
        </w:rPr>
        <w:annotationRef/>
      </w:r>
      <w:r>
        <w:t xml:space="preserve">We will always allow user to exit the upload process should they choose. We are talking with the auto-upload team to figure this out. One option:upload low-res on data connection and hi-res on wifi. </w:t>
      </w:r>
    </w:p>
  </w:comment>
  <w:comment w:id="107" w:author="Malini Jagannadhan" w:date="2014-05-12T09:35:00Z" w:initials="MJ">
    <w:p w14:paraId="7942021C" w14:textId="53615C3A" w:rsidR="00903C75" w:rsidRDefault="00903C75">
      <w:pPr>
        <w:pStyle w:val="CommentText"/>
      </w:pPr>
      <w:r>
        <w:rPr>
          <w:rStyle w:val="CommentReference"/>
        </w:rPr>
        <w:annotationRef/>
      </w:r>
      <w:r>
        <w:t>post m1</w:t>
      </w:r>
    </w:p>
  </w:comment>
  <w:comment w:id="108" w:author="Christian Kotitschke" w:date="2014-04-15T11:32:00Z" w:initials="CK">
    <w:p w14:paraId="42629E2F" w14:textId="77777777" w:rsidR="00903C75" w:rsidRDefault="00903C75"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09" w:author="Malini Jagannadhan" w:date="2014-05-12T09:35:00Z" w:initials="MJ">
    <w:p w14:paraId="230DEBDC" w14:textId="01CF21DB" w:rsidR="00903C75" w:rsidRDefault="00903C75">
      <w:pPr>
        <w:pStyle w:val="CommentText"/>
      </w:pPr>
      <w:r>
        <w:rPr>
          <w:rStyle w:val="CommentReference"/>
        </w:rPr>
        <w:annotationRef/>
      </w:r>
      <w:r>
        <w:t>post m1</w:t>
      </w:r>
    </w:p>
  </w:comment>
  <w:comment w:id="110" w:author="Christian Kotitschke" w:date="2014-04-15T11:16:00Z" w:initials="CK">
    <w:p w14:paraId="5C5B49B7" w14:textId="77777777" w:rsidR="00903C75" w:rsidRDefault="00903C75" w:rsidP="00A327AF">
      <w:pPr>
        <w:pStyle w:val="CommentText"/>
        <w:numPr>
          <w:ilvl w:val="0"/>
          <w:numId w:val="6"/>
        </w:numPr>
      </w:pPr>
      <w:r>
        <w:rPr>
          <w:rStyle w:val="CommentReference"/>
        </w:rPr>
        <w:annotationRef/>
      </w:r>
      <w:r>
        <w:t xml:space="preserve"> When do we create a link? </w:t>
      </w:r>
    </w:p>
    <w:p w14:paraId="3527C6C0" w14:textId="77777777" w:rsidR="00903C75" w:rsidRDefault="00903C75" w:rsidP="00A327AF">
      <w:pPr>
        <w:pStyle w:val="CommentText"/>
        <w:numPr>
          <w:ilvl w:val="0"/>
          <w:numId w:val="6"/>
        </w:numPr>
      </w:pPr>
      <w:r>
        <w:t xml:space="preserve"> Will we upload first and then create a link? </w:t>
      </w:r>
    </w:p>
    <w:p w14:paraId="52008259" w14:textId="77777777" w:rsidR="00903C75" w:rsidRDefault="00903C75" w:rsidP="00A327AF">
      <w:pPr>
        <w:pStyle w:val="CommentText"/>
        <w:numPr>
          <w:ilvl w:val="0"/>
          <w:numId w:val="6"/>
        </w:numPr>
      </w:pPr>
      <w:r>
        <w:t xml:space="preserve"> What do we present the user until then? </w:t>
      </w:r>
    </w:p>
    <w:p w14:paraId="78957EEC" w14:textId="77777777" w:rsidR="00903C75" w:rsidRDefault="00903C75" w:rsidP="00A327AF">
      <w:pPr>
        <w:pStyle w:val="CommentText"/>
        <w:numPr>
          <w:ilvl w:val="1"/>
          <w:numId w:val="6"/>
        </w:numPr>
      </w:pPr>
      <w:r>
        <w:t xml:space="preserve"> We cannot make them wait. They will abandon the sharing action. </w:t>
      </w:r>
    </w:p>
    <w:p w14:paraId="1A3327D6" w14:textId="77777777" w:rsidR="00903C75" w:rsidRDefault="00903C75" w:rsidP="00A327AF">
      <w:pPr>
        <w:pStyle w:val="CommentText"/>
        <w:numPr>
          <w:ilvl w:val="0"/>
          <w:numId w:val="6"/>
        </w:numPr>
      </w:pPr>
      <w:r>
        <w:t xml:space="preserve"> Or do we share link first and then upload in background? </w:t>
      </w:r>
    </w:p>
    <w:p w14:paraId="378BF936" w14:textId="77777777" w:rsidR="00903C75" w:rsidRDefault="00903C75" w:rsidP="00A327AF">
      <w:pPr>
        <w:pStyle w:val="CommentText"/>
        <w:numPr>
          <w:ilvl w:val="1"/>
          <w:numId w:val="6"/>
        </w:numPr>
      </w:pPr>
      <w:r>
        <w:t xml:space="preserve"> What if the recipient looks at the assets before they are fully uploaded?</w:t>
      </w:r>
    </w:p>
    <w:p w14:paraId="0FE45680" w14:textId="77777777" w:rsidR="00903C75" w:rsidRDefault="00903C75" w:rsidP="00A327AF">
      <w:pPr>
        <w:pStyle w:val="CommentText"/>
        <w:numPr>
          <w:ilvl w:val="0"/>
          <w:numId w:val="6"/>
        </w:numPr>
      </w:pPr>
      <w:r>
        <w:t>What if OneDrive is down?</w:t>
      </w:r>
    </w:p>
    <w:p w14:paraId="45D723B9" w14:textId="77777777" w:rsidR="00903C75" w:rsidRDefault="00903C75" w:rsidP="00A327AF">
      <w:pPr>
        <w:pStyle w:val="CommentText"/>
        <w:numPr>
          <w:ilvl w:val="0"/>
          <w:numId w:val="6"/>
        </w:numPr>
      </w:pPr>
      <w:r>
        <w:t>What if I have no internet connection (connection lost/airplane mode)?</w:t>
      </w:r>
    </w:p>
    <w:p w14:paraId="69824506" w14:textId="77777777" w:rsidR="00903C75" w:rsidRDefault="00903C75" w:rsidP="00A327AF">
      <w:pPr>
        <w:pStyle w:val="CommentText"/>
        <w:numPr>
          <w:ilvl w:val="0"/>
          <w:numId w:val="6"/>
        </w:numPr>
      </w:pPr>
      <w:r>
        <w:t>What if I am on Battery Saver?</w:t>
      </w:r>
    </w:p>
    <w:p w14:paraId="459EE8B2" w14:textId="77777777" w:rsidR="00903C75" w:rsidRDefault="00903C75" w:rsidP="00A327AF">
      <w:pPr>
        <w:pStyle w:val="CommentText"/>
        <w:numPr>
          <w:ilvl w:val="0"/>
          <w:numId w:val="6"/>
        </w:numPr>
      </w:pPr>
    </w:p>
  </w:comment>
  <w:comment w:id="111" w:author="Christian Kotitschke" w:date="2014-04-25T10:55:00Z" w:initials="CK">
    <w:p w14:paraId="7C51D59E" w14:textId="77777777" w:rsidR="00903C75" w:rsidRDefault="00903C75" w:rsidP="00920261">
      <w:pPr>
        <w:pStyle w:val="CommentText"/>
      </w:pPr>
      <w:r>
        <w:rPr>
          <w:rStyle w:val="CommentReference"/>
        </w:rPr>
        <w:annotationRef/>
      </w:r>
      <w:r>
        <w:t>I had similar ideas of connecting these two actions but I heard a lot of people not necessarily associating the two. Backup and share are two rather differently perceived actions, so I am not sure myself anymore it is good to mix those two</w:t>
      </w:r>
    </w:p>
  </w:comment>
  <w:comment w:id="112" w:author="Malini Jagannadhan" w:date="2014-05-12T09:35:00Z" w:initials="MJ">
    <w:p w14:paraId="010E3DCF" w14:textId="65D88FBB" w:rsidR="00903C75" w:rsidRDefault="00903C75">
      <w:pPr>
        <w:pStyle w:val="CommentText"/>
      </w:pPr>
      <w:r>
        <w:rPr>
          <w:rStyle w:val="CommentReference"/>
        </w:rPr>
        <w:annotationRef/>
      </w:r>
      <w:r>
        <w:t>post m1</w:t>
      </w:r>
    </w:p>
  </w:comment>
  <w:comment w:id="113" w:author="Christian Kotitschke" w:date="2014-04-25T10:56:00Z" w:initials="CK">
    <w:p w14:paraId="6A7D103F" w14:textId="77777777" w:rsidR="00903C75" w:rsidRDefault="00903C75" w:rsidP="00920261">
      <w:pPr>
        <w:pStyle w:val="CommentText"/>
      </w:pPr>
      <w:r>
        <w:rPr>
          <w:rStyle w:val="CommentReference"/>
        </w:rPr>
        <w:annotationRef/>
      </w:r>
      <w:r>
        <w:t>Why?</w:t>
      </w:r>
    </w:p>
  </w:comment>
  <w:comment w:id="114" w:author="Christian Kotitschke" w:date="2014-04-23T10:03:00Z" w:initials="CK">
    <w:p w14:paraId="5AE538D8" w14:textId="77777777" w:rsidR="00903C75" w:rsidRDefault="00903C75" w:rsidP="00920261">
      <w:pPr>
        <w:pStyle w:val="CommentText"/>
      </w:pPr>
      <w:r>
        <w:rPr>
          <w:rStyle w:val="CommentReference"/>
        </w:rPr>
        <w:annotationRef/>
      </w:r>
      <w:r>
        <w:t>Just so that I understand this correctly: Instead of a local file path we provide the calling app with a URI for a cloud based image? How does this affect the apps requirements to have data access? I.e. apps define their capabilities and typically if they do image picker they would not necessarily need network access, but with this they would, correct?</w:t>
      </w:r>
    </w:p>
  </w:comment>
  <w:comment w:id="115" w:author="Malini Jagannadhan" w:date="2014-04-23T16:35:00Z" w:initials="MJ">
    <w:p w14:paraId="26C2AF41" w14:textId="77777777" w:rsidR="00903C75" w:rsidRDefault="00903C75" w:rsidP="00920261">
      <w:pPr>
        <w:pStyle w:val="CommentText"/>
      </w:pPr>
      <w:r>
        <w:t xml:space="preserve">Great point- </w:t>
      </w:r>
      <w:r>
        <w:rPr>
          <w:rStyle w:val="CommentReference"/>
        </w:rPr>
        <w:annotationRef/>
      </w:r>
      <w:r>
        <w:t>Added this as open question</w:t>
      </w:r>
    </w:p>
  </w:comment>
  <w:comment w:id="116" w:author="Christian Kotitschke" w:date="2014-04-23T10:07:00Z" w:initials="CK">
    <w:p w14:paraId="15CA22F6" w14:textId="77777777" w:rsidR="00903C75" w:rsidRDefault="00903C75" w:rsidP="00920261">
      <w:pPr>
        <w:pStyle w:val="CommentText"/>
      </w:pPr>
      <w:r>
        <w:rPr>
          <w:rStyle w:val="CommentReference"/>
        </w:rPr>
        <w:annotationRef/>
      </w:r>
      <w:r>
        <w:t>Do we send “data packages” to the share target or a list of files (URI, etc)? I am not familiar with the detailed implementation (anymore)</w:t>
      </w:r>
    </w:p>
  </w:comment>
  <w:comment w:id="117" w:author="Malini Jagannadhan" w:date="2014-04-23T16:37:00Z" w:initials="MJ">
    <w:p w14:paraId="06AC02C0" w14:textId="77777777" w:rsidR="00903C75" w:rsidRDefault="00903C75" w:rsidP="00920261">
      <w:pPr>
        <w:pStyle w:val="CommentText"/>
      </w:pPr>
      <w:r>
        <w:rPr>
          <w:rStyle w:val="CommentReference"/>
        </w:rPr>
        <w:annotationRef/>
      </w:r>
      <w:r>
        <w:t>Send package containing one or more storage files</w:t>
      </w:r>
    </w:p>
  </w:comment>
  <w:comment w:id="118" w:author="Christian Kotitschke" w:date="2014-04-15T11:32:00Z" w:initials="CK">
    <w:p w14:paraId="0FF228E4" w14:textId="77777777" w:rsidR="00903C75" w:rsidRDefault="00903C75"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19" w:author="Malini Jagannadhan" w:date="2014-04-23T16:41:00Z" w:initials="MJ">
    <w:p w14:paraId="58175B97" w14:textId="77777777" w:rsidR="00903C75" w:rsidRDefault="00903C75" w:rsidP="00920261">
      <w:pPr>
        <w:pStyle w:val="CommentText"/>
      </w:pPr>
      <w:r>
        <w:rPr>
          <w:rStyle w:val="CommentReference"/>
        </w:rPr>
        <w:annotationRef/>
      </w:r>
      <w:r>
        <w:t>Even if autobackup Is on, if user shares content faster than backup occurs we could hit this scenario.</w:t>
      </w:r>
    </w:p>
  </w:comment>
  <w:comment w:id="120" w:author="Malini Jagannadhan" w:date="2014-04-23T16:42:00Z" w:initials="MJ">
    <w:p w14:paraId="13218281" w14:textId="77777777" w:rsidR="00903C75" w:rsidRDefault="00903C75" w:rsidP="00920261">
      <w:pPr>
        <w:pStyle w:val="CommentText"/>
      </w:pPr>
      <w:r>
        <w:rPr>
          <w:rStyle w:val="CommentReference"/>
        </w:rPr>
        <w:annotationRef/>
      </w:r>
      <w:r>
        <w:t>How often, we don’t know since we haven’t pushed  this out in the wild. We could consider this an event to trigger OneDrive backup, ill add that to the spec.</w:t>
      </w:r>
    </w:p>
  </w:comment>
  <w:comment w:id="121" w:author="Malini Jagannadhan" w:date="2014-04-23T16:35:00Z" w:initials="MJ">
    <w:p w14:paraId="07984FC1" w14:textId="77777777" w:rsidR="00903C75" w:rsidRDefault="00903C75" w:rsidP="00920261">
      <w:pPr>
        <w:pStyle w:val="CommentText"/>
      </w:pPr>
      <w:r>
        <w:t xml:space="preserve">Great point- </w:t>
      </w:r>
      <w:r>
        <w:rPr>
          <w:rStyle w:val="CommentReference"/>
        </w:rPr>
        <w:annotationRef/>
      </w:r>
      <w:r>
        <w:t>Added this as open question</w:t>
      </w:r>
    </w:p>
  </w:comment>
  <w:comment w:id="122" w:author="Christian Kotitschke" w:date="2014-04-25T13:46:00Z" w:initials="CK">
    <w:p w14:paraId="58F40E9D" w14:textId="77777777" w:rsidR="00903C75" w:rsidRDefault="00903C75" w:rsidP="00920261">
      <w:pPr>
        <w:pStyle w:val="CommentText"/>
      </w:pPr>
      <w:r>
        <w:rPr>
          <w:rStyle w:val="CommentReference"/>
        </w:rPr>
        <w:annotationRef/>
      </w:r>
      <w:r>
        <w:t>I may have mentioned this above already but I am strongly against an extra page that is likely even blocking. We should upload in the background.</w:t>
      </w:r>
    </w:p>
  </w:comment>
  <w:comment w:id="123" w:author="Christian Kotitschke" w:date="2014-04-25T14:00:00Z" w:initials="CK">
    <w:p w14:paraId="25E191C6" w14:textId="77777777" w:rsidR="00903C75" w:rsidRDefault="00903C75" w:rsidP="00920261">
      <w:pPr>
        <w:pStyle w:val="CommentText"/>
      </w:pPr>
      <w:r>
        <w:rPr>
          <w:rStyle w:val="CommentReference"/>
        </w:rPr>
        <w:annotationRef/>
      </w:r>
      <w:r>
        <w:t>Why would I need to know. I just expect it to complete no matter what.</w:t>
      </w:r>
    </w:p>
  </w:comment>
  <w:comment w:id="131" w:author="Christian Kotitschke" w:date="2014-04-25T10:33:00Z" w:initials="CK">
    <w:p w14:paraId="68A812EE" w14:textId="77777777" w:rsidR="00903C75" w:rsidRDefault="00903C75" w:rsidP="001B0A22">
      <w:pPr>
        <w:pStyle w:val="CommentText"/>
      </w:pPr>
      <w:r>
        <w:rPr>
          <w:rStyle w:val="CommentReference"/>
        </w:rPr>
        <w:annotationRef/>
      </w:r>
      <w:r>
        <w:t>That is the current state, but that hopefully is not the future state, correct? They should be on par.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A788DE" w15:done="1"/>
  <w15:commentEx w15:paraId="72814115" w15:paraIdParent="31A788DE" w15:done="1"/>
  <w15:commentEx w15:paraId="5C49053A" w15:done="0"/>
  <w15:commentEx w15:paraId="2F0379D6" w15:done="0"/>
  <w15:commentEx w15:paraId="7698853B" w15:done="1"/>
  <w15:commentEx w15:paraId="76351AAB" w15:done="1"/>
  <w15:commentEx w15:paraId="4D4080E8" w15:paraIdParent="76351AAB" w15:done="1"/>
  <w15:commentEx w15:paraId="41BBEB55" w15:done="0"/>
  <w15:commentEx w15:paraId="613FFF62" w15:paraIdParent="41BBEB55" w15:done="0"/>
  <w15:commentEx w15:paraId="35803F59" w15:done="0"/>
  <w15:commentEx w15:paraId="553C9061" w15:paraIdParent="35803F59" w15:done="0"/>
  <w15:commentEx w15:paraId="223B7877" w15:done="0"/>
  <w15:commentEx w15:paraId="0E714611" w15:done="0"/>
  <w15:commentEx w15:paraId="4AA6F305" w15:done="1"/>
  <w15:commentEx w15:paraId="1279CE76" w15:paraIdParent="4AA6F305" w15:done="1"/>
  <w15:commentEx w15:paraId="53459DB5" w15:done="0"/>
  <w15:commentEx w15:paraId="4480B5D6" w15:paraIdParent="53459DB5" w15:done="0"/>
  <w15:commentEx w15:paraId="5266C4EC" w15:done="0"/>
  <w15:commentEx w15:paraId="7F0D2E47" w15:paraIdParent="5266C4EC" w15:done="0"/>
  <w15:commentEx w15:paraId="4B9D7A69" w15:done="0"/>
  <w15:commentEx w15:paraId="561F7DF2" w15:done="1"/>
  <w15:commentEx w15:paraId="20B34F55" w15:paraIdParent="561F7DF2" w15:done="1"/>
  <w15:commentEx w15:paraId="1DAEF8B2" w15:done="0"/>
  <w15:commentEx w15:paraId="0754DA12" w15:done="0"/>
  <w15:commentEx w15:paraId="1A56D197" w15:done="0"/>
  <w15:commentEx w15:paraId="07D68C4E" w15:paraIdParent="1A56D197" w15:done="0"/>
  <w15:commentEx w15:paraId="1AC5306E" w15:paraIdParent="1A56D197" w15:done="0"/>
  <w15:commentEx w15:paraId="4C1208C5" w15:done="0"/>
  <w15:commentEx w15:paraId="4DB786FD" w15:done="0"/>
  <w15:commentEx w15:paraId="55E5118C" w15:paraIdParent="4DB786FD" w15:done="0"/>
  <w15:commentEx w15:paraId="5213E923" w15:done="0"/>
  <w15:commentEx w15:paraId="065843AB" w15:paraIdParent="5213E923" w15:done="0"/>
  <w15:commentEx w15:paraId="60E3D322" w15:done="0"/>
  <w15:commentEx w15:paraId="02A7BE0C" w15:paraIdParent="60E3D322" w15:done="0"/>
  <w15:commentEx w15:paraId="1F279D04" w15:done="0"/>
  <w15:commentEx w15:paraId="34BDB0F7" w15:paraIdParent="1F279D04" w15:done="0"/>
  <w15:commentEx w15:paraId="4DBF57E0" w15:done="0"/>
  <w15:commentEx w15:paraId="3628CCA2" w15:paraIdParent="4DBF57E0" w15:done="0"/>
  <w15:commentEx w15:paraId="7ABE3BED" w15:done="0"/>
  <w15:commentEx w15:paraId="0758895E" w15:paraIdParent="7ABE3BED" w15:done="0"/>
  <w15:commentEx w15:paraId="6F0DF5D8" w15:done="0"/>
  <w15:commentEx w15:paraId="592DA085" w15:paraIdParent="6F0DF5D8" w15:done="0"/>
  <w15:commentEx w15:paraId="059D5E54" w15:done="1"/>
  <w15:commentEx w15:paraId="01385D90" w15:done="0"/>
  <w15:commentEx w15:paraId="6A6A14C2" w15:done="1"/>
  <w15:commentEx w15:paraId="02AB4035" w15:paraIdParent="6A6A14C2" w15:done="1"/>
  <w15:commentEx w15:paraId="6E9CE208" w15:done="0"/>
  <w15:commentEx w15:paraId="59F02D8C" w15:done="1"/>
  <w15:commentEx w15:paraId="72CEDF2F" w15:paraIdParent="59F02D8C" w15:done="1"/>
  <w15:commentEx w15:paraId="57A18C7A" w15:done="1"/>
  <w15:commentEx w15:paraId="0B1619A7" w15:paraIdParent="57A18C7A" w15:done="1"/>
  <w15:commentEx w15:paraId="67FBD612" w15:done="1"/>
  <w15:commentEx w15:paraId="42970838" w15:paraIdParent="67FBD612" w15:done="1"/>
  <w15:commentEx w15:paraId="71E5FCD7" w15:done="0"/>
  <w15:commentEx w15:paraId="62B05A42" w15:done="0"/>
  <w15:commentEx w15:paraId="4032BEA3" w15:paraIdParent="62B05A42" w15:done="1"/>
  <w15:commentEx w15:paraId="453E755A" w15:done="1"/>
  <w15:commentEx w15:paraId="7BFC1EA6" w15:paraIdParent="453E755A" w15:done="1"/>
  <w15:commentEx w15:paraId="503D6939" w15:done="0"/>
  <w15:commentEx w15:paraId="41001D6F" w15:done="0"/>
  <w15:commentEx w15:paraId="0686804F" w15:done="0"/>
  <w15:commentEx w15:paraId="1B00B098" w15:paraIdParent="0686804F" w15:done="0"/>
  <w15:commentEx w15:paraId="1A8364C8" w15:done="0"/>
  <w15:commentEx w15:paraId="5027CB17" w15:done="0"/>
  <w15:commentEx w15:paraId="2A8F6F90" w15:paraIdParent="5027CB17" w15:done="0"/>
  <w15:commentEx w15:paraId="46E11779" w15:paraIdParent="5027CB17" w15:done="0"/>
  <w15:commentEx w15:paraId="1848EB24" w15:paraIdParent="5027CB17" w15:done="0"/>
  <w15:commentEx w15:paraId="11339B9E" w15:done="0"/>
  <w15:commentEx w15:paraId="02BAD5CB" w15:done="0"/>
  <w15:commentEx w15:paraId="68F4A801" w15:done="0"/>
  <w15:commentEx w15:paraId="115E5650" w15:done="0"/>
  <w15:commentEx w15:paraId="7CB18089" w15:paraIdParent="115E5650" w15:done="0"/>
  <w15:commentEx w15:paraId="63C3FA05" w15:done="0"/>
  <w15:commentEx w15:paraId="7C6F66D2" w15:done="0"/>
  <w15:commentEx w15:paraId="4E17E1F7" w15:paraIdParent="7C6F66D2" w15:done="0"/>
  <w15:commentEx w15:paraId="4918FC69" w15:done="0"/>
  <w15:commentEx w15:paraId="0CB66986" w15:done="0"/>
  <w15:commentEx w15:paraId="24A3BD09" w15:done="0"/>
  <w15:commentEx w15:paraId="0068BB74" w15:done="0"/>
  <w15:commentEx w15:paraId="36CCDF6B" w15:paraIdParent="0068BB74" w15:done="0"/>
  <w15:commentEx w15:paraId="62D86480" w15:done="0"/>
  <w15:commentEx w15:paraId="4B2112FA" w15:paraIdParent="62D86480" w15:done="0"/>
  <w15:commentEx w15:paraId="61B0A2C3" w15:done="0"/>
  <w15:commentEx w15:paraId="3E541E6E" w15:paraIdParent="61B0A2C3" w15:done="0"/>
  <w15:commentEx w15:paraId="28B4AB7B" w15:done="0"/>
  <w15:commentEx w15:paraId="36235DEF" w15:paraIdParent="28B4AB7B" w15:done="0"/>
  <w15:commentEx w15:paraId="090C5FC5" w15:done="0"/>
  <w15:commentEx w15:paraId="3DDC5EE9" w15:paraIdParent="090C5FC5" w15:done="0"/>
  <w15:commentEx w15:paraId="3AC2BC91" w15:done="0"/>
  <w15:commentEx w15:paraId="0F0FA3DA" w15:paraIdParent="3AC2BC91" w15:done="0"/>
  <w15:commentEx w15:paraId="5BC8E2C3" w15:done="0"/>
  <w15:commentEx w15:paraId="44B035BF" w15:done="0"/>
  <w15:commentEx w15:paraId="370AB13C" w15:done="0"/>
  <w15:commentEx w15:paraId="69FD9998" w15:paraIdParent="370AB13C" w15:done="0"/>
  <w15:commentEx w15:paraId="303E2443" w15:done="0"/>
  <w15:commentEx w15:paraId="104BB7EC" w15:paraIdParent="303E2443" w15:done="0"/>
  <w15:commentEx w15:paraId="5B01F388" w15:done="0"/>
  <w15:commentEx w15:paraId="69E56A37" w15:paraIdParent="5B01F388" w15:done="0"/>
  <w15:commentEx w15:paraId="74A15324" w15:done="0"/>
  <w15:commentEx w15:paraId="6BFF7619" w15:paraIdParent="74A15324" w15:done="0"/>
  <w15:commentEx w15:paraId="7942021C" w15:paraIdParent="74A15324" w15:done="0"/>
  <w15:commentEx w15:paraId="42629E2F" w15:done="0"/>
  <w15:commentEx w15:paraId="230DEBDC" w15:paraIdParent="42629E2F" w15:done="0"/>
  <w15:commentEx w15:paraId="459EE8B2" w15:done="0"/>
  <w15:commentEx w15:paraId="7C51D59E" w15:done="0"/>
  <w15:commentEx w15:paraId="010E3DCF" w15:paraIdParent="7C51D59E" w15:done="0"/>
  <w15:commentEx w15:paraId="6A7D103F" w15:done="0"/>
  <w15:commentEx w15:paraId="5AE538D8" w15:done="0"/>
  <w15:commentEx w15:paraId="26C2AF41" w15:paraIdParent="5AE538D8" w15:done="0"/>
  <w15:commentEx w15:paraId="15CA22F6" w15:done="0"/>
  <w15:commentEx w15:paraId="06AC02C0" w15:paraIdParent="15CA22F6" w15:done="0"/>
  <w15:commentEx w15:paraId="0FF228E4" w15:done="0"/>
  <w15:commentEx w15:paraId="58175B97" w15:paraIdParent="0FF228E4" w15:done="0"/>
  <w15:commentEx w15:paraId="13218281" w15:paraIdParent="0FF228E4" w15:done="0"/>
  <w15:commentEx w15:paraId="07984FC1" w15:paraIdParent="13218281" w15:done="0"/>
  <w15:commentEx w15:paraId="58F40E9D" w15:done="0"/>
  <w15:commentEx w15:paraId="25E191C6" w15:done="0"/>
  <w15:commentEx w15:paraId="68A812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686E6D" w14:textId="77777777" w:rsidR="00A327AF" w:rsidRPr="0084274C" w:rsidRDefault="00A327AF" w:rsidP="00DD01CB">
      <w:pPr>
        <w:spacing w:after="0" w:line="240" w:lineRule="auto"/>
        <w:rPr>
          <w:color w:val="BFBFBF" w:themeColor="background1" w:themeShade="BF"/>
          <w:sz w:val="18"/>
        </w:rPr>
      </w:pPr>
      <w:r>
        <w:separator/>
      </w:r>
    </w:p>
  </w:endnote>
  <w:endnote w:type="continuationSeparator" w:id="0">
    <w:p w14:paraId="2BB7B669" w14:textId="77777777" w:rsidR="00A327AF" w:rsidRPr="0084274C" w:rsidRDefault="00A327AF" w:rsidP="00DD01CB">
      <w:pPr>
        <w:spacing w:after="0" w:line="240" w:lineRule="auto"/>
        <w:rPr>
          <w:color w:val="BFBFBF" w:themeColor="background1" w:themeShade="BF"/>
          <w:sz w:val="18"/>
        </w:rPr>
      </w:pPr>
      <w:r>
        <w:continuationSeparator/>
      </w:r>
    </w:p>
  </w:endnote>
  <w:endnote w:type="continuationNotice" w:id="1">
    <w:p w14:paraId="6EED4605" w14:textId="77777777" w:rsidR="00A327AF" w:rsidRDefault="00A327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10241"/>
      <w:gridCol w:w="271"/>
    </w:tblGrid>
    <w:tr w:rsidR="00903C75" w:rsidRPr="000C1AE3" w14:paraId="56A733BD" w14:textId="77777777" w:rsidTr="001E6034">
      <w:tc>
        <w:tcPr>
          <w:tcW w:w="4871" w:type="pct"/>
          <w:tcBorders>
            <w:top w:val="single" w:sz="8" w:space="0" w:color="009900"/>
          </w:tcBorders>
        </w:tcPr>
        <w:p w14:paraId="40AA85E3" w14:textId="7443A8F6" w:rsidR="00903C75" w:rsidRPr="00FB23F1" w:rsidRDefault="00903C75" w:rsidP="001E6034">
          <w:pPr>
            <w:pStyle w:val="Footer"/>
            <w:rPr>
              <w:rFonts w:ascii="Segoe UI Light" w:hAnsi="Segoe UI Light"/>
            </w:rPr>
          </w:pP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B14F3E">
            <w:rPr>
              <w:rFonts w:ascii="Segoe UI Light" w:hAnsi="Segoe UI Light"/>
              <w:b/>
              <w:noProof/>
            </w:rPr>
            <w:t>4</w:t>
          </w:r>
          <w:r w:rsidRPr="003D1DA8">
            <w:rPr>
              <w:rFonts w:ascii="Segoe UI Light" w:hAnsi="Segoe UI Light"/>
              <w:b/>
            </w:rPr>
            <w:fldChar w:fldCharType="end"/>
          </w:r>
          <w:r>
            <w:rPr>
              <w:rFonts w:ascii="Segoe UI Light" w:hAnsi="Segoe UI Light"/>
            </w:rPr>
            <w:t xml:space="preserve"> of </w:t>
          </w:r>
          <w:fldSimple w:instr=" NUMPAGES   \* MERGEFORMAT ">
            <w:r w:rsidR="00B14F3E" w:rsidRPr="00B14F3E">
              <w:rPr>
                <w:rFonts w:ascii="Segoe UI Light" w:hAnsi="Segoe UI Light"/>
                <w:noProof/>
              </w:rPr>
              <w:t>63</w:t>
            </w:r>
          </w:fldSimple>
        </w:p>
        <w:p w14:paraId="56A733BB" w14:textId="62B5D815" w:rsidR="00903C75" w:rsidRDefault="00903C75" w:rsidP="00294660"/>
      </w:tc>
      <w:tc>
        <w:tcPr>
          <w:tcW w:w="129" w:type="pct"/>
          <w:tcBorders>
            <w:top w:val="single" w:sz="8" w:space="0" w:color="009900"/>
          </w:tcBorders>
          <w:shd w:val="clear" w:color="auto" w:fill="FFFFFF" w:themeFill="background1"/>
        </w:tcPr>
        <w:p w14:paraId="56A733BC" w14:textId="31C5B75A" w:rsidR="00903C75" w:rsidRPr="000C1AE3" w:rsidRDefault="00903C75" w:rsidP="001E6034">
          <w:pPr>
            <w:pStyle w:val="Header"/>
            <w:jc w:val="right"/>
          </w:pPr>
        </w:p>
      </w:tc>
    </w:tr>
  </w:tbl>
  <w:p w14:paraId="56A733BE" w14:textId="77777777" w:rsidR="00903C75" w:rsidRDefault="00903C75" w:rsidP="00CB4B0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D6A51" w14:textId="54A83DE9" w:rsidR="00903C75" w:rsidRPr="00FB23F1" w:rsidRDefault="00903C75" w:rsidP="001E6034">
    <w:pPr>
      <w:pStyle w:val="Footer"/>
      <w:rPr>
        <w:rFonts w:ascii="Segoe UI Light" w:hAnsi="Segoe UI Light"/>
      </w:rPr>
    </w:pP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2454F5">
      <w:rPr>
        <w:rFonts w:ascii="Segoe UI Light" w:hAnsi="Segoe UI Light"/>
        <w:b/>
        <w:noProof/>
      </w:rPr>
      <w:t>1</w:t>
    </w:r>
    <w:r w:rsidRPr="003D1DA8">
      <w:rPr>
        <w:rFonts w:ascii="Segoe UI Light" w:hAnsi="Segoe UI Light"/>
        <w:b/>
      </w:rPr>
      <w:fldChar w:fldCharType="end"/>
    </w:r>
    <w:r>
      <w:rPr>
        <w:rFonts w:ascii="Segoe UI Light" w:hAnsi="Segoe UI Light"/>
      </w:rPr>
      <w:t xml:space="preserve"> of </w:t>
    </w:r>
    <w:fldSimple w:instr=" NUMPAGES   \* MERGEFORMAT ">
      <w:r w:rsidR="002454F5" w:rsidRPr="002454F5">
        <w:rPr>
          <w:rFonts w:ascii="Segoe UI Light" w:hAnsi="Segoe UI Light"/>
          <w:noProof/>
        </w:rPr>
        <w:t>64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FC727" w14:textId="77777777" w:rsidR="00A327AF" w:rsidRPr="0084274C" w:rsidRDefault="00A327AF" w:rsidP="00DD01CB">
      <w:pPr>
        <w:spacing w:after="0" w:line="240" w:lineRule="auto"/>
        <w:rPr>
          <w:color w:val="BFBFBF" w:themeColor="background1" w:themeShade="BF"/>
          <w:sz w:val="18"/>
        </w:rPr>
      </w:pPr>
      <w:r>
        <w:separator/>
      </w:r>
    </w:p>
  </w:footnote>
  <w:footnote w:type="continuationSeparator" w:id="0">
    <w:p w14:paraId="4841AC20" w14:textId="77777777" w:rsidR="00A327AF" w:rsidRPr="0084274C" w:rsidRDefault="00A327AF" w:rsidP="00DD01CB">
      <w:pPr>
        <w:spacing w:after="0" w:line="240" w:lineRule="auto"/>
        <w:rPr>
          <w:color w:val="BFBFBF" w:themeColor="background1" w:themeShade="BF"/>
          <w:sz w:val="18"/>
        </w:rPr>
      </w:pPr>
      <w:r>
        <w:continuationSeparator/>
      </w:r>
    </w:p>
  </w:footnote>
  <w:footnote w:type="continuationNotice" w:id="1">
    <w:p w14:paraId="1D6BC30E" w14:textId="77777777" w:rsidR="00A327AF" w:rsidRDefault="00A327A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206"/>
    </w:tblGrid>
    <w:tr w:rsidR="00903C75" w14:paraId="56A733B8" w14:textId="77777777" w:rsidTr="002E11F0">
      <w:tc>
        <w:tcPr>
          <w:tcW w:w="10206" w:type="dxa"/>
          <w:shd w:val="clear" w:color="auto" w:fill="FFFFFF" w:themeFill="background1"/>
        </w:tcPr>
        <w:p w14:paraId="56A733B7" w14:textId="77777777" w:rsidR="00903C75" w:rsidRPr="00BC2027" w:rsidRDefault="00903C75" w:rsidP="00AD1C80">
          <w:pPr>
            <w:pStyle w:val="Header"/>
            <w:jc w:val="center"/>
            <w:rPr>
              <w:rFonts w:cs="Segoe UI"/>
              <w:b/>
              <w:smallCaps/>
              <w:sz w:val="48"/>
              <w14:shadow w14:blurRad="50800" w14:dist="38100" w14:dir="2700000" w14:sx="100000" w14:sy="100000" w14:kx="0" w14:ky="0" w14:algn="tl">
                <w14:srgbClr w14:val="000000">
                  <w14:alpha w14:val="60000"/>
                </w14:srgbClr>
              </w14:shadow>
            </w:rPr>
          </w:pPr>
        </w:p>
      </w:tc>
    </w:tr>
  </w:tbl>
  <w:p w14:paraId="56A733B9" w14:textId="77777777" w:rsidR="00903C75" w:rsidRDefault="00903C75">
    <w:pPr>
      <w:pStyle w:val="Header"/>
    </w:pPr>
  </w:p>
  <w:p w14:paraId="56A733BA" w14:textId="77777777" w:rsidR="00903C75" w:rsidRDefault="00903C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86A81"/>
    <w:multiLevelType w:val="hybridMultilevel"/>
    <w:tmpl w:val="3E4EA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E74A2"/>
    <w:multiLevelType w:val="hybridMultilevel"/>
    <w:tmpl w:val="62C807F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201B4"/>
    <w:multiLevelType w:val="hybridMultilevel"/>
    <w:tmpl w:val="841C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C313C"/>
    <w:multiLevelType w:val="hybridMultilevel"/>
    <w:tmpl w:val="07E2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67E1B"/>
    <w:multiLevelType w:val="hybridMultilevel"/>
    <w:tmpl w:val="AA365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E93D3F"/>
    <w:multiLevelType w:val="hybridMultilevel"/>
    <w:tmpl w:val="7C1CCADC"/>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6" w15:restartNumberingAfterBreak="0">
    <w:nsid w:val="23164C0A"/>
    <w:multiLevelType w:val="hybridMultilevel"/>
    <w:tmpl w:val="E2E8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616314"/>
    <w:multiLevelType w:val="hybridMultilevel"/>
    <w:tmpl w:val="EF540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4B4D"/>
    <w:multiLevelType w:val="hybridMultilevel"/>
    <w:tmpl w:val="2B06E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512E03"/>
    <w:multiLevelType w:val="hybridMultilevel"/>
    <w:tmpl w:val="AA26F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D56962"/>
    <w:multiLevelType w:val="hybridMultilevel"/>
    <w:tmpl w:val="566A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E62BD"/>
    <w:multiLevelType w:val="multilevel"/>
    <w:tmpl w:val="1DF223A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60" w:hanging="360"/>
      </w:pPr>
      <w:rPr>
        <w:rFonts w:ascii="Calibri" w:hAnsi="Calibri" w:hint="default"/>
        <w:b w:val="0"/>
        <w:bCs w:val="0"/>
        <w:i w:val="0"/>
        <w:iCs w:val="0"/>
        <w:caps w:val="0"/>
        <w:smallCaps w:val="0"/>
        <w:strike w:val="0"/>
        <w:dstrike w:val="0"/>
        <w:noProof w:val="0"/>
        <w:vanish w:val="0"/>
        <w:color w:val="000000" w:themeColor="tex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530" w:hanging="720"/>
      </w:pPr>
      <w:rPr>
        <w:rFonts w:hint="default"/>
      </w:rPr>
    </w:lvl>
    <w:lvl w:ilvl="3">
      <w:start w:val="1"/>
      <w:numFmt w:val="decimal"/>
      <w:pStyle w:val="Heading41"/>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3A57AD9"/>
    <w:multiLevelType w:val="hybridMultilevel"/>
    <w:tmpl w:val="419ECC6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793E23"/>
    <w:multiLevelType w:val="hybridMultilevel"/>
    <w:tmpl w:val="2CEEFB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D57E5"/>
    <w:multiLevelType w:val="hybridMultilevel"/>
    <w:tmpl w:val="44C6BF4C"/>
    <w:lvl w:ilvl="0" w:tplc="25EAC5E8">
      <w:start w:val="1"/>
      <w:numFmt w:val="decimal"/>
      <w:pStyle w:val="Heading4"/>
      <w:lvlText w:val="%1.1.1.1"/>
      <w:lvlJc w:val="left"/>
      <w:pPr>
        <w:ind w:left="720" w:hanging="360"/>
      </w:pPr>
      <w:rPr>
        <w:rFonts w:hint="default"/>
      </w:rPr>
    </w:lvl>
    <w:lvl w:ilvl="1" w:tplc="F7225C66" w:tentative="1">
      <w:start w:val="1"/>
      <w:numFmt w:val="lowerLetter"/>
      <w:lvlText w:val="%2."/>
      <w:lvlJc w:val="left"/>
      <w:pPr>
        <w:ind w:left="1440" w:hanging="360"/>
      </w:pPr>
    </w:lvl>
    <w:lvl w:ilvl="2" w:tplc="0D420910" w:tentative="1">
      <w:start w:val="1"/>
      <w:numFmt w:val="lowerRoman"/>
      <w:lvlText w:val="%3."/>
      <w:lvlJc w:val="right"/>
      <w:pPr>
        <w:ind w:left="2160" w:hanging="180"/>
      </w:pPr>
    </w:lvl>
    <w:lvl w:ilvl="3" w:tplc="14FEBF34">
      <w:start w:val="1"/>
      <w:numFmt w:val="decimal"/>
      <w:lvlText w:val="%4."/>
      <w:lvlJc w:val="left"/>
      <w:pPr>
        <w:ind w:left="2880" w:hanging="360"/>
      </w:pPr>
    </w:lvl>
    <w:lvl w:ilvl="4" w:tplc="AC12D2CE" w:tentative="1">
      <w:start w:val="1"/>
      <w:numFmt w:val="lowerLetter"/>
      <w:lvlText w:val="%5."/>
      <w:lvlJc w:val="left"/>
      <w:pPr>
        <w:ind w:left="3600" w:hanging="360"/>
      </w:pPr>
    </w:lvl>
    <w:lvl w:ilvl="5" w:tplc="A04880C2" w:tentative="1">
      <w:start w:val="1"/>
      <w:numFmt w:val="lowerRoman"/>
      <w:lvlText w:val="%6."/>
      <w:lvlJc w:val="right"/>
      <w:pPr>
        <w:ind w:left="4320" w:hanging="180"/>
      </w:pPr>
    </w:lvl>
    <w:lvl w:ilvl="6" w:tplc="FF98ED7E" w:tentative="1">
      <w:start w:val="1"/>
      <w:numFmt w:val="decimal"/>
      <w:lvlText w:val="%7."/>
      <w:lvlJc w:val="left"/>
      <w:pPr>
        <w:ind w:left="5040" w:hanging="360"/>
      </w:pPr>
    </w:lvl>
    <w:lvl w:ilvl="7" w:tplc="B0D0AFDE" w:tentative="1">
      <w:start w:val="1"/>
      <w:numFmt w:val="lowerLetter"/>
      <w:lvlText w:val="%8."/>
      <w:lvlJc w:val="left"/>
      <w:pPr>
        <w:ind w:left="5760" w:hanging="360"/>
      </w:pPr>
    </w:lvl>
    <w:lvl w:ilvl="8" w:tplc="881401D2" w:tentative="1">
      <w:start w:val="1"/>
      <w:numFmt w:val="lowerRoman"/>
      <w:lvlText w:val="%9."/>
      <w:lvlJc w:val="right"/>
      <w:pPr>
        <w:ind w:left="6480" w:hanging="180"/>
      </w:pPr>
    </w:lvl>
  </w:abstractNum>
  <w:abstractNum w:abstractNumId="15" w15:restartNumberingAfterBreak="0">
    <w:nsid w:val="3B8D44F1"/>
    <w:multiLevelType w:val="hybridMultilevel"/>
    <w:tmpl w:val="378E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C66DC7"/>
    <w:multiLevelType w:val="hybridMultilevel"/>
    <w:tmpl w:val="9214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524E1"/>
    <w:multiLevelType w:val="hybridMultilevel"/>
    <w:tmpl w:val="EBE8B1F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F301FC"/>
    <w:multiLevelType w:val="hybridMultilevel"/>
    <w:tmpl w:val="C98EC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54E21"/>
    <w:multiLevelType w:val="hybridMultilevel"/>
    <w:tmpl w:val="340E4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F722C2"/>
    <w:multiLevelType w:val="hybridMultilevel"/>
    <w:tmpl w:val="28CA5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CC4087"/>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703BE3"/>
    <w:multiLevelType w:val="hybridMultilevel"/>
    <w:tmpl w:val="387A0C7A"/>
    <w:lvl w:ilvl="0" w:tplc="B8E6E2E0">
      <w:start w:val="7"/>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1C1B72"/>
    <w:multiLevelType w:val="hybridMultilevel"/>
    <w:tmpl w:val="A86A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C918AE"/>
    <w:multiLevelType w:val="hybridMultilevel"/>
    <w:tmpl w:val="A9D4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63793"/>
    <w:multiLevelType w:val="hybridMultilevel"/>
    <w:tmpl w:val="A6E4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C94064"/>
    <w:multiLevelType w:val="hybridMultilevel"/>
    <w:tmpl w:val="04B62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A604070"/>
    <w:multiLevelType w:val="hybridMultilevel"/>
    <w:tmpl w:val="CB4C99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CB1CAC"/>
    <w:multiLevelType w:val="hybridMultilevel"/>
    <w:tmpl w:val="1B447944"/>
    <w:lvl w:ilvl="0" w:tplc="8B34EF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FDD23BE"/>
    <w:multiLevelType w:val="hybridMultilevel"/>
    <w:tmpl w:val="FBB4B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22"/>
  </w:num>
  <w:num w:numId="6">
    <w:abstractNumId w:val="20"/>
  </w:num>
  <w:num w:numId="7">
    <w:abstractNumId w:val="29"/>
  </w:num>
  <w:num w:numId="8">
    <w:abstractNumId w:val="13"/>
  </w:num>
  <w:num w:numId="9">
    <w:abstractNumId w:val="21"/>
  </w:num>
  <w:num w:numId="10">
    <w:abstractNumId w:val="7"/>
  </w:num>
  <w:num w:numId="11">
    <w:abstractNumId w:val="23"/>
  </w:num>
  <w:num w:numId="12">
    <w:abstractNumId w:val="17"/>
  </w:num>
  <w:num w:numId="13">
    <w:abstractNumId w:val="19"/>
  </w:num>
  <w:num w:numId="14">
    <w:abstractNumId w:val="4"/>
  </w:num>
  <w:num w:numId="15">
    <w:abstractNumId w:val="3"/>
  </w:num>
  <w:num w:numId="16">
    <w:abstractNumId w:val="2"/>
  </w:num>
  <w:num w:numId="17">
    <w:abstractNumId w:val="0"/>
  </w:num>
  <w:num w:numId="18">
    <w:abstractNumId w:val="25"/>
  </w:num>
  <w:num w:numId="19">
    <w:abstractNumId w:val="15"/>
  </w:num>
  <w:num w:numId="20">
    <w:abstractNumId w:val="6"/>
  </w:num>
  <w:num w:numId="21">
    <w:abstractNumId w:val="26"/>
  </w:num>
  <w:num w:numId="22">
    <w:abstractNumId w:val="1"/>
  </w:num>
  <w:num w:numId="23">
    <w:abstractNumId w:val="10"/>
  </w:num>
  <w:num w:numId="24">
    <w:abstractNumId w:val="27"/>
  </w:num>
  <w:num w:numId="25">
    <w:abstractNumId w:val="28"/>
  </w:num>
  <w:num w:numId="26">
    <w:abstractNumId w:val="9"/>
  </w:num>
  <w:num w:numId="27">
    <w:abstractNumId w:val="8"/>
  </w:num>
  <w:num w:numId="28">
    <w:abstractNumId w:val="12"/>
  </w:num>
  <w:num w:numId="29">
    <w:abstractNumId w:val="24"/>
  </w:num>
  <w:num w:numId="30">
    <w:abstractNumId w:val="16"/>
  </w:num>
  <w:num w:numId="31">
    <w:abstractNumId w:val="5"/>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an Kotitschke">
    <w15:presenceInfo w15:providerId="AD" w15:userId="S-1-5-21-2127521184-1604012920-1887927527-3661551"/>
  </w15:person>
  <w15:person w15:author="Malini Jagannadhan">
    <w15:presenceInfo w15:providerId="AD" w15:userId="S0037FFE80A0D2AD@LIVE.COM"/>
  </w15:person>
  <w15:person w15:author="Malini Jagannadhan (PHOTOS)">
    <w15:presenceInfo w15:providerId="AD" w15:userId="S-1-5-21-2127521184-1604012920-1887927527-7826410"/>
  </w15:person>
  <w15:person w15:author="Nick Heckman">
    <w15:presenceInfo w15:providerId="AD" w15:userId="S-1-5-21-2127521184-1604012920-1887927527-4841275"/>
  </w15:person>
  <w15:person w15:author="Chris Mabrey">
    <w15:presenceInfo w15:providerId="AD" w15:userId="S-1-5-21-2127521184-1604012920-1887927527-9298683"/>
  </w15:person>
  <w15:person w15:author="Karla Nunez Dominguez">
    <w15:presenceInfo w15:providerId="AD" w15:userId="S-1-5-21-2127521184-1604012920-1887927527-53453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7"/>
  <w:removeDateAndTime/>
  <w:bordersDoNotSurroundHeader/>
  <w:bordersDoNotSurroundFooter/>
  <w:attachedTemplate r:id="rId1"/>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66"/>
    <w:rsid w:val="00000034"/>
    <w:rsid w:val="00004B95"/>
    <w:rsid w:val="000050F4"/>
    <w:rsid w:val="00005C30"/>
    <w:rsid w:val="000107A6"/>
    <w:rsid w:val="00010F22"/>
    <w:rsid w:val="00011B03"/>
    <w:rsid w:val="00011E14"/>
    <w:rsid w:val="00011E5E"/>
    <w:rsid w:val="00014CB5"/>
    <w:rsid w:val="00015327"/>
    <w:rsid w:val="000157F0"/>
    <w:rsid w:val="0001595D"/>
    <w:rsid w:val="000161E3"/>
    <w:rsid w:val="00016DAC"/>
    <w:rsid w:val="00017B14"/>
    <w:rsid w:val="00021798"/>
    <w:rsid w:val="00023A5A"/>
    <w:rsid w:val="000240C8"/>
    <w:rsid w:val="00024607"/>
    <w:rsid w:val="00024A19"/>
    <w:rsid w:val="000254CB"/>
    <w:rsid w:val="000261FF"/>
    <w:rsid w:val="00026317"/>
    <w:rsid w:val="00027D22"/>
    <w:rsid w:val="000301BB"/>
    <w:rsid w:val="000308AB"/>
    <w:rsid w:val="00031ABD"/>
    <w:rsid w:val="000328A3"/>
    <w:rsid w:val="000356C1"/>
    <w:rsid w:val="00035EF6"/>
    <w:rsid w:val="000367D9"/>
    <w:rsid w:val="000370C8"/>
    <w:rsid w:val="00040459"/>
    <w:rsid w:val="000404E1"/>
    <w:rsid w:val="00040D36"/>
    <w:rsid w:val="000429E5"/>
    <w:rsid w:val="00042B25"/>
    <w:rsid w:val="00042BED"/>
    <w:rsid w:val="00044738"/>
    <w:rsid w:val="0005138D"/>
    <w:rsid w:val="0005149E"/>
    <w:rsid w:val="00051C34"/>
    <w:rsid w:val="00055189"/>
    <w:rsid w:val="000564BD"/>
    <w:rsid w:val="000612CF"/>
    <w:rsid w:val="0006190F"/>
    <w:rsid w:val="000624D5"/>
    <w:rsid w:val="00062A1B"/>
    <w:rsid w:val="000632F4"/>
    <w:rsid w:val="00064556"/>
    <w:rsid w:val="00064BBB"/>
    <w:rsid w:val="00067D24"/>
    <w:rsid w:val="000715B7"/>
    <w:rsid w:val="00071DAF"/>
    <w:rsid w:val="00072016"/>
    <w:rsid w:val="00072690"/>
    <w:rsid w:val="000749FA"/>
    <w:rsid w:val="00074CDE"/>
    <w:rsid w:val="00076E7B"/>
    <w:rsid w:val="00076F53"/>
    <w:rsid w:val="0007737E"/>
    <w:rsid w:val="000774E1"/>
    <w:rsid w:val="00077C2C"/>
    <w:rsid w:val="00080F58"/>
    <w:rsid w:val="00081469"/>
    <w:rsid w:val="00081857"/>
    <w:rsid w:val="0008221D"/>
    <w:rsid w:val="00082BF7"/>
    <w:rsid w:val="00083176"/>
    <w:rsid w:val="00083626"/>
    <w:rsid w:val="00083991"/>
    <w:rsid w:val="00084B11"/>
    <w:rsid w:val="00084D7C"/>
    <w:rsid w:val="00086D32"/>
    <w:rsid w:val="00087D9B"/>
    <w:rsid w:val="00091595"/>
    <w:rsid w:val="00091C1E"/>
    <w:rsid w:val="000920E4"/>
    <w:rsid w:val="00094535"/>
    <w:rsid w:val="000946A5"/>
    <w:rsid w:val="00094B44"/>
    <w:rsid w:val="0009700B"/>
    <w:rsid w:val="00097E32"/>
    <w:rsid w:val="000A076F"/>
    <w:rsid w:val="000A267D"/>
    <w:rsid w:val="000A3650"/>
    <w:rsid w:val="000A5905"/>
    <w:rsid w:val="000A6565"/>
    <w:rsid w:val="000B02C8"/>
    <w:rsid w:val="000B0305"/>
    <w:rsid w:val="000B1F64"/>
    <w:rsid w:val="000B1FA8"/>
    <w:rsid w:val="000B4788"/>
    <w:rsid w:val="000B480C"/>
    <w:rsid w:val="000B6274"/>
    <w:rsid w:val="000B782A"/>
    <w:rsid w:val="000C1AE3"/>
    <w:rsid w:val="000C2270"/>
    <w:rsid w:val="000C2E2B"/>
    <w:rsid w:val="000C4ACD"/>
    <w:rsid w:val="000C4EA2"/>
    <w:rsid w:val="000C611B"/>
    <w:rsid w:val="000D3FA8"/>
    <w:rsid w:val="000D4AC7"/>
    <w:rsid w:val="000D5FF7"/>
    <w:rsid w:val="000D601B"/>
    <w:rsid w:val="000D695A"/>
    <w:rsid w:val="000D73EB"/>
    <w:rsid w:val="000D7C08"/>
    <w:rsid w:val="000E1778"/>
    <w:rsid w:val="000E2804"/>
    <w:rsid w:val="000E308B"/>
    <w:rsid w:val="000E4DDB"/>
    <w:rsid w:val="000E64A8"/>
    <w:rsid w:val="000F052B"/>
    <w:rsid w:val="000F0DA6"/>
    <w:rsid w:val="000F0E31"/>
    <w:rsid w:val="000F15FC"/>
    <w:rsid w:val="000F596B"/>
    <w:rsid w:val="000F5BDB"/>
    <w:rsid w:val="000F5E56"/>
    <w:rsid w:val="000F7BB3"/>
    <w:rsid w:val="00100C08"/>
    <w:rsid w:val="00101440"/>
    <w:rsid w:val="001015C2"/>
    <w:rsid w:val="00101AB8"/>
    <w:rsid w:val="00104111"/>
    <w:rsid w:val="00104B97"/>
    <w:rsid w:val="00104D97"/>
    <w:rsid w:val="0010674B"/>
    <w:rsid w:val="0010779F"/>
    <w:rsid w:val="0011006B"/>
    <w:rsid w:val="00110F73"/>
    <w:rsid w:val="00111326"/>
    <w:rsid w:val="00111528"/>
    <w:rsid w:val="001118F2"/>
    <w:rsid w:val="00112B81"/>
    <w:rsid w:val="0011610B"/>
    <w:rsid w:val="00116B18"/>
    <w:rsid w:val="00121240"/>
    <w:rsid w:val="001217E1"/>
    <w:rsid w:val="001223B9"/>
    <w:rsid w:val="00122D43"/>
    <w:rsid w:val="001239D1"/>
    <w:rsid w:val="00123B86"/>
    <w:rsid w:val="00123F08"/>
    <w:rsid w:val="001248E0"/>
    <w:rsid w:val="00124A66"/>
    <w:rsid w:val="00124B37"/>
    <w:rsid w:val="001253D4"/>
    <w:rsid w:val="0012549F"/>
    <w:rsid w:val="0012682B"/>
    <w:rsid w:val="00127075"/>
    <w:rsid w:val="00127204"/>
    <w:rsid w:val="00127C6B"/>
    <w:rsid w:val="00127D2E"/>
    <w:rsid w:val="00130414"/>
    <w:rsid w:val="00131137"/>
    <w:rsid w:val="0013175E"/>
    <w:rsid w:val="001319E6"/>
    <w:rsid w:val="001320D8"/>
    <w:rsid w:val="00135236"/>
    <w:rsid w:val="001408A0"/>
    <w:rsid w:val="00141508"/>
    <w:rsid w:val="0014235B"/>
    <w:rsid w:val="00143B30"/>
    <w:rsid w:val="0014562F"/>
    <w:rsid w:val="00145DBB"/>
    <w:rsid w:val="00145F05"/>
    <w:rsid w:val="001464F3"/>
    <w:rsid w:val="001470F7"/>
    <w:rsid w:val="0014713E"/>
    <w:rsid w:val="00147454"/>
    <w:rsid w:val="00147F13"/>
    <w:rsid w:val="00150BDE"/>
    <w:rsid w:val="00151714"/>
    <w:rsid w:val="00151C96"/>
    <w:rsid w:val="00153A23"/>
    <w:rsid w:val="0015518C"/>
    <w:rsid w:val="00156195"/>
    <w:rsid w:val="0015681C"/>
    <w:rsid w:val="001578F4"/>
    <w:rsid w:val="00160566"/>
    <w:rsid w:val="00160B34"/>
    <w:rsid w:val="00161633"/>
    <w:rsid w:val="00161D94"/>
    <w:rsid w:val="0016274F"/>
    <w:rsid w:val="00162BD5"/>
    <w:rsid w:val="00162D27"/>
    <w:rsid w:val="00162EE2"/>
    <w:rsid w:val="001634B4"/>
    <w:rsid w:val="00163CD9"/>
    <w:rsid w:val="00163CE1"/>
    <w:rsid w:val="00163FF4"/>
    <w:rsid w:val="00166305"/>
    <w:rsid w:val="00166534"/>
    <w:rsid w:val="0017036D"/>
    <w:rsid w:val="00171D8D"/>
    <w:rsid w:val="00172353"/>
    <w:rsid w:val="001728B9"/>
    <w:rsid w:val="00172984"/>
    <w:rsid w:val="00173D5D"/>
    <w:rsid w:val="00173D6C"/>
    <w:rsid w:val="001752AE"/>
    <w:rsid w:val="0017561C"/>
    <w:rsid w:val="001756AE"/>
    <w:rsid w:val="0017660A"/>
    <w:rsid w:val="001772A8"/>
    <w:rsid w:val="00177B1F"/>
    <w:rsid w:val="00177DCB"/>
    <w:rsid w:val="00181CA6"/>
    <w:rsid w:val="00182E09"/>
    <w:rsid w:val="00183C04"/>
    <w:rsid w:val="001842B0"/>
    <w:rsid w:val="001868ED"/>
    <w:rsid w:val="001875B3"/>
    <w:rsid w:val="00190403"/>
    <w:rsid w:val="00190F00"/>
    <w:rsid w:val="00191431"/>
    <w:rsid w:val="00191C60"/>
    <w:rsid w:val="00191C7E"/>
    <w:rsid w:val="00192EE2"/>
    <w:rsid w:val="00193F0C"/>
    <w:rsid w:val="00194612"/>
    <w:rsid w:val="00194EC0"/>
    <w:rsid w:val="00195A36"/>
    <w:rsid w:val="00195AB3"/>
    <w:rsid w:val="00196251"/>
    <w:rsid w:val="00197EA8"/>
    <w:rsid w:val="001A07FB"/>
    <w:rsid w:val="001A084E"/>
    <w:rsid w:val="001A08C0"/>
    <w:rsid w:val="001A12DA"/>
    <w:rsid w:val="001A3425"/>
    <w:rsid w:val="001A39E4"/>
    <w:rsid w:val="001A4ED8"/>
    <w:rsid w:val="001A6E7A"/>
    <w:rsid w:val="001A7C3C"/>
    <w:rsid w:val="001B04A8"/>
    <w:rsid w:val="001B0A22"/>
    <w:rsid w:val="001B1E5E"/>
    <w:rsid w:val="001B2467"/>
    <w:rsid w:val="001B2931"/>
    <w:rsid w:val="001B4C54"/>
    <w:rsid w:val="001B4C85"/>
    <w:rsid w:val="001B7B05"/>
    <w:rsid w:val="001C2C85"/>
    <w:rsid w:val="001C301F"/>
    <w:rsid w:val="001C3025"/>
    <w:rsid w:val="001C315B"/>
    <w:rsid w:val="001C5B03"/>
    <w:rsid w:val="001C5D3C"/>
    <w:rsid w:val="001C63B9"/>
    <w:rsid w:val="001C6CF8"/>
    <w:rsid w:val="001C7498"/>
    <w:rsid w:val="001D1366"/>
    <w:rsid w:val="001D2849"/>
    <w:rsid w:val="001D2A19"/>
    <w:rsid w:val="001D3A7B"/>
    <w:rsid w:val="001D4719"/>
    <w:rsid w:val="001D55B4"/>
    <w:rsid w:val="001D57E2"/>
    <w:rsid w:val="001D5C09"/>
    <w:rsid w:val="001D5E8D"/>
    <w:rsid w:val="001D7718"/>
    <w:rsid w:val="001E01D7"/>
    <w:rsid w:val="001E0562"/>
    <w:rsid w:val="001E122D"/>
    <w:rsid w:val="001E160B"/>
    <w:rsid w:val="001E19FF"/>
    <w:rsid w:val="001E307A"/>
    <w:rsid w:val="001E3C74"/>
    <w:rsid w:val="001E55F9"/>
    <w:rsid w:val="001E6034"/>
    <w:rsid w:val="001F0DFC"/>
    <w:rsid w:val="001F122D"/>
    <w:rsid w:val="001F38AA"/>
    <w:rsid w:val="001F3916"/>
    <w:rsid w:val="001F39B5"/>
    <w:rsid w:val="001F4310"/>
    <w:rsid w:val="001F45CC"/>
    <w:rsid w:val="001F4E72"/>
    <w:rsid w:val="001F517B"/>
    <w:rsid w:val="001F70AE"/>
    <w:rsid w:val="001F7E22"/>
    <w:rsid w:val="00203059"/>
    <w:rsid w:val="00204EC9"/>
    <w:rsid w:val="0020510D"/>
    <w:rsid w:val="0021079B"/>
    <w:rsid w:val="002118D2"/>
    <w:rsid w:val="00213906"/>
    <w:rsid w:val="00213C4F"/>
    <w:rsid w:val="00214046"/>
    <w:rsid w:val="002149BA"/>
    <w:rsid w:val="00215A54"/>
    <w:rsid w:val="00215DFA"/>
    <w:rsid w:val="002161E5"/>
    <w:rsid w:val="0021679C"/>
    <w:rsid w:val="002202A6"/>
    <w:rsid w:val="0022064F"/>
    <w:rsid w:val="002228BE"/>
    <w:rsid w:val="0022347A"/>
    <w:rsid w:val="002241CE"/>
    <w:rsid w:val="00225F9C"/>
    <w:rsid w:val="00226C01"/>
    <w:rsid w:val="00226D3C"/>
    <w:rsid w:val="00227AAA"/>
    <w:rsid w:val="00230884"/>
    <w:rsid w:val="00230A01"/>
    <w:rsid w:val="00230FCC"/>
    <w:rsid w:val="0023105E"/>
    <w:rsid w:val="00240DD9"/>
    <w:rsid w:val="00241963"/>
    <w:rsid w:val="00243328"/>
    <w:rsid w:val="002447BF"/>
    <w:rsid w:val="00244CDC"/>
    <w:rsid w:val="002454F5"/>
    <w:rsid w:val="002500D3"/>
    <w:rsid w:val="0025062F"/>
    <w:rsid w:val="002522E2"/>
    <w:rsid w:val="00253AF6"/>
    <w:rsid w:val="0025484D"/>
    <w:rsid w:val="00254D38"/>
    <w:rsid w:val="00255C5A"/>
    <w:rsid w:val="00260B96"/>
    <w:rsid w:val="00262133"/>
    <w:rsid w:val="00263525"/>
    <w:rsid w:val="002636EA"/>
    <w:rsid w:val="00263CB7"/>
    <w:rsid w:val="00263FFB"/>
    <w:rsid w:val="002645F9"/>
    <w:rsid w:val="00264A18"/>
    <w:rsid w:val="00264FE2"/>
    <w:rsid w:val="00265E26"/>
    <w:rsid w:val="002667EE"/>
    <w:rsid w:val="00267536"/>
    <w:rsid w:val="002676B1"/>
    <w:rsid w:val="0026772B"/>
    <w:rsid w:val="002720CC"/>
    <w:rsid w:val="00272770"/>
    <w:rsid w:val="00273503"/>
    <w:rsid w:val="00274426"/>
    <w:rsid w:val="00276391"/>
    <w:rsid w:val="00276D15"/>
    <w:rsid w:val="00276E2C"/>
    <w:rsid w:val="00280B73"/>
    <w:rsid w:val="002811A0"/>
    <w:rsid w:val="00281992"/>
    <w:rsid w:val="00281A04"/>
    <w:rsid w:val="00282E87"/>
    <w:rsid w:val="00283B0D"/>
    <w:rsid w:val="00284A9D"/>
    <w:rsid w:val="00286100"/>
    <w:rsid w:val="002870FB"/>
    <w:rsid w:val="00287EB9"/>
    <w:rsid w:val="002906B0"/>
    <w:rsid w:val="0029307F"/>
    <w:rsid w:val="00293AC7"/>
    <w:rsid w:val="00293E9F"/>
    <w:rsid w:val="00294660"/>
    <w:rsid w:val="00296E4C"/>
    <w:rsid w:val="002A031C"/>
    <w:rsid w:val="002A09BB"/>
    <w:rsid w:val="002A1758"/>
    <w:rsid w:val="002A26A8"/>
    <w:rsid w:val="002A2FA2"/>
    <w:rsid w:val="002A4A7F"/>
    <w:rsid w:val="002A5DA5"/>
    <w:rsid w:val="002A5E35"/>
    <w:rsid w:val="002A5E7A"/>
    <w:rsid w:val="002A6817"/>
    <w:rsid w:val="002A7E1D"/>
    <w:rsid w:val="002B0034"/>
    <w:rsid w:val="002B06D4"/>
    <w:rsid w:val="002B06DB"/>
    <w:rsid w:val="002B0A93"/>
    <w:rsid w:val="002B2C41"/>
    <w:rsid w:val="002B2DE1"/>
    <w:rsid w:val="002B319E"/>
    <w:rsid w:val="002B3CF6"/>
    <w:rsid w:val="002B470C"/>
    <w:rsid w:val="002B4C85"/>
    <w:rsid w:val="002B670C"/>
    <w:rsid w:val="002C0584"/>
    <w:rsid w:val="002C0596"/>
    <w:rsid w:val="002C08F6"/>
    <w:rsid w:val="002C186C"/>
    <w:rsid w:val="002C2DE1"/>
    <w:rsid w:val="002C4AF0"/>
    <w:rsid w:val="002C6A24"/>
    <w:rsid w:val="002C73DA"/>
    <w:rsid w:val="002D07D5"/>
    <w:rsid w:val="002D0BB3"/>
    <w:rsid w:val="002D30A5"/>
    <w:rsid w:val="002D3165"/>
    <w:rsid w:val="002D44FB"/>
    <w:rsid w:val="002D4DDF"/>
    <w:rsid w:val="002D6082"/>
    <w:rsid w:val="002D7334"/>
    <w:rsid w:val="002D73EC"/>
    <w:rsid w:val="002D7D04"/>
    <w:rsid w:val="002E0E27"/>
    <w:rsid w:val="002E10D1"/>
    <w:rsid w:val="002E11F0"/>
    <w:rsid w:val="002E22E9"/>
    <w:rsid w:val="002E2398"/>
    <w:rsid w:val="002E23C1"/>
    <w:rsid w:val="002E2C24"/>
    <w:rsid w:val="002E33F3"/>
    <w:rsid w:val="002E42CB"/>
    <w:rsid w:val="002E62C8"/>
    <w:rsid w:val="002E6489"/>
    <w:rsid w:val="002E678A"/>
    <w:rsid w:val="002E6ACD"/>
    <w:rsid w:val="002F195F"/>
    <w:rsid w:val="002F2A49"/>
    <w:rsid w:val="002F38E6"/>
    <w:rsid w:val="002F4622"/>
    <w:rsid w:val="002F4B81"/>
    <w:rsid w:val="002F4DFF"/>
    <w:rsid w:val="002F6A24"/>
    <w:rsid w:val="002F72BF"/>
    <w:rsid w:val="00300540"/>
    <w:rsid w:val="003012F7"/>
    <w:rsid w:val="003018BF"/>
    <w:rsid w:val="00302583"/>
    <w:rsid w:val="0030273E"/>
    <w:rsid w:val="00302C5D"/>
    <w:rsid w:val="00303E5F"/>
    <w:rsid w:val="00305B7E"/>
    <w:rsid w:val="0030622A"/>
    <w:rsid w:val="00306832"/>
    <w:rsid w:val="00306D5E"/>
    <w:rsid w:val="0030762F"/>
    <w:rsid w:val="00310083"/>
    <w:rsid w:val="0031111C"/>
    <w:rsid w:val="00312207"/>
    <w:rsid w:val="003127E1"/>
    <w:rsid w:val="00314CD4"/>
    <w:rsid w:val="003155A9"/>
    <w:rsid w:val="00315BA1"/>
    <w:rsid w:val="00317BE7"/>
    <w:rsid w:val="00322746"/>
    <w:rsid w:val="00322849"/>
    <w:rsid w:val="0032315E"/>
    <w:rsid w:val="0032352F"/>
    <w:rsid w:val="00323A4C"/>
    <w:rsid w:val="00324210"/>
    <w:rsid w:val="00324548"/>
    <w:rsid w:val="00325442"/>
    <w:rsid w:val="00325A68"/>
    <w:rsid w:val="003270B8"/>
    <w:rsid w:val="003272FE"/>
    <w:rsid w:val="003279AF"/>
    <w:rsid w:val="0033099B"/>
    <w:rsid w:val="00331DE1"/>
    <w:rsid w:val="00333F17"/>
    <w:rsid w:val="00334C92"/>
    <w:rsid w:val="003359DF"/>
    <w:rsid w:val="0033646E"/>
    <w:rsid w:val="00336621"/>
    <w:rsid w:val="0033684C"/>
    <w:rsid w:val="00336F8A"/>
    <w:rsid w:val="00337813"/>
    <w:rsid w:val="00340015"/>
    <w:rsid w:val="00340E89"/>
    <w:rsid w:val="00342530"/>
    <w:rsid w:val="0034295A"/>
    <w:rsid w:val="00342A41"/>
    <w:rsid w:val="00342AD7"/>
    <w:rsid w:val="00342B45"/>
    <w:rsid w:val="00343224"/>
    <w:rsid w:val="00343C8B"/>
    <w:rsid w:val="00344072"/>
    <w:rsid w:val="0034412D"/>
    <w:rsid w:val="00344300"/>
    <w:rsid w:val="00346205"/>
    <w:rsid w:val="0034646C"/>
    <w:rsid w:val="003467D7"/>
    <w:rsid w:val="0034766A"/>
    <w:rsid w:val="00347B5C"/>
    <w:rsid w:val="00350AE4"/>
    <w:rsid w:val="00350DBC"/>
    <w:rsid w:val="003512CD"/>
    <w:rsid w:val="00353BD8"/>
    <w:rsid w:val="00354D20"/>
    <w:rsid w:val="0035670A"/>
    <w:rsid w:val="00356D1E"/>
    <w:rsid w:val="00357907"/>
    <w:rsid w:val="003601BC"/>
    <w:rsid w:val="0036041B"/>
    <w:rsid w:val="003621AD"/>
    <w:rsid w:val="00363C09"/>
    <w:rsid w:val="00364C6D"/>
    <w:rsid w:val="003659A9"/>
    <w:rsid w:val="00367456"/>
    <w:rsid w:val="00367497"/>
    <w:rsid w:val="00370BBC"/>
    <w:rsid w:val="00372213"/>
    <w:rsid w:val="0037303E"/>
    <w:rsid w:val="003730F5"/>
    <w:rsid w:val="003748DA"/>
    <w:rsid w:val="0037574A"/>
    <w:rsid w:val="003763AA"/>
    <w:rsid w:val="003770F7"/>
    <w:rsid w:val="0038070E"/>
    <w:rsid w:val="00380AD8"/>
    <w:rsid w:val="00381458"/>
    <w:rsid w:val="00381C2A"/>
    <w:rsid w:val="00382333"/>
    <w:rsid w:val="00382BD3"/>
    <w:rsid w:val="00383833"/>
    <w:rsid w:val="003840AB"/>
    <w:rsid w:val="003841F8"/>
    <w:rsid w:val="00384A6D"/>
    <w:rsid w:val="00385E0E"/>
    <w:rsid w:val="00386056"/>
    <w:rsid w:val="0038612F"/>
    <w:rsid w:val="0038692B"/>
    <w:rsid w:val="00387916"/>
    <w:rsid w:val="003904B4"/>
    <w:rsid w:val="00390DA6"/>
    <w:rsid w:val="003913FE"/>
    <w:rsid w:val="00391F63"/>
    <w:rsid w:val="0039299A"/>
    <w:rsid w:val="00394677"/>
    <w:rsid w:val="003946EE"/>
    <w:rsid w:val="00394966"/>
    <w:rsid w:val="00394980"/>
    <w:rsid w:val="003951B0"/>
    <w:rsid w:val="003A050B"/>
    <w:rsid w:val="003A0FCF"/>
    <w:rsid w:val="003A2824"/>
    <w:rsid w:val="003A2C47"/>
    <w:rsid w:val="003A3313"/>
    <w:rsid w:val="003A3803"/>
    <w:rsid w:val="003A3D34"/>
    <w:rsid w:val="003A5C71"/>
    <w:rsid w:val="003A6A0C"/>
    <w:rsid w:val="003A711D"/>
    <w:rsid w:val="003A7DE7"/>
    <w:rsid w:val="003B001B"/>
    <w:rsid w:val="003B0289"/>
    <w:rsid w:val="003B0469"/>
    <w:rsid w:val="003B0CD5"/>
    <w:rsid w:val="003B0E9C"/>
    <w:rsid w:val="003B12B9"/>
    <w:rsid w:val="003B1670"/>
    <w:rsid w:val="003B3AB3"/>
    <w:rsid w:val="003B4731"/>
    <w:rsid w:val="003B4E76"/>
    <w:rsid w:val="003B5193"/>
    <w:rsid w:val="003B7590"/>
    <w:rsid w:val="003C1885"/>
    <w:rsid w:val="003C1CED"/>
    <w:rsid w:val="003C2206"/>
    <w:rsid w:val="003C2AC5"/>
    <w:rsid w:val="003C30E5"/>
    <w:rsid w:val="003C32AD"/>
    <w:rsid w:val="003C372C"/>
    <w:rsid w:val="003C40AB"/>
    <w:rsid w:val="003C4254"/>
    <w:rsid w:val="003C4FCA"/>
    <w:rsid w:val="003C654F"/>
    <w:rsid w:val="003C6981"/>
    <w:rsid w:val="003C6D8A"/>
    <w:rsid w:val="003C7444"/>
    <w:rsid w:val="003D0202"/>
    <w:rsid w:val="003D0577"/>
    <w:rsid w:val="003D21ED"/>
    <w:rsid w:val="003D371C"/>
    <w:rsid w:val="003D4B44"/>
    <w:rsid w:val="003D51F5"/>
    <w:rsid w:val="003E14EC"/>
    <w:rsid w:val="003E230B"/>
    <w:rsid w:val="003E2E47"/>
    <w:rsid w:val="003E3993"/>
    <w:rsid w:val="003E496C"/>
    <w:rsid w:val="003E4CDF"/>
    <w:rsid w:val="003E6D8A"/>
    <w:rsid w:val="003F00F3"/>
    <w:rsid w:val="003F04E2"/>
    <w:rsid w:val="003F3E02"/>
    <w:rsid w:val="003F416A"/>
    <w:rsid w:val="003F4C75"/>
    <w:rsid w:val="003F4D83"/>
    <w:rsid w:val="003F6F6E"/>
    <w:rsid w:val="003F7844"/>
    <w:rsid w:val="003F7C82"/>
    <w:rsid w:val="0040064F"/>
    <w:rsid w:val="00400FAA"/>
    <w:rsid w:val="00402690"/>
    <w:rsid w:val="00402DB7"/>
    <w:rsid w:val="00403746"/>
    <w:rsid w:val="00406024"/>
    <w:rsid w:val="00407480"/>
    <w:rsid w:val="004106EE"/>
    <w:rsid w:val="00412C60"/>
    <w:rsid w:val="00416EEA"/>
    <w:rsid w:val="00417C9A"/>
    <w:rsid w:val="00417FD3"/>
    <w:rsid w:val="004210FA"/>
    <w:rsid w:val="00422026"/>
    <w:rsid w:val="004246AD"/>
    <w:rsid w:val="00426B80"/>
    <w:rsid w:val="00426EAC"/>
    <w:rsid w:val="0042713D"/>
    <w:rsid w:val="0042732D"/>
    <w:rsid w:val="0042786B"/>
    <w:rsid w:val="00430D20"/>
    <w:rsid w:val="00432A22"/>
    <w:rsid w:val="00432CC0"/>
    <w:rsid w:val="0043350B"/>
    <w:rsid w:val="004349FA"/>
    <w:rsid w:val="00436354"/>
    <w:rsid w:val="004363FD"/>
    <w:rsid w:val="00442142"/>
    <w:rsid w:val="00443368"/>
    <w:rsid w:val="00443450"/>
    <w:rsid w:val="00443BAC"/>
    <w:rsid w:val="004441A9"/>
    <w:rsid w:val="00444324"/>
    <w:rsid w:val="0044442A"/>
    <w:rsid w:val="00444470"/>
    <w:rsid w:val="0044502F"/>
    <w:rsid w:val="00445812"/>
    <w:rsid w:val="00445B41"/>
    <w:rsid w:val="00445C23"/>
    <w:rsid w:val="00446A1D"/>
    <w:rsid w:val="00446EDA"/>
    <w:rsid w:val="0044744C"/>
    <w:rsid w:val="00447FB7"/>
    <w:rsid w:val="00452057"/>
    <w:rsid w:val="004520D3"/>
    <w:rsid w:val="00452721"/>
    <w:rsid w:val="0045375B"/>
    <w:rsid w:val="004549AF"/>
    <w:rsid w:val="0045608F"/>
    <w:rsid w:val="00460360"/>
    <w:rsid w:val="00461634"/>
    <w:rsid w:val="00461803"/>
    <w:rsid w:val="00462C7B"/>
    <w:rsid w:val="00463350"/>
    <w:rsid w:val="00463F3C"/>
    <w:rsid w:val="00466427"/>
    <w:rsid w:val="00466907"/>
    <w:rsid w:val="0046775C"/>
    <w:rsid w:val="00471230"/>
    <w:rsid w:val="00471426"/>
    <w:rsid w:val="004734D2"/>
    <w:rsid w:val="00473ACE"/>
    <w:rsid w:val="00474224"/>
    <w:rsid w:val="00475FE3"/>
    <w:rsid w:val="00477AFF"/>
    <w:rsid w:val="004818B1"/>
    <w:rsid w:val="00481CDD"/>
    <w:rsid w:val="0048644A"/>
    <w:rsid w:val="00487BA8"/>
    <w:rsid w:val="0049019C"/>
    <w:rsid w:val="00490802"/>
    <w:rsid w:val="004937B3"/>
    <w:rsid w:val="00494D5A"/>
    <w:rsid w:val="00495649"/>
    <w:rsid w:val="00496398"/>
    <w:rsid w:val="00496D80"/>
    <w:rsid w:val="004A410E"/>
    <w:rsid w:val="004A4732"/>
    <w:rsid w:val="004A47EA"/>
    <w:rsid w:val="004A599D"/>
    <w:rsid w:val="004A6825"/>
    <w:rsid w:val="004A6E33"/>
    <w:rsid w:val="004B077F"/>
    <w:rsid w:val="004B0CC7"/>
    <w:rsid w:val="004B21CB"/>
    <w:rsid w:val="004B2A9E"/>
    <w:rsid w:val="004B324D"/>
    <w:rsid w:val="004B32B8"/>
    <w:rsid w:val="004B49ED"/>
    <w:rsid w:val="004B5A8C"/>
    <w:rsid w:val="004B5FCF"/>
    <w:rsid w:val="004B7629"/>
    <w:rsid w:val="004C02A2"/>
    <w:rsid w:val="004C1645"/>
    <w:rsid w:val="004C237D"/>
    <w:rsid w:val="004C2C74"/>
    <w:rsid w:val="004C30BD"/>
    <w:rsid w:val="004C3500"/>
    <w:rsid w:val="004C5480"/>
    <w:rsid w:val="004D00C9"/>
    <w:rsid w:val="004D0BED"/>
    <w:rsid w:val="004D0E5D"/>
    <w:rsid w:val="004D218E"/>
    <w:rsid w:val="004D3240"/>
    <w:rsid w:val="004D3A11"/>
    <w:rsid w:val="004D5C2B"/>
    <w:rsid w:val="004D673C"/>
    <w:rsid w:val="004E0609"/>
    <w:rsid w:val="004E169F"/>
    <w:rsid w:val="004E1960"/>
    <w:rsid w:val="004E287E"/>
    <w:rsid w:val="004E464B"/>
    <w:rsid w:val="004E56E5"/>
    <w:rsid w:val="004E5BF6"/>
    <w:rsid w:val="004E5CE6"/>
    <w:rsid w:val="004E7B01"/>
    <w:rsid w:val="004F071D"/>
    <w:rsid w:val="004F0DB2"/>
    <w:rsid w:val="004F29B1"/>
    <w:rsid w:val="004F2EF5"/>
    <w:rsid w:val="004F47E9"/>
    <w:rsid w:val="004F67BE"/>
    <w:rsid w:val="004F6CB8"/>
    <w:rsid w:val="004F6FD1"/>
    <w:rsid w:val="00500262"/>
    <w:rsid w:val="0050075F"/>
    <w:rsid w:val="00500E8B"/>
    <w:rsid w:val="00501C26"/>
    <w:rsid w:val="00501F97"/>
    <w:rsid w:val="00502653"/>
    <w:rsid w:val="005026A8"/>
    <w:rsid w:val="0050298E"/>
    <w:rsid w:val="00502997"/>
    <w:rsid w:val="00502D36"/>
    <w:rsid w:val="00503D59"/>
    <w:rsid w:val="00503E98"/>
    <w:rsid w:val="005046D9"/>
    <w:rsid w:val="00504E7E"/>
    <w:rsid w:val="005062E2"/>
    <w:rsid w:val="005108DE"/>
    <w:rsid w:val="00511D6B"/>
    <w:rsid w:val="005129A1"/>
    <w:rsid w:val="00512E0E"/>
    <w:rsid w:val="005132CE"/>
    <w:rsid w:val="00513F46"/>
    <w:rsid w:val="00514AC8"/>
    <w:rsid w:val="00515F8C"/>
    <w:rsid w:val="00516714"/>
    <w:rsid w:val="00516935"/>
    <w:rsid w:val="00517947"/>
    <w:rsid w:val="005216C3"/>
    <w:rsid w:val="00521F92"/>
    <w:rsid w:val="00522749"/>
    <w:rsid w:val="00522E7E"/>
    <w:rsid w:val="005232D3"/>
    <w:rsid w:val="00524545"/>
    <w:rsid w:val="0053307F"/>
    <w:rsid w:val="0053439A"/>
    <w:rsid w:val="00535B1C"/>
    <w:rsid w:val="00535F7B"/>
    <w:rsid w:val="005369A5"/>
    <w:rsid w:val="00536F15"/>
    <w:rsid w:val="00537251"/>
    <w:rsid w:val="00537BB3"/>
    <w:rsid w:val="00540126"/>
    <w:rsid w:val="00541DE6"/>
    <w:rsid w:val="00544363"/>
    <w:rsid w:val="0054528D"/>
    <w:rsid w:val="00547A30"/>
    <w:rsid w:val="005527CC"/>
    <w:rsid w:val="005551DD"/>
    <w:rsid w:val="00555C01"/>
    <w:rsid w:val="005561B5"/>
    <w:rsid w:val="005568CC"/>
    <w:rsid w:val="0056184D"/>
    <w:rsid w:val="0056194D"/>
    <w:rsid w:val="00561B61"/>
    <w:rsid w:val="005622F7"/>
    <w:rsid w:val="00564E7F"/>
    <w:rsid w:val="005655DD"/>
    <w:rsid w:val="0056580B"/>
    <w:rsid w:val="00566D2A"/>
    <w:rsid w:val="005721AA"/>
    <w:rsid w:val="00572B09"/>
    <w:rsid w:val="005763AC"/>
    <w:rsid w:val="00577354"/>
    <w:rsid w:val="005774DC"/>
    <w:rsid w:val="005804AB"/>
    <w:rsid w:val="00580936"/>
    <w:rsid w:val="00580DBC"/>
    <w:rsid w:val="0058123E"/>
    <w:rsid w:val="005815DD"/>
    <w:rsid w:val="00582766"/>
    <w:rsid w:val="0058358E"/>
    <w:rsid w:val="00583C63"/>
    <w:rsid w:val="005840B3"/>
    <w:rsid w:val="00590364"/>
    <w:rsid w:val="005918E7"/>
    <w:rsid w:val="00594709"/>
    <w:rsid w:val="00594C45"/>
    <w:rsid w:val="00595C3C"/>
    <w:rsid w:val="005A112C"/>
    <w:rsid w:val="005A1345"/>
    <w:rsid w:val="005A21DD"/>
    <w:rsid w:val="005A2273"/>
    <w:rsid w:val="005A6CE5"/>
    <w:rsid w:val="005A72EA"/>
    <w:rsid w:val="005B00F8"/>
    <w:rsid w:val="005B2AD8"/>
    <w:rsid w:val="005B2BD0"/>
    <w:rsid w:val="005B3C90"/>
    <w:rsid w:val="005B5E43"/>
    <w:rsid w:val="005B6DED"/>
    <w:rsid w:val="005B6E88"/>
    <w:rsid w:val="005B7177"/>
    <w:rsid w:val="005C0B3B"/>
    <w:rsid w:val="005C0F23"/>
    <w:rsid w:val="005C2672"/>
    <w:rsid w:val="005C4257"/>
    <w:rsid w:val="005C5E04"/>
    <w:rsid w:val="005C6334"/>
    <w:rsid w:val="005C64AA"/>
    <w:rsid w:val="005D0386"/>
    <w:rsid w:val="005D2513"/>
    <w:rsid w:val="005D26D8"/>
    <w:rsid w:val="005D38A6"/>
    <w:rsid w:val="005D3CB5"/>
    <w:rsid w:val="005D4B47"/>
    <w:rsid w:val="005D5A7B"/>
    <w:rsid w:val="005D68E7"/>
    <w:rsid w:val="005D7DC6"/>
    <w:rsid w:val="005E12E0"/>
    <w:rsid w:val="005E1604"/>
    <w:rsid w:val="005E1E21"/>
    <w:rsid w:val="005E2054"/>
    <w:rsid w:val="005E20A6"/>
    <w:rsid w:val="005E243D"/>
    <w:rsid w:val="005E3188"/>
    <w:rsid w:val="005E34A1"/>
    <w:rsid w:val="005E3F3E"/>
    <w:rsid w:val="005E5F50"/>
    <w:rsid w:val="005E7F42"/>
    <w:rsid w:val="005F32F8"/>
    <w:rsid w:val="005F3C2C"/>
    <w:rsid w:val="005F5554"/>
    <w:rsid w:val="006008CD"/>
    <w:rsid w:val="006012CD"/>
    <w:rsid w:val="00602AC0"/>
    <w:rsid w:val="00603BD4"/>
    <w:rsid w:val="00603CBE"/>
    <w:rsid w:val="006048DA"/>
    <w:rsid w:val="0060632C"/>
    <w:rsid w:val="00606677"/>
    <w:rsid w:val="00606A74"/>
    <w:rsid w:val="00607698"/>
    <w:rsid w:val="00607C5D"/>
    <w:rsid w:val="00610E58"/>
    <w:rsid w:val="0061156E"/>
    <w:rsid w:val="00611797"/>
    <w:rsid w:val="006122DD"/>
    <w:rsid w:val="00612CE0"/>
    <w:rsid w:val="00612F00"/>
    <w:rsid w:val="00615E4D"/>
    <w:rsid w:val="0061616A"/>
    <w:rsid w:val="0061618C"/>
    <w:rsid w:val="006169AE"/>
    <w:rsid w:val="00617CD1"/>
    <w:rsid w:val="00617D97"/>
    <w:rsid w:val="0062094F"/>
    <w:rsid w:val="00621308"/>
    <w:rsid w:val="00621B44"/>
    <w:rsid w:val="00622483"/>
    <w:rsid w:val="0062295B"/>
    <w:rsid w:val="006235AC"/>
    <w:rsid w:val="00626996"/>
    <w:rsid w:val="00626ED3"/>
    <w:rsid w:val="00627876"/>
    <w:rsid w:val="006278E9"/>
    <w:rsid w:val="00632FE4"/>
    <w:rsid w:val="00633EB1"/>
    <w:rsid w:val="00633F6E"/>
    <w:rsid w:val="00635DC5"/>
    <w:rsid w:val="00636BAE"/>
    <w:rsid w:val="00636FFF"/>
    <w:rsid w:val="00637676"/>
    <w:rsid w:val="0064050A"/>
    <w:rsid w:val="00640652"/>
    <w:rsid w:val="00640960"/>
    <w:rsid w:val="00640C30"/>
    <w:rsid w:val="00641CF0"/>
    <w:rsid w:val="006436C9"/>
    <w:rsid w:val="00643CF5"/>
    <w:rsid w:val="00643DCA"/>
    <w:rsid w:val="0064412C"/>
    <w:rsid w:val="00644E6B"/>
    <w:rsid w:val="0064540C"/>
    <w:rsid w:val="00646D36"/>
    <w:rsid w:val="0064786C"/>
    <w:rsid w:val="0064795E"/>
    <w:rsid w:val="00651F41"/>
    <w:rsid w:val="006526C1"/>
    <w:rsid w:val="00652786"/>
    <w:rsid w:val="00652D43"/>
    <w:rsid w:val="00653C7C"/>
    <w:rsid w:val="00654107"/>
    <w:rsid w:val="006551AC"/>
    <w:rsid w:val="006556C1"/>
    <w:rsid w:val="00660194"/>
    <w:rsid w:val="006627D9"/>
    <w:rsid w:val="006630DF"/>
    <w:rsid w:val="00665385"/>
    <w:rsid w:val="006658F9"/>
    <w:rsid w:val="00665ABF"/>
    <w:rsid w:val="00665F4F"/>
    <w:rsid w:val="006668D0"/>
    <w:rsid w:val="006669D7"/>
    <w:rsid w:val="00667023"/>
    <w:rsid w:val="0066710E"/>
    <w:rsid w:val="00673753"/>
    <w:rsid w:val="006738D0"/>
    <w:rsid w:val="00673F9B"/>
    <w:rsid w:val="00675DCB"/>
    <w:rsid w:val="006778D3"/>
    <w:rsid w:val="006779B2"/>
    <w:rsid w:val="00677F7C"/>
    <w:rsid w:val="00680C8C"/>
    <w:rsid w:val="00680F51"/>
    <w:rsid w:val="006810B0"/>
    <w:rsid w:val="00681613"/>
    <w:rsid w:val="00681738"/>
    <w:rsid w:val="00682358"/>
    <w:rsid w:val="006824FE"/>
    <w:rsid w:val="00682598"/>
    <w:rsid w:val="00682FFB"/>
    <w:rsid w:val="00683011"/>
    <w:rsid w:val="006833A7"/>
    <w:rsid w:val="00683640"/>
    <w:rsid w:val="00683F44"/>
    <w:rsid w:val="00684044"/>
    <w:rsid w:val="00684445"/>
    <w:rsid w:val="00686550"/>
    <w:rsid w:val="00687BEA"/>
    <w:rsid w:val="00687D04"/>
    <w:rsid w:val="00691BA7"/>
    <w:rsid w:val="00691DFF"/>
    <w:rsid w:val="0069244D"/>
    <w:rsid w:val="00692CE4"/>
    <w:rsid w:val="006935D6"/>
    <w:rsid w:val="00693627"/>
    <w:rsid w:val="00693C41"/>
    <w:rsid w:val="00695D56"/>
    <w:rsid w:val="00697AFC"/>
    <w:rsid w:val="006A066A"/>
    <w:rsid w:val="006A070C"/>
    <w:rsid w:val="006A192C"/>
    <w:rsid w:val="006A2046"/>
    <w:rsid w:val="006A36E7"/>
    <w:rsid w:val="006A53CE"/>
    <w:rsid w:val="006A6F7D"/>
    <w:rsid w:val="006A72AF"/>
    <w:rsid w:val="006A74F6"/>
    <w:rsid w:val="006B02A4"/>
    <w:rsid w:val="006B15D7"/>
    <w:rsid w:val="006B23D6"/>
    <w:rsid w:val="006B338B"/>
    <w:rsid w:val="006B39CB"/>
    <w:rsid w:val="006B5E85"/>
    <w:rsid w:val="006B6CF4"/>
    <w:rsid w:val="006B7E0F"/>
    <w:rsid w:val="006C0DA4"/>
    <w:rsid w:val="006C15B5"/>
    <w:rsid w:val="006C1938"/>
    <w:rsid w:val="006C2571"/>
    <w:rsid w:val="006C5013"/>
    <w:rsid w:val="006C57E9"/>
    <w:rsid w:val="006D0342"/>
    <w:rsid w:val="006D07AC"/>
    <w:rsid w:val="006D15EB"/>
    <w:rsid w:val="006D165F"/>
    <w:rsid w:val="006D2DAA"/>
    <w:rsid w:val="006D5078"/>
    <w:rsid w:val="006D5BBC"/>
    <w:rsid w:val="006D6080"/>
    <w:rsid w:val="006D6EE8"/>
    <w:rsid w:val="006D711E"/>
    <w:rsid w:val="006E2B27"/>
    <w:rsid w:val="006E41A9"/>
    <w:rsid w:val="006E4513"/>
    <w:rsid w:val="006E55B4"/>
    <w:rsid w:val="006E63AE"/>
    <w:rsid w:val="006E7B69"/>
    <w:rsid w:val="006F4C45"/>
    <w:rsid w:val="006F5245"/>
    <w:rsid w:val="006F529E"/>
    <w:rsid w:val="006F5C23"/>
    <w:rsid w:val="006F65B1"/>
    <w:rsid w:val="006F6B20"/>
    <w:rsid w:val="006F7683"/>
    <w:rsid w:val="006F771E"/>
    <w:rsid w:val="00700479"/>
    <w:rsid w:val="00701091"/>
    <w:rsid w:val="00703021"/>
    <w:rsid w:val="00703690"/>
    <w:rsid w:val="00703DE9"/>
    <w:rsid w:val="00706817"/>
    <w:rsid w:val="00707B26"/>
    <w:rsid w:val="007101B4"/>
    <w:rsid w:val="007102DE"/>
    <w:rsid w:val="00710ACD"/>
    <w:rsid w:val="00713284"/>
    <w:rsid w:val="00713832"/>
    <w:rsid w:val="0071426F"/>
    <w:rsid w:val="00714448"/>
    <w:rsid w:val="00716C8E"/>
    <w:rsid w:val="00717691"/>
    <w:rsid w:val="007206BA"/>
    <w:rsid w:val="00720DEA"/>
    <w:rsid w:val="00721833"/>
    <w:rsid w:val="00722C06"/>
    <w:rsid w:val="00722FB1"/>
    <w:rsid w:val="007249CE"/>
    <w:rsid w:val="0072527C"/>
    <w:rsid w:val="00730801"/>
    <w:rsid w:val="00733205"/>
    <w:rsid w:val="00735009"/>
    <w:rsid w:val="00743929"/>
    <w:rsid w:val="00746A42"/>
    <w:rsid w:val="00747219"/>
    <w:rsid w:val="00747843"/>
    <w:rsid w:val="00750DEF"/>
    <w:rsid w:val="00751684"/>
    <w:rsid w:val="00754A95"/>
    <w:rsid w:val="00754C9A"/>
    <w:rsid w:val="00754D02"/>
    <w:rsid w:val="00754D85"/>
    <w:rsid w:val="007573EF"/>
    <w:rsid w:val="00763189"/>
    <w:rsid w:val="00764922"/>
    <w:rsid w:val="007657CA"/>
    <w:rsid w:val="007664B6"/>
    <w:rsid w:val="007706B4"/>
    <w:rsid w:val="0077192A"/>
    <w:rsid w:val="00772F10"/>
    <w:rsid w:val="007747A5"/>
    <w:rsid w:val="00774BFA"/>
    <w:rsid w:val="00780BE0"/>
    <w:rsid w:val="0078105E"/>
    <w:rsid w:val="0078132A"/>
    <w:rsid w:val="00781712"/>
    <w:rsid w:val="00783650"/>
    <w:rsid w:val="00783CD2"/>
    <w:rsid w:val="007854D7"/>
    <w:rsid w:val="00785FA4"/>
    <w:rsid w:val="0078667A"/>
    <w:rsid w:val="00787DF5"/>
    <w:rsid w:val="0079228A"/>
    <w:rsid w:val="00793934"/>
    <w:rsid w:val="00794F2F"/>
    <w:rsid w:val="00795C85"/>
    <w:rsid w:val="007979BB"/>
    <w:rsid w:val="007A116A"/>
    <w:rsid w:val="007A1311"/>
    <w:rsid w:val="007A256E"/>
    <w:rsid w:val="007A3FBC"/>
    <w:rsid w:val="007A4996"/>
    <w:rsid w:val="007A652A"/>
    <w:rsid w:val="007A665C"/>
    <w:rsid w:val="007A73D0"/>
    <w:rsid w:val="007B3911"/>
    <w:rsid w:val="007B4118"/>
    <w:rsid w:val="007B5773"/>
    <w:rsid w:val="007C024C"/>
    <w:rsid w:val="007C19A1"/>
    <w:rsid w:val="007C1AD5"/>
    <w:rsid w:val="007C2C35"/>
    <w:rsid w:val="007C6A9A"/>
    <w:rsid w:val="007C6F71"/>
    <w:rsid w:val="007C7D45"/>
    <w:rsid w:val="007D0EA4"/>
    <w:rsid w:val="007D2ABA"/>
    <w:rsid w:val="007D3D99"/>
    <w:rsid w:val="007D3E47"/>
    <w:rsid w:val="007D6AF0"/>
    <w:rsid w:val="007E1978"/>
    <w:rsid w:val="007E243A"/>
    <w:rsid w:val="007E2E4C"/>
    <w:rsid w:val="007E4269"/>
    <w:rsid w:val="007E452F"/>
    <w:rsid w:val="007E46FF"/>
    <w:rsid w:val="007E570D"/>
    <w:rsid w:val="007E5F69"/>
    <w:rsid w:val="007E6B3A"/>
    <w:rsid w:val="007F019A"/>
    <w:rsid w:val="007F0A4C"/>
    <w:rsid w:val="007F2911"/>
    <w:rsid w:val="007F2A3D"/>
    <w:rsid w:val="007F2FC4"/>
    <w:rsid w:val="007F3111"/>
    <w:rsid w:val="007F373B"/>
    <w:rsid w:val="007F41FD"/>
    <w:rsid w:val="00804FFE"/>
    <w:rsid w:val="00810022"/>
    <w:rsid w:val="0081089D"/>
    <w:rsid w:val="00812BA2"/>
    <w:rsid w:val="008136FB"/>
    <w:rsid w:val="008158F0"/>
    <w:rsid w:val="00815B00"/>
    <w:rsid w:val="00820248"/>
    <w:rsid w:val="00820BF6"/>
    <w:rsid w:val="00822238"/>
    <w:rsid w:val="00823053"/>
    <w:rsid w:val="00823721"/>
    <w:rsid w:val="00825217"/>
    <w:rsid w:val="00827828"/>
    <w:rsid w:val="00830092"/>
    <w:rsid w:val="00830322"/>
    <w:rsid w:val="00830B2B"/>
    <w:rsid w:val="00831D62"/>
    <w:rsid w:val="00833EA5"/>
    <w:rsid w:val="00836D22"/>
    <w:rsid w:val="00841913"/>
    <w:rsid w:val="00841F84"/>
    <w:rsid w:val="00841F86"/>
    <w:rsid w:val="008420AC"/>
    <w:rsid w:val="008423F1"/>
    <w:rsid w:val="00842CEB"/>
    <w:rsid w:val="0084329A"/>
    <w:rsid w:val="00843C70"/>
    <w:rsid w:val="00843D2A"/>
    <w:rsid w:val="00844042"/>
    <w:rsid w:val="008451A8"/>
    <w:rsid w:val="00846791"/>
    <w:rsid w:val="008471B7"/>
    <w:rsid w:val="0084767E"/>
    <w:rsid w:val="008478BF"/>
    <w:rsid w:val="00847932"/>
    <w:rsid w:val="008503B2"/>
    <w:rsid w:val="0085052F"/>
    <w:rsid w:val="0085062B"/>
    <w:rsid w:val="00851FF5"/>
    <w:rsid w:val="00852B45"/>
    <w:rsid w:val="00852C3D"/>
    <w:rsid w:val="0085320E"/>
    <w:rsid w:val="00854870"/>
    <w:rsid w:val="008556F7"/>
    <w:rsid w:val="00855D18"/>
    <w:rsid w:val="008562EA"/>
    <w:rsid w:val="00856DAA"/>
    <w:rsid w:val="00864404"/>
    <w:rsid w:val="00864FD9"/>
    <w:rsid w:val="00865875"/>
    <w:rsid w:val="00865995"/>
    <w:rsid w:val="00865B49"/>
    <w:rsid w:val="008668FE"/>
    <w:rsid w:val="00867BE5"/>
    <w:rsid w:val="008700FD"/>
    <w:rsid w:val="00871678"/>
    <w:rsid w:val="008717D9"/>
    <w:rsid w:val="008720AE"/>
    <w:rsid w:val="00872C33"/>
    <w:rsid w:val="0087370B"/>
    <w:rsid w:val="0087606A"/>
    <w:rsid w:val="008765E4"/>
    <w:rsid w:val="008800A0"/>
    <w:rsid w:val="008809F5"/>
    <w:rsid w:val="00880EDA"/>
    <w:rsid w:val="00881333"/>
    <w:rsid w:val="00882302"/>
    <w:rsid w:val="008823C0"/>
    <w:rsid w:val="00884AB6"/>
    <w:rsid w:val="0088579E"/>
    <w:rsid w:val="00885A62"/>
    <w:rsid w:val="00886041"/>
    <w:rsid w:val="00886054"/>
    <w:rsid w:val="00893B4D"/>
    <w:rsid w:val="00894E66"/>
    <w:rsid w:val="00894F34"/>
    <w:rsid w:val="008A1965"/>
    <w:rsid w:val="008A2848"/>
    <w:rsid w:val="008A61F6"/>
    <w:rsid w:val="008A6ABD"/>
    <w:rsid w:val="008B0D1B"/>
    <w:rsid w:val="008B2F9F"/>
    <w:rsid w:val="008B4A3D"/>
    <w:rsid w:val="008B5069"/>
    <w:rsid w:val="008B52E6"/>
    <w:rsid w:val="008B5A12"/>
    <w:rsid w:val="008B60D8"/>
    <w:rsid w:val="008B652F"/>
    <w:rsid w:val="008B6A58"/>
    <w:rsid w:val="008B7947"/>
    <w:rsid w:val="008B7F39"/>
    <w:rsid w:val="008C10A8"/>
    <w:rsid w:val="008C30BA"/>
    <w:rsid w:val="008C4909"/>
    <w:rsid w:val="008C64C5"/>
    <w:rsid w:val="008C6EFE"/>
    <w:rsid w:val="008D04B3"/>
    <w:rsid w:val="008D1418"/>
    <w:rsid w:val="008D1F5A"/>
    <w:rsid w:val="008D39F5"/>
    <w:rsid w:val="008D4962"/>
    <w:rsid w:val="008D4CDF"/>
    <w:rsid w:val="008D5B69"/>
    <w:rsid w:val="008D65BC"/>
    <w:rsid w:val="008D73DF"/>
    <w:rsid w:val="008D741A"/>
    <w:rsid w:val="008E05C6"/>
    <w:rsid w:val="008E11DD"/>
    <w:rsid w:val="008E3D38"/>
    <w:rsid w:val="008F3F17"/>
    <w:rsid w:val="008F4E5C"/>
    <w:rsid w:val="008F4FC3"/>
    <w:rsid w:val="008F51C7"/>
    <w:rsid w:val="008F54F3"/>
    <w:rsid w:val="008F592B"/>
    <w:rsid w:val="008F7791"/>
    <w:rsid w:val="0090096A"/>
    <w:rsid w:val="0090364B"/>
    <w:rsid w:val="00903C75"/>
    <w:rsid w:val="009055BE"/>
    <w:rsid w:val="0091273C"/>
    <w:rsid w:val="009131F7"/>
    <w:rsid w:val="009135EE"/>
    <w:rsid w:val="00914A8D"/>
    <w:rsid w:val="00915F72"/>
    <w:rsid w:val="00917888"/>
    <w:rsid w:val="00920261"/>
    <w:rsid w:val="009222D2"/>
    <w:rsid w:val="0092462B"/>
    <w:rsid w:val="00925023"/>
    <w:rsid w:val="00925209"/>
    <w:rsid w:val="00925AE1"/>
    <w:rsid w:val="00925CD9"/>
    <w:rsid w:val="00925F07"/>
    <w:rsid w:val="00925F2F"/>
    <w:rsid w:val="009268AC"/>
    <w:rsid w:val="00926AD3"/>
    <w:rsid w:val="00926F84"/>
    <w:rsid w:val="0093017C"/>
    <w:rsid w:val="0093025F"/>
    <w:rsid w:val="0093054C"/>
    <w:rsid w:val="00931425"/>
    <w:rsid w:val="00932C29"/>
    <w:rsid w:val="00933BF4"/>
    <w:rsid w:val="0093533D"/>
    <w:rsid w:val="00935953"/>
    <w:rsid w:val="00936443"/>
    <w:rsid w:val="00936FC9"/>
    <w:rsid w:val="009372B2"/>
    <w:rsid w:val="00937489"/>
    <w:rsid w:val="009406BF"/>
    <w:rsid w:val="00941371"/>
    <w:rsid w:val="009426AB"/>
    <w:rsid w:val="00945AE4"/>
    <w:rsid w:val="0094644F"/>
    <w:rsid w:val="00947620"/>
    <w:rsid w:val="00950AC5"/>
    <w:rsid w:val="00951DA7"/>
    <w:rsid w:val="00951E7A"/>
    <w:rsid w:val="00956318"/>
    <w:rsid w:val="00956A99"/>
    <w:rsid w:val="0096145D"/>
    <w:rsid w:val="00961DD1"/>
    <w:rsid w:val="009627F3"/>
    <w:rsid w:val="00964E60"/>
    <w:rsid w:val="0096531F"/>
    <w:rsid w:val="00966BB7"/>
    <w:rsid w:val="0096781D"/>
    <w:rsid w:val="0097083E"/>
    <w:rsid w:val="00970F1D"/>
    <w:rsid w:val="00971CDA"/>
    <w:rsid w:val="00971D0B"/>
    <w:rsid w:val="009723BC"/>
    <w:rsid w:val="00972DB7"/>
    <w:rsid w:val="0097546D"/>
    <w:rsid w:val="009828E0"/>
    <w:rsid w:val="0098378B"/>
    <w:rsid w:val="00984281"/>
    <w:rsid w:val="00990F73"/>
    <w:rsid w:val="00991D34"/>
    <w:rsid w:val="009927CA"/>
    <w:rsid w:val="00994BA8"/>
    <w:rsid w:val="00995FDC"/>
    <w:rsid w:val="009973DC"/>
    <w:rsid w:val="009978C0"/>
    <w:rsid w:val="0099797C"/>
    <w:rsid w:val="00997E02"/>
    <w:rsid w:val="009A0B26"/>
    <w:rsid w:val="009A24DB"/>
    <w:rsid w:val="009A3127"/>
    <w:rsid w:val="009A51E8"/>
    <w:rsid w:val="009A5B16"/>
    <w:rsid w:val="009B1312"/>
    <w:rsid w:val="009B2B5A"/>
    <w:rsid w:val="009B5DE4"/>
    <w:rsid w:val="009B5E4E"/>
    <w:rsid w:val="009B5FCC"/>
    <w:rsid w:val="009B600D"/>
    <w:rsid w:val="009B62B4"/>
    <w:rsid w:val="009B709A"/>
    <w:rsid w:val="009C0D4C"/>
    <w:rsid w:val="009C1FB5"/>
    <w:rsid w:val="009C1FCA"/>
    <w:rsid w:val="009C237B"/>
    <w:rsid w:val="009C245D"/>
    <w:rsid w:val="009C2A66"/>
    <w:rsid w:val="009C2D43"/>
    <w:rsid w:val="009C2D7F"/>
    <w:rsid w:val="009C36BB"/>
    <w:rsid w:val="009C4A74"/>
    <w:rsid w:val="009C5120"/>
    <w:rsid w:val="009C542C"/>
    <w:rsid w:val="009C5736"/>
    <w:rsid w:val="009C5FFE"/>
    <w:rsid w:val="009C775F"/>
    <w:rsid w:val="009D1ACC"/>
    <w:rsid w:val="009D21F3"/>
    <w:rsid w:val="009D24A8"/>
    <w:rsid w:val="009D55D1"/>
    <w:rsid w:val="009D60AF"/>
    <w:rsid w:val="009D60DC"/>
    <w:rsid w:val="009D6AE6"/>
    <w:rsid w:val="009D6BAA"/>
    <w:rsid w:val="009D728F"/>
    <w:rsid w:val="009D7B0F"/>
    <w:rsid w:val="009D7F69"/>
    <w:rsid w:val="009E0345"/>
    <w:rsid w:val="009E11E5"/>
    <w:rsid w:val="009E2BFA"/>
    <w:rsid w:val="009E35F4"/>
    <w:rsid w:val="009E4A0E"/>
    <w:rsid w:val="009E5AD8"/>
    <w:rsid w:val="009E6265"/>
    <w:rsid w:val="009E69C1"/>
    <w:rsid w:val="009E7538"/>
    <w:rsid w:val="009F13D8"/>
    <w:rsid w:val="009F15CB"/>
    <w:rsid w:val="009F1FE9"/>
    <w:rsid w:val="009F5E6A"/>
    <w:rsid w:val="009F6192"/>
    <w:rsid w:val="009F6D90"/>
    <w:rsid w:val="009F728C"/>
    <w:rsid w:val="009F77D2"/>
    <w:rsid w:val="009F7B85"/>
    <w:rsid w:val="009F7CD4"/>
    <w:rsid w:val="00A00640"/>
    <w:rsid w:val="00A03AA8"/>
    <w:rsid w:val="00A066FD"/>
    <w:rsid w:val="00A06CB7"/>
    <w:rsid w:val="00A06F51"/>
    <w:rsid w:val="00A0710D"/>
    <w:rsid w:val="00A1137D"/>
    <w:rsid w:val="00A11F92"/>
    <w:rsid w:val="00A12C37"/>
    <w:rsid w:val="00A13418"/>
    <w:rsid w:val="00A145B8"/>
    <w:rsid w:val="00A14BD4"/>
    <w:rsid w:val="00A15371"/>
    <w:rsid w:val="00A22B56"/>
    <w:rsid w:val="00A23734"/>
    <w:rsid w:val="00A25648"/>
    <w:rsid w:val="00A264C4"/>
    <w:rsid w:val="00A3047B"/>
    <w:rsid w:val="00A3089C"/>
    <w:rsid w:val="00A327AF"/>
    <w:rsid w:val="00A33F99"/>
    <w:rsid w:val="00A347E7"/>
    <w:rsid w:val="00A3657A"/>
    <w:rsid w:val="00A36817"/>
    <w:rsid w:val="00A40CD5"/>
    <w:rsid w:val="00A4111A"/>
    <w:rsid w:val="00A41A4B"/>
    <w:rsid w:val="00A42EF8"/>
    <w:rsid w:val="00A439C1"/>
    <w:rsid w:val="00A446DE"/>
    <w:rsid w:val="00A44C4C"/>
    <w:rsid w:val="00A44D32"/>
    <w:rsid w:val="00A4633F"/>
    <w:rsid w:val="00A46690"/>
    <w:rsid w:val="00A467B6"/>
    <w:rsid w:val="00A47BD7"/>
    <w:rsid w:val="00A51B3E"/>
    <w:rsid w:val="00A52164"/>
    <w:rsid w:val="00A52764"/>
    <w:rsid w:val="00A53024"/>
    <w:rsid w:val="00A542CD"/>
    <w:rsid w:val="00A56328"/>
    <w:rsid w:val="00A56D10"/>
    <w:rsid w:val="00A57275"/>
    <w:rsid w:val="00A60EA3"/>
    <w:rsid w:val="00A62087"/>
    <w:rsid w:val="00A63AAD"/>
    <w:rsid w:val="00A65531"/>
    <w:rsid w:val="00A65BDB"/>
    <w:rsid w:val="00A66C47"/>
    <w:rsid w:val="00A70AA8"/>
    <w:rsid w:val="00A71A98"/>
    <w:rsid w:val="00A71CE4"/>
    <w:rsid w:val="00A72BA6"/>
    <w:rsid w:val="00A73151"/>
    <w:rsid w:val="00A739F8"/>
    <w:rsid w:val="00A74608"/>
    <w:rsid w:val="00A756F2"/>
    <w:rsid w:val="00A763A2"/>
    <w:rsid w:val="00A7709A"/>
    <w:rsid w:val="00A77EE4"/>
    <w:rsid w:val="00A77F4D"/>
    <w:rsid w:val="00A800FE"/>
    <w:rsid w:val="00A81375"/>
    <w:rsid w:val="00A81E24"/>
    <w:rsid w:val="00A8280D"/>
    <w:rsid w:val="00A83076"/>
    <w:rsid w:val="00A8367C"/>
    <w:rsid w:val="00A83887"/>
    <w:rsid w:val="00A83AE4"/>
    <w:rsid w:val="00A83F87"/>
    <w:rsid w:val="00A85292"/>
    <w:rsid w:val="00A903FF"/>
    <w:rsid w:val="00A91E12"/>
    <w:rsid w:val="00A92034"/>
    <w:rsid w:val="00A94D4F"/>
    <w:rsid w:val="00A94FD1"/>
    <w:rsid w:val="00A94FE2"/>
    <w:rsid w:val="00A9689D"/>
    <w:rsid w:val="00A96956"/>
    <w:rsid w:val="00A96C88"/>
    <w:rsid w:val="00A97208"/>
    <w:rsid w:val="00A97682"/>
    <w:rsid w:val="00A97D9A"/>
    <w:rsid w:val="00AA046D"/>
    <w:rsid w:val="00AA2AE3"/>
    <w:rsid w:val="00AA3019"/>
    <w:rsid w:val="00AA32F9"/>
    <w:rsid w:val="00AA4641"/>
    <w:rsid w:val="00AA61CC"/>
    <w:rsid w:val="00AA696A"/>
    <w:rsid w:val="00AA6D34"/>
    <w:rsid w:val="00AB0061"/>
    <w:rsid w:val="00AB2473"/>
    <w:rsid w:val="00AB290B"/>
    <w:rsid w:val="00AB2B24"/>
    <w:rsid w:val="00AB2C5D"/>
    <w:rsid w:val="00AB2C65"/>
    <w:rsid w:val="00AB35DD"/>
    <w:rsid w:val="00AB3E21"/>
    <w:rsid w:val="00AB4522"/>
    <w:rsid w:val="00AB46E1"/>
    <w:rsid w:val="00AB59CE"/>
    <w:rsid w:val="00AB666A"/>
    <w:rsid w:val="00AB79BB"/>
    <w:rsid w:val="00AC07E1"/>
    <w:rsid w:val="00AC0D98"/>
    <w:rsid w:val="00AC2FE4"/>
    <w:rsid w:val="00AC3AE1"/>
    <w:rsid w:val="00AC4F22"/>
    <w:rsid w:val="00AC5569"/>
    <w:rsid w:val="00AC576B"/>
    <w:rsid w:val="00AC609E"/>
    <w:rsid w:val="00AC62E9"/>
    <w:rsid w:val="00AC668F"/>
    <w:rsid w:val="00AC7514"/>
    <w:rsid w:val="00AD07AF"/>
    <w:rsid w:val="00AD0BB3"/>
    <w:rsid w:val="00AD103D"/>
    <w:rsid w:val="00AD13A0"/>
    <w:rsid w:val="00AD1C80"/>
    <w:rsid w:val="00AD3149"/>
    <w:rsid w:val="00AD35C0"/>
    <w:rsid w:val="00AD3A42"/>
    <w:rsid w:val="00AD3B2D"/>
    <w:rsid w:val="00AD4BB5"/>
    <w:rsid w:val="00AD50EE"/>
    <w:rsid w:val="00AD551F"/>
    <w:rsid w:val="00AD5FCE"/>
    <w:rsid w:val="00AE1438"/>
    <w:rsid w:val="00AE2312"/>
    <w:rsid w:val="00AE661A"/>
    <w:rsid w:val="00AE6E31"/>
    <w:rsid w:val="00AF1212"/>
    <w:rsid w:val="00AF1335"/>
    <w:rsid w:val="00AF1FCF"/>
    <w:rsid w:val="00AF2654"/>
    <w:rsid w:val="00AF26DC"/>
    <w:rsid w:val="00AF3746"/>
    <w:rsid w:val="00AF4C8D"/>
    <w:rsid w:val="00AF5FA9"/>
    <w:rsid w:val="00AF63FD"/>
    <w:rsid w:val="00AF7168"/>
    <w:rsid w:val="00AF7A28"/>
    <w:rsid w:val="00B00200"/>
    <w:rsid w:val="00B027D9"/>
    <w:rsid w:val="00B029EA"/>
    <w:rsid w:val="00B02CC3"/>
    <w:rsid w:val="00B03023"/>
    <w:rsid w:val="00B03F35"/>
    <w:rsid w:val="00B05684"/>
    <w:rsid w:val="00B0656E"/>
    <w:rsid w:val="00B072AD"/>
    <w:rsid w:val="00B108FE"/>
    <w:rsid w:val="00B10CE0"/>
    <w:rsid w:val="00B1305C"/>
    <w:rsid w:val="00B14DBF"/>
    <w:rsid w:val="00B14F3E"/>
    <w:rsid w:val="00B157A7"/>
    <w:rsid w:val="00B15CCF"/>
    <w:rsid w:val="00B15F53"/>
    <w:rsid w:val="00B1601E"/>
    <w:rsid w:val="00B16F7E"/>
    <w:rsid w:val="00B17569"/>
    <w:rsid w:val="00B20B4B"/>
    <w:rsid w:val="00B22435"/>
    <w:rsid w:val="00B22C6A"/>
    <w:rsid w:val="00B23590"/>
    <w:rsid w:val="00B23F92"/>
    <w:rsid w:val="00B252EB"/>
    <w:rsid w:val="00B30546"/>
    <w:rsid w:val="00B31895"/>
    <w:rsid w:val="00B329C2"/>
    <w:rsid w:val="00B33B38"/>
    <w:rsid w:val="00B3426B"/>
    <w:rsid w:val="00B35660"/>
    <w:rsid w:val="00B35D8A"/>
    <w:rsid w:val="00B3654E"/>
    <w:rsid w:val="00B37000"/>
    <w:rsid w:val="00B37345"/>
    <w:rsid w:val="00B3754F"/>
    <w:rsid w:val="00B411B3"/>
    <w:rsid w:val="00B4249C"/>
    <w:rsid w:val="00B42829"/>
    <w:rsid w:val="00B476DE"/>
    <w:rsid w:val="00B51077"/>
    <w:rsid w:val="00B51A0B"/>
    <w:rsid w:val="00B52C60"/>
    <w:rsid w:val="00B53925"/>
    <w:rsid w:val="00B552AF"/>
    <w:rsid w:val="00B553B9"/>
    <w:rsid w:val="00B56765"/>
    <w:rsid w:val="00B56CFB"/>
    <w:rsid w:val="00B601D7"/>
    <w:rsid w:val="00B619C6"/>
    <w:rsid w:val="00B63E7B"/>
    <w:rsid w:val="00B65B54"/>
    <w:rsid w:val="00B660CC"/>
    <w:rsid w:val="00B707A4"/>
    <w:rsid w:val="00B713FD"/>
    <w:rsid w:val="00B71883"/>
    <w:rsid w:val="00B71912"/>
    <w:rsid w:val="00B71998"/>
    <w:rsid w:val="00B72ADF"/>
    <w:rsid w:val="00B7408C"/>
    <w:rsid w:val="00B7445F"/>
    <w:rsid w:val="00B75A53"/>
    <w:rsid w:val="00B7622D"/>
    <w:rsid w:val="00B766AD"/>
    <w:rsid w:val="00B772A6"/>
    <w:rsid w:val="00B77D17"/>
    <w:rsid w:val="00B77F98"/>
    <w:rsid w:val="00B826FC"/>
    <w:rsid w:val="00B84F06"/>
    <w:rsid w:val="00B84F8D"/>
    <w:rsid w:val="00B85537"/>
    <w:rsid w:val="00B864CD"/>
    <w:rsid w:val="00B86A8E"/>
    <w:rsid w:val="00B86B04"/>
    <w:rsid w:val="00B86B4A"/>
    <w:rsid w:val="00B86D21"/>
    <w:rsid w:val="00B87555"/>
    <w:rsid w:val="00B90E92"/>
    <w:rsid w:val="00B914E4"/>
    <w:rsid w:val="00B919D4"/>
    <w:rsid w:val="00B91DC7"/>
    <w:rsid w:val="00B91E8A"/>
    <w:rsid w:val="00B91F16"/>
    <w:rsid w:val="00B92347"/>
    <w:rsid w:val="00B92C45"/>
    <w:rsid w:val="00B93C46"/>
    <w:rsid w:val="00B94096"/>
    <w:rsid w:val="00B95505"/>
    <w:rsid w:val="00B96360"/>
    <w:rsid w:val="00B9697B"/>
    <w:rsid w:val="00B9741F"/>
    <w:rsid w:val="00BA0054"/>
    <w:rsid w:val="00BA0494"/>
    <w:rsid w:val="00BA1682"/>
    <w:rsid w:val="00BA1923"/>
    <w:rsid w:val="00BA2B5D"/>
    <w:rsid w:val="00BA2BB6"/>
    <w:rsid w:val="00BA46A7"/>
    <w:rsid w:val="00BA548B"/>
    <w:rsid w:val="00BA6182"/>
    <w:rsid w:val="00BA6E3A"/>
    <w:rsid w:val="00BB0485"/>
    <w:rsid w:val="00BB10BB"/>
    <w:rsid w:val="00BB11F4"/>
    <w:rsid w:val="00BB1717"/>
    <w:rsid w:val="00BB2C47"/>
    <w:rsid w:val="00BB3ED1"/>
    <w:rsid w:val="00BB55DE"/>
    <w:rsid w:val="00BB5D10"/>
    <w:rsid w:val="00BB7620"/>
    <w:rsid w:val="00BC2027"/>
    <w:rsid w:val="00BC2383"/>
    <w:rsid w:val="00BC4353"/>
    <w:rsid w:val="00BC43CF"/>
    <w:rsid w:val="00BC50BF"/>
    <w:rsid w:val="00BC5760"/>
    <w:rsid w:val="00BC6043"/>
    <w:rsid w:val="00BC6626"/>
    <w:rsid w:val="00BC784F"/>
    <w:rsid w:val="00BD00BC"/>
    <w:rsid w:val="00BD10F4"/>
    <w:rsid w:val="00BD121B"/>
    <w:rsid w:val="00BD1B82"/>
    <w:rsid w:val="00BD24D8"/>
    <w:rsid w:val="00BD2585"/>
    <w:rsid w:val="00BD2869"/>
    <w:rsid w:val="00BD394A"/>
    <w:rsid w:val="00BD406C"/>
    <w:rsid w:val="00BD44D9"/>
    <w:rsid w:val="00BD7635"/>
    <w:rsid w:val="00BE0562"/>
    <w:rsid w:val="00BE057D"/>
    <w:rsid w:val="00BE3E95"/>
    <w:rsid w:val="00BE4EC2"/>
    <w:rsid w:val="00BE61C5"/>
    <w:rsid w:val="00BE72CA"/>
    <w:rsid w:val="00BF2AAD"/>
    <w:rsid w:val="00BF3625"/>
    <w:rsid w:val="00BF4F1D"/>
    <w:rsid w:val="00BF6374"/>
    <w:rsid w:val="00C00D7E"/>
    <w:rsid w:val="00C01E16"/>
    <w:rsid w:val="00C0397C"/>
    <w:rsid w:val="00C04731"/>
    <w:rsid w:val="00C0549D"/>
    <w:rsid w:val="00C05E05"/>
    <w:rsid w:val="00C063A4"/>
    <w:rsid w:val="00C078AA"/>
    <w:rsid w:val="00C10257"/>
    <w:rsid w:val="00C1186F"/>
    <w:rsid w:val="00C11CD8"/>
    <w:rsid w:val="00C129CF"/>
    <w:rsid w:val="00C12B4C"/>
    <w:rsid w:val="00C12CBC"/>
    <w:rsid w:val="00C13983"/>
    <w:rsid w:val="00C13C9E"/>
    <w:rsid w:val="00C1488C"/>
    <w:rsid w:val="00C15898"/>
    <w:rsid w:val="00C15B30"/>
    <w:rsid w:val="00C163A0"/>
    <w:rsid w:val="00C167BD"/>
    <w:rsid w:val="00C21122"/>
    <w:rsid w:val="00C2138F"/>
    <w:rsid w:val="00C21A69"/>
    <w:rsid w:val="00C21FBC"/>
    <w:rsid w:val="00C263CB"/>
    <w:rsid w:val="00C2779E"/>
    <w:rsid w:val="00C31A06"/>
    <w:rsid w:val="00C31C1F"/>
    <w:rsid w:val="00C321D5"/>
    <w:rsid w:val="00C323F7"/>
    <w:rsid w:val="00C327CF"/>
    <w:rsid w:val="00C328E7"/>
    <w:rsid w:val="00C33733"/>
    <w:rsid w:val="00C33D59"/>
    <w:rsid w:val="00C364EA"/>
    <w:rsid w:val="00C36B70"/>
    <w:rsid w:val="00C37852"/>
    <w:rsid w:val="00C4069E"/>
    <w:rsid w:val="00C40862"/>
    <w:rsid w:val="00C40B6F"/>
    <w:rsid w:val="00C40D9D"/>
    <w:rsid w:val="00C41613"/>
    <w:rsid w:val="00C4200B"/>
    <w:rsid w:val="00C437D0"/>
    <w:rsid w:val="00C43D0F"/>
    <w:rsid w:val="00C44157"/>
    <w:rsid w:val="00C44E35"/>
    <w:rsid w:val="00C45497"/>
    <w:rsid w:val="00C45A9B"/>
    <w:rsid w:val="00C45DC3"/>
    <w:rsid w:val="00C466AD"/>
    <w:rsid w:val="00C46F4F"/>
    <w:rsid w:val="00C47318"/>
    <w:rsid w:val="00C50D52"/>
    <w:rsid w:val="00C516E7"/>
    <w:rsid w:val="00C51A1A"/>
    <w:rsid w:val="00C5230C"/>
    <w:rsid w:val="00C52C0B"/>
    <w:rsid w:val="00C536EE"/>
    <w:rsid w:val="00C53DD3"/>
    <w:rsid w:val="00C540C6"/>
    <w:rsid w:val="00C5519A"/>
    <w:rsid w:val="00C55D5D"/>
    <w:rsid w:val="00C56B37"/>
    <w:rsid w:val="00C57576"/>
    <w:rsid w:val="00C57654"/>
    <w:rsid w:val="00C57A7F"/>
    <w:rsid w:val="00C61E4C"/>
    <w:rsid w:val="00C629E1"/>
    <w:rsid w:val="00C62DBB"/>
    <w:rsid w:val="00C634D9"/>
    <w:rsid w:val="00C63D5D"/>
    <w:rsid w:val="00C65A89"/>
    <w:rsid w:val="00C66284"/>
    <w:rsid w:val="00C66A22"/>
    <w:rsid w:val="00C67CB3"/>
    <w:rsid w:val="00C702F6"/>
    <w:rsid w:val="00C708B7"/>
    <w:rsid w:val="00C719DE"/>
    <w:rsid w:val="00C71C9D"/>
    <w:rsid w:val="00C730A3"/>
    <w:rsid w:val="00C773C5"/>
    <w:rsid w:val="00C77462"/>
    <w:rsid w:val="00C77D0E"/>
    <w:rsid w:val="00C818E8"/>
    <w:rsid w:val="00C83DAB"/>
    <w:rsid w:val="00C85059"/>
    <w:rsid w:val="00C85299"/>
    <w:rsid w:val="00C90790"/>
    <w:rsid w:val="00C90A01"/>
    <w:rsid w:val="00C90EC5"/>
    <w:rsid w:val="00C914DD"/>
    <w:rsid w:val="00C91913"/>
    <w:rsid w:val="00C93E0A"/>
    <w:rsid w:val="00C94CC1"/>
    <w:rsid w:val="00C954BD"/>
    <w:rsid w:val="00C97CAC"/>
    <w:rsid w:val="00C97D69"/>
    <w:rsid w:val="00C97DD6"/>
    <w:rsid w:val="00CA00C3"/>
    <w:rsid w:val="00CA0A1D"/>
    <w:rsid w:val="00CA0A5F"/>
    <w:rsid w:val="00CA1105"/>
    <w:rsid w:val="00CA1971"/>
    <w:rsid w:val="00CA447F"/>
    <w:rsid w:val="00CA5CEE"/>
    <w:rsid w:val="00CA79AE"/>
    <w:rsid w:val="00CB0D6D"/>
    <w:rsid w:val="00CB11C9"/>
    <w:rsid w:val="00CB2B15"/>
    <w:rsid w:val="00CB3C93"/>
    <w:rsid w:val="00CB4982"/>
    <w:rsid w:val="00CB4B03"/>
    <w:rsid w:val="00CB4FF5"/>
    <w:rsid w:val="00CB520E"/>
    <w:rsid w:val="00CB5835"/>
    <w:rsid w:val="00CB6A14"/>
    <w:rsid w:val="00CC1014"/>
    <w:rsid w:val="00CC13DA"/>
    <w:rsid w:val="00CC1E9B"/>
    <w:rsid w:val="00CC1EA9"/>
    <w:rsid w:val="00CC21DA"/>
    <w:rsid w:val="00CC7168"/>
    <w:rsid w:val="00CD0486"/>
    <w:rsid w:val="00CD0859"/>
    <w:rsid w:val="00CD0991"/>
    <w:rsid w:val="00CD1636"/>
    <w:rsid w:val="00CD27F3"/>
    <w:rsid w:val="00CD30F4"/>
    <w:rsid w:val="00CD3E99"/>
    <w:rsid w:val="00CD45BF"/>
    <w:rsid w:val="00CD48BD"/>
    <w:rsid w:val="00CD58C5"/>
    <w:rsid w:val="00CD5FE5"/>
    <w:rsid w:val="00CD660A"/>
    <w:rsid w:val="00CD68C7"/>
    <w:rsid w:val="00CD6A59"/>
    <w:rsid w:val="00CD76B8"/>
    <w:rsid w:val="00CE0AC7"/>
    <w:rsid w:val="00CE0F77"/>
    <w:rsid w:val="00CE1A86"/>
    <w:rsid w:val="00CE206F"/>
    <w:rsid w:val="00CE2481"/>
    <w:rsid w:val="00CE620F"/>
    <w:rsid w:val="00CF0240"/>
    <w:rsid w:val="00CF1C25"/>
    <w:rsid w:val="00CF39F5"/>
    <w:rsid w:val="00CF3D48"/>
    <w:rsid w:val="00CF3EB7"/>
    <w:rsid w:val="00CF5932"/>
    <w:rsid w:val="00CF604E"/>
    <w:rsid w:val="00CF64B0"/>
    <w:rsid w:val="00CF66F1"/>
    <w:rsid w:val="00CF6F63"/>
    <w:rsid w:val="00CF7B3C"/>
    <w:rsid w:val="00D00BF2"/>
    <w:rsid w:val="00D00DCD"/>
    <w:rsid w:val="00D019E4"/>
    <w:rsid w:val="00D026BF"/>
    <w:rsid w:val="00D03372"/>
    <w:rsid w:val="00D05AEB"/>
    <w:rsid w:val="00D061A1"/>
    <w:rsid w:val="00D06F41"/>
    <w:rsid w:val="00D06F43"/>
    <w:rsid w:val="00D07E9F"/>
    <w:rsid w:val="00D10452"/>
    <w:rsid w:val="00D1088E"/>
    <w:rsid w:val="00D10A15"/>
    <w:rsid w:val="00D10C46"/>
    <w:rsid w:val="00D11521"/>
    <w:rsid w:val="00D11F0B"/>
    <w:rsid w:val="00D12B9D"/>
    <w:rsid w:val="00D12EF9"/>
    <w:rsid w:val="00D14E78"/>
    <w:rsid w:val="00D156B6"/>
    <w:rsid w:val="00D170B8"/>
    <w:rsid w:val="00D20988"/>
    <w:rsid w:val="00D21760"/>
    <w:rsid w:val="00D230BC"/>
    <w:rsid w:val="00D239B7"/>
    <w:rsid w:val="00D26F6B"/>
    <w:rsid w:val="00D26F83"/>
    <w:rsid w:val="00D27597"/>
    <w:rsid w:val="00D30B88"/>
    <w:rsid w:val="00D32147"/>
    <w:rsid w:val="00D32FBC"/>
    <w:rsid w:val="00D33B54"/>
    <w:rsid w:val="00D34091"/>
    <w:rsid w:val="00D34D87"/>
    <w:rsid w:val="00D36D11"/>
    <w:rsid w:val="00D37158"/>
    <w:rsid w:val="00D418E3"/>
    <w:rsid w:val="00D44E40"/>
    <w:rsid w:val="00D45B8C"/>
    <w:rsid w:val="00D45DA6"/>
    <w:rsid w:val="00D461F1"/>
    <w:rsid w:val="00D46C80"/>
    <w:rsid w:val="00D47EEE"/>
    <w:rsid w:val="00D50B69"/>
    <w:rsid w:val="00D52D4F"/>
    <w:rsid w:val="00D54560"/>
    <w:rsid w:val="00D55CA4"/>
    <w:rsid w:val="00D602C4"/>
    <w:rsid w:val="00D63925"/>
    <w:rsid w:val="00D63A11"/>
    <w:rsid w:val="00D65E26"/>
    <w:rsid w:val="00D65EA8"/>
    <w:rsid w:val="00D70D3A"/>
    <w:rsid w:val="00D71509"/>
    <w:rsid w:val="00D71820"/>
    <w:rsid w:val="00D71F13"/>
    <w:rsid w:val="00D72061"/>
    <w:rsid w:val="00D721B6"/>
    <w:rsid w:val="00D741AD"/>
    <w:rsid w:val="00D75D5B"/>
    <w:rsid w:val="00D805D8"/>
    <w:rsid w:val="00D80929"/>
    <w:rsid w:val="00D811AD"/>
    <w:rsid w:val="00D826B4"/>
    <w:rsid w:val="00D85D0A"/>
    <w:rsid w:val="00D85D0C"/>
    <w:rsid w:val="00D8640F"/>
    <w:rsid w:val="00D879B5"/>
    <w:rsid w:val="00D90156"/>
    <w:rsid w:val="00D92751"/>
    <w:rsid w:val="00D92958"/>
    <w:rsid w:val="00D92A2B"/>
    <w:rsid w:val="00D937AD"/>
    <w:rsid w:val="00D9473C"/>
    <w:rsid w:val="00D96A29"/>
    <w:rsid w:val="00D9715C"/>
    <w:rsid w:val="00D97391"/>
    <w:rsid w:val="00DA08F9"/>
    <w:rsid w:val="00DA0A42"/>
    <w:rsid w:val="00DA1686"/>
    <w:rsid w:val="00DA23E8"/>
    <w:rsid w:val="00DA29A8"/>
    <w:rsid w:val="00DA487A"/>
    <w:rsid w:val="00DA5088"/>
    <w:rsid w:val="00DA5BEA"/>
    <w:rsid w:val="00DA6051"/>
    <w:rsid w:val="00DA69EF"/>
    <w:rsid w:val="00DA6B00"/>
    <w:rsid w:val="00DA784B"/>
    <w:rsid w:val="00DB0ABC"/>
    <w:rsid w:val="00DB1BE3"/>
    <w:rsid w:val="00DB2427"/>
    <w:rsid w:val="00DB2440"/>
    <w:rsid w:val="00DB3CF0"/>
    <w:rsid w:val="00DB4FEA"/>
    <w:rsid w:val="00DB54A5"/>
    <w:rsid w:val="00DB6528"/>
    <w:rsid w:val="00DB6AF8"/>
    <w:rsid w:val="00DB6C0D"/>
    <w:rsid w:val="00DB6F88"/>
    <w:rsid w:val="00DC3570"/>
    <w:rsid w:val="00DC6716"/>
    <w:rsid w:val="00DC67D6"/>
    <w:rsid w:val="00DC6D37"/>
    <w:rsid w:val="00DC7253"/>
    <w:rsid w:val="00DC7742"/>
    <w:rsid w:val="00DC787B"/>
    <w:rsid w:val="00DD01CB"/>
    <w:rsid w:val="00DD10DD"/>
    <w:rsid w:val="00DD17A3"/>
    <w:rsid w:val="00DD29BA"/>
    <w:rsid w:val="00DD2D6D"/>
    <w:rsid w:val="00DD319C"/>
    <w:rsid w:val="00DD3EAF"/>
    <w:rsid w:val="00DD4990"/>
    <w:rsid w:val="00DD50D1"/>
    <w:rsid w:val="00DD574D"/>
    <w:rsid w:val="00DD5BAB"/>
    <w:rsid w:val="00DD62A2"/>
    <w:rsid w:val="00DD6B2F"/>
    <w:rsid w:val="00DE0424"/>
    <w:rsid w:val="00DE0555"/>
    <w:rsid w:val="00DE1503"/>
    <w:rsid w:val="00DE1A7B"/>
    <w:rsid w:val="00DE247C"/>
    <w:rsid w:val="00DE398D"/>
    <w:rsid w:val="00DE657E"/>
    <w:rsid w:val="00DE7178"/>
    <w:rsid w:val="00DF16C6"/>
    <w:rsid w:val="00DF1A88"/>
    <w:rsid w:val="00DF1FD6"/>
    <w:rsid w:val="00DF3751"/>
    <w:rsid w:val="00DF3E35"/>
    <w:rsid w:val="00DF54DA"/>
    <w:rsid w:val="00DF6E15"/>
    <w:rsid w:val="00DF7F81"/>
    <w:rsid w:val="00E00D95"/>
    <w:rsid w:val="00E013A8"/>
    <w:rsid w:val="00E01D91"/>
    <w:rsid w:val="00E029F1"/>
    <w:rsid w:val="00E03F92"/>
    <w:rsid w:val="00E0408B"/>
    <w:rsid w:val="00E0432A"/>
    <w:rsid w:val="00E04857"/>
    <w:rsid w:val="00E06932"/>
    <w:rsid w:val="00E0772E"/>
    <w:rsid w:val="00E07C1E"/>
    <w:rsid w:val="00E07EF8"/>
    <w:rsid w:val="00E1055B"/>
    <w:rsid w:val="00E1069F"/>
    <w:rsid w:val="00E118C4"/>
    <w:rsid w:val="00E11D70"/>
    <w:rsid w:val="00E129F1"/>
    <w:rsid w:val="00E1316D"/>
    <w:rsid w:val="00E13705"/>
    <w:rsid w:val="00E1405B"/>
    <w:rsid w:val="00E140FD"/>
    <w:rsid w:val="00E14605"/>
    <w:rsid w:val="00E14C34"/>
    <w:rsid w:val="00E15C4D"/>
    <w:rsid w:val="00E15C9D"/>
    <w:rsid w:val="00E17997"/>
    <w:rsid w:val="00E20D61"/>
    <w:rsid w:val="00E21753"/>
    <w:rsid w:val="00E23052"/>
    <w:rsid w:val="00E2777C"/>
    <w:rsid w:val="00E30183"/>
    <w:rsid w:val="00E30EAB"/>
    <w:rsid w:val="00E311ED"/>
    <w:rsid w:val="00E316BF"/>
    <w:rsid w:val="00E31827"/>
    <w:rsid w:val="00E327A4"/>
    <w:rsid w:val="00E338D9"/>
    <w:rsid w:val="00E33C69"/>
    <w:rsid w:val="00E343DA"/>
    <w:rsid w:val="00E343FD"/>
    <w:rsid w:val="00E358A7"/>
    <w:rsid w:val="00E364AD"/>
    <w:rsid w:val="00E37669"/>
    <w:rsid w:val="00E37B59"/>
    <w:rsid w:val="00E37C0F"/>
    <w:rsid w:val="00E37D79"/>
    <w:rsid w:val="00E41D74"/>
    <w:rsid w:val="00E423A6"/>
    <w:rsid w:val="00E42EFF"/>
    <w:rsid w:val="00E4373C"/>
    <w:rsid w:val="00E438AD"/>
    <w:rsid w:val="00E43A69"/>
    <w:rsid w:val="00E45B9E"/>
    <w:rsid w:val="00E46866"/>
    <w:rsid w:val="00E46AD0"/>
    <w:rsid w:val="00E4781A"/>
    <w:rsid w:val="00E501EA"/>
    <w:rsid w:val="00E51598"/>
    <w:rsid w:val="00E57D26"/>
    <w:rsid w:val="00E62199"/>
    <w:rsid w:val="00E6294F"/>
    <w:rsid w:val="00E6336D"/>
    <w:rsid w:val="00E634EC"/>
    <w:rsid w:val="00E642A8"/>
    <w:rsid w:val="00E70E42"/>
    <w:rsid w:val="00E71054"/>
    <w:rsid w:val="00E717C0"/>
    <w:rsid w:val="00E72283"/>
    <w:rsid w:val="00E73215"/>
    <w:rsid w:val="00E743A0"/>
    <w:rsid w:val="00E8179C"/>
    <w:rsid w:val="00E82461"/>
    <w:rsid w:val="00E8327B"/>
    <w:rsid w:val="00E84C49"/>
    <w:rsid w:val="00E85102"/>
    <w:rsid w:val="00E85531"/>
    <w:rsid w:val="00E855CD"/>
    <w:rsid w:val="00E8626A"/>
    <w:rsid w:val="00E8767D"/>
    <w:rsid w:val="00E90AC4"/>
    <w:rsid w:val="00E91CA3"/>
    <w:rsid w:val="00E91D3C"/>
    <w:rsid w:val="00E93F8D"/>
    <w:rsid w:val="00E94917"/>
    <w:rsid w:val="00E94C99"/>
    <w:rsid w:val="00E95383"/>
    <w:rsid w:val="00E955F5"/>
    <w:rsid w:val="00E95E73"/>
    <w:rsid w:val="00EA04BD"/>
    <w:rsid w:val="00EA10E0"/>
    <w:rsid w:val="00EA11F9"/>
    <w:rsid w:val="00EA1B16"/>
    <w:rsid w:val="00EA1FAD"/>
    <w:rsid w:val="00EA2AC0"/>
    <w:rsid w:val="00EA49CA"/>
    <w:rsid w:val="00EA688F"/>
    <w:rsid w:val="00EA6B9C"/>
    <w:rsid w:val="00EA70D5"/>
    <w:rsid w:val="00EA7F8D"/>
    <w:rsid w:val="00EB2CE2"/>
    <w:rsid w:val="00EB2CFF"/>
    <w:rsid w:val="00EB47DD"/>
    <w:rsid w:val="00EB53C7"/>
    <w:rsid w:val="00EB6BEA"/>
    <w:rsid w:val="00EB71A4"/>
    <w:rsid w:val="00EC097C"/>
    <w:rsid w:val="00EC0CE8"/>
    <w:rsid w:val="00EC1359"/>
    <w:rsid w:val="00EC16A3"/>
    <w:rsid w:val="00EC192B"/>
    <w:rsid w:val="00EC21E9"/>
    <w:rsid w:val="00EC230D"/>
    <w:rsid w:val="00EC2D67"/>
    <w:rsid w:val="00EC3228"/>
    <w:rsid w:val="00EC4427"/>
    <w:rsid w:val="00EC55E7"/>
    <w:rsid w:val="00EC5980"/>
    <w:rsid w:val="00EC5FEF"/>
    <w:rsid w:val="00EC62E2"/>
    <w:rsid w:val="00EC65BD"/>
    <w:rsid w:val="00ED05F4"/>
    <w:rsid w:val="00ED09E5"/>
    <w:rsid w:val="00ED1095"/>
    <w:rsid w:val="00ED2026"/>
    <w:rsid w:val="00ED2B81"/>
    <w:rsid w:val="00ED329B"/>
    <w:rsid w:val="00ED33C0"/>
    <w:rsid w:val="00ED3DD0"/>
    <w:rsid w:val="00ED4696"/>
    <w:rsid w:val="00ED50F9"/>
    <w:rsid w:val="00ED5DB2"/>
    <w:rsid w:val="00ED6169"/>
    <w:rsid w:val="00ED789C"/>
    <w:rsid w:val="00ED7C89"/>
    <w:rsid w:val="00EE00CC"/>
    <w:rsid w:val="00EE089B"/>
    <w:rsid w:val="00EE0C27"/>
    <w:rsid w:val="00EE0DAC"/>
    <w:rsid w:val="00EE1BEC"/>
    <w:rsid w:val="00EE1E82"/>
    <w:rsid w:val="00EE2791"/>
    <w:rsid w:val="00EE2DB1"/>
    <w:rsid w:val="00EE3752"/>
    <w:rsid w:val="00EE4744"/>
    <w:rsid w:val="00EE4D0C"/>
    <w:rsid w:val="00EE4D55"/>
    <w:rsid w:val="00EE53A0"/>
    <w:rsid w:val="00EE608A"/>
    <w:rsid w:val="00EE6306"/>
    <w:rsid w:val="00EE6DF7"/>
    <w:rsid w:val="00EF009E"/>
    <w:rsid w:val="00EF0555"/>
    <w:rsid w:val="00EF0BBC"/>
    <w:rsid w:val="00EF249C"/>
    <w:rsid w:val="00EF3160"/>
    <w:rsid w:val="00EF3C5D"/>
    <w:rsid w:val="00EF411C"/>
    <w:rsid w:val="00EF65FE"/>
    <w:rsid w:val="00EF7075"/>
    <w:rsid w:val="00EF70F4"/>
    <w:rsid w:val="00F00B51"/>
    <w:rsid w:val="00F013C2"/>
    <w:rsid w:val="00F02584"/>
    <w:rsid w:val="00F051E0"/>
    <w:rsid w:val="00F0621F"/>
    <w:rsid w:val="00F07EE0"/>
    <w:rsid w:val="00F1057B"/>
    <w:rsid w:val="00F10BA3"/>
    <w:rsid w:val="00F1139C"/>
    <w:rsid w:val="00F1241E"/>
    <w:rsid w:val="00F136D5"/>
    <w:rsid w:val="00F13A95"/>
    <w:rsid w:val="00F148FB"/>
    <w:rsid w:val="00F153F8"/>
    <w:rsid w:val="00F159A0"/>
    <w:rsid w:val="00F16CA0"/>
    <w:rsid w:val="00F17401"/>
    <w:rsid w:val="00F17728"/>
    <w:rsid w:val="00F202D6"/>
    <w:rsid w:val="00F206E2"/>
    <w:rsid w:val="00F209B9"/>
    <w:rsid w:val="00F20E95"/>
    <w:rsid w:val="00F248B8"/>
    <w:rsid w:val="00F2511C"/>
    <w:rsid w:val="00F2638B"/>
    <w:rsid w:val="00F30051"/>
    <w:rsid w:val="00F30C55"/>
    <w:rsid w:val="00F31AD8"/>
    <w:rsid w:val="00F31F66"/>
    <w:rsid w:val="00F32DC2"/>
    <w:rsid w:val="00F33849"/>
    <w:rsid w:val="00F342C0"/>
    <w:rsid w:val="00F3622F"/>
    <w:rsid w:val="00F37545"/>
    <w:rsid w:val="00F401AC"/>
    <w:rsid w:val="00F42014"/>
    <w:rsid w:val="00F42D6E"/>
    <w:rsid w:val="00F432AB"/>
    <w:rsid w:val="00F43BF1"/>
    <w:rsid w:val="00F44237"/>
    <w:rsid w:val="00F45026"/>
    <w:rsid w:val="00F46907"/>
    <w:rsid w:val="00F476F1"/>
    <w:rsid w:val="00F47B0E"/>
    <w:rsid w:val="00F50C51"/>
    <w:rsid w:val="00F50EA8"/>
    <w:rsid w:val="00F55F18"/>
    <w:rsid w:val="00F566EE"/>
    <w:rsid w:val="00F56BFA"/>
    <w:rsid w:val="00F57076"/>
    <w:rsid w:val="00F60102"/>
    <w:rsid w:val="00F6291E"/>
    <w:rsid w:val="00F6462D"/>
    <w:rsid w:val="00F64D5D"/>
    <w:rsid w:val="00F65831"/>
    <w:rsid w:val="00F7035D"/>
    <w:rsid w:val="00F70959"/>
    <w:rsid w:val="00F70EF1"/>
    <w:rsid w:val="00F713CF"/>
    <w:rsid w:val="00F72982"/>
    <w:rsid w:val="00F72EDF"/>
    <w:rsid w:val="00F763EB"/>
    <w:rsid w:val="00F76AFA"/>
    <w:rsid w:val="00F7714D"/>
    <w:rsid w:val="00F77CA8"/>
    <w:rsid w:val="00F77EAD"/>
    <w:rsid w:val="00F806B7"/>
    <w:rsid w:val="00F80A4D"/>
    <w:rsid w:val="00F80ADF"/>
    <w:rsid w:val="00F80D1F"/>
    <w:rsid w:val="00F81DB0"/>
    <w:rsid w:val="00F82916"/>
    <w:rsid w:val="00F83906"/>
    <w:rsid w:val="00F84908"/>
    <w:rsid w:val="00F85444"/>
    <w:rsid w:val="00F8571A"/>
    <w:rsid w:val="00F866A2"/>
    <w:rsid w:val="00F874C6"/>
    <w:rsid w:val="00F917FD"/>
    <w:rsid w:val="00F92AC4"/>
    <w:rsid w:val="00F93069"/>
    <w:rsid w:val="00F933B5"/>
    <w:rsid w:val="00FA0080"/>
    <w:rsid w:val="00FA00D3"/>
    <w:rsid w:val="00FA18DF"/>
    <w:rsid w:val="00FA2070"/>
    <w:rsid w:val="00FA28DF"/>
    <w:rsid w:val="00FA422A"/>
    <w:rsid w:val="00FA433F"/>
    <w:rsid w:val="00FA4E6A"/>
    <w:rsid w:val="00FA62E1"/>
    <w:rsid w:val="00FA6B31"/>
    <w:rsid w:val="00FA6E43"/>
    <w:rsid w:val="00FA71D5"/>
    <w:rsid w:val="00FB03D1"/>
    <w:rsid w:val="00FB2A91"/>
    <w:rsid w:val="00FB429C"/>
    <w:rsid w:val="00FB4719"/>
    <w:rsid w:val="00FB4F64"/>
    <w:rsid w:val="00FB5AF1"/>
    <w:rsid w:val="00FB73DB"/>
    <w:rsid w:val="00FC05E3"/>
    <w:rsid w:val="00FC0AFB"/>
    <w:rsid w:val="00FC2805"/>
    <w:rsid w:val="00FC36E5"/>
    <w:rsid w:val="00FC37E5"/>
    <w:rsid w:val="00FC40B7"/>
    <w:rsid w:val="00FC436B"/>
    <w:rsid w:val="00FC49C7"/>
    <w:rsid w:val="00FC4C28"/>
    <w:rsid w:val="00FC4DF9"/>
    <w:rsid w:val="00FC5555"/>
    <w:rsid w:val="00FC5A1B"/>
    <w:rsid w:val="00FC65CC"/>
    <w:rsid w:val="00FC6790"/>
    <w:rsid w:val="00FC6F42"/>
    <w:rsid w:val="00FC7169"/>
    <w:rsid w:val="00FC720A"/>
    <w:rsid w:val="00FC7BB2"/>
    <w:rsid w:val="00FC7D1B"/>
    <w:rsid w:val="00FD0D3C"/>
    <w:rsid w:val="00FD446A"/>
    <w:rsid w:val="00FD4674"/>
    <w:rsid w:val="00FD4F7D"/>
    <w:rsid w:val="00FD56A5"/>
    <w:rsid w:val="00FD6694"/>
    <w:rsid w:val="00FD7B22"/>
    <w:rsid w:val="00FE035F"/>
    <w:rsid w:val="00FE058D"/>
    <w:rsid w:val="00FE0A26"/>
    <w:rsid w:val="00FE0CA3"/>
    <w:rsid w:val="00FE0FB7"/>
    <w:rsid w:val="00FE1FB0"/>
    <w:rsid w:val="00FE247A"/>
    <w:rsid w:val="00FE2BA0"/>
    <w:rsid w:val="00FE38DC"/>
    <w:rsid w:val="00FE5F6A"/>
    <w:rsid w:val="00FE6B0E"/>
    <w:rsid w:val="00FE7AE3"/>
    <w:rsid w:val="00FF0071"/>
    <w:rsid w:val="00FF1FB4"/>
    <w:rsid w:val="00FF2E1F"/>
    <w:rsid w:val="00FF6660"/>
    <w:rsid w:val="00FF6B96"/>
    <w:rsid w:val="0300735E"/>
    <w:rsid w:val="03E31520"/>
    <w:rsid w:val="05536770"/>
    <w:rsid w:val="13D4ABB0"/>
    <w:rsid w:val="17024CB0"/>
    <w:rsid w:val="1EA15353"/>
    <w:rsid w:val="1F277D43"/>
    <w:rsid w:val="20AEBE9C"/>
    <w:rsid w:val="21750AA1"/>
    <w:rsid w:val="27E1BC6F"/>
    <w:rsid w:val="287BED1F"/>
    <w:rsid w:val="29893D16"/>
    <w:rsid w:val="29DB7A81"/>
    <w:rsid w:val="2C92F3EA"/>
    <w:rsid w:val="2D79B268"/>
    <w:rsid w:val="2EB9F333"/>
    <w:rsid w:val="34F7685D"/>
    <w:rsid w:val="3F486BD8"/>
    <w:rsid w:val="3FDC6AD5"/>
    <w:rsid w:val="417999F3"/>
    <w:rsid w:val="45C30BA3"/>
    <w:rsid w:val="49593B76"/>
    <w:rsid w:val="53615C3A"/>
    <w:rsid w:val="5740CB6F"/>
    <w:rsid w:val="5C822857"/>
    <w:rsid w:val="64A7EA9D"/>
    <w:rsid w:val="65A0E744"/>
    <w:rsid w:val="65D88FBB"/>
    <w:rsid w:val="6660EE1F"/>
    <w:rsid w:val="6C6C0F5A"/>
    <w:rsid w:val="7F4E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732A8"/>
  <w15:docId w15:val="{5E2EEA22-8B4A-440E-9345-D810656A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63"/>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0F4"/>
    <w:pPr>
      <w:spacing w:after="120" w:line="276" w:lineRule="auto"/>
    </w:pPr>
    <w:rPr>
      <w:sz w:val="22"/>
      <w:szCs w:val="24"/>
    </w:rPr>
  </w:style>
  <w:style w:type="paragraph" w:styleId="Heading1">
    <w:name w:val="heading 1"/>
    <w:basedOn w:val="Normal"/>
    <w:next w:val="Normal"/>
    <w:link w:val="Heading1Char"/>
    <w:uiPriority w:val="9"/>
    <w:qFormat/>
    <w:rsid w:val="00682598"/>
    <w:pPr>
      <w:keepNext/>
      <w:keepLines/>
      <w:numPr>
        <w:numId w:val="1"/>
      </w:numPr>
      <w:pBdr>
        <w:bottom w:val="single" w:sz="8" w:space="1" w:color="008CB5" w:themeColor="accent1" w:themeShade="BF"/>
      </w:pBdr>
      <w:spacing w:before="300" w:after="0"/>
      <w:outlineLvl w:val="0"/>
    </w:pPr>
    <w:rPr>
      <w:rFonts w:eastAsiaTheme="majorEastAsia" w:cstheme="majorBidi"/>
      <w:bCs/>
      <w:color w:val="00BCF2"/>
      <w:sz w:val="36"/>
      <w:szCs w:val="28"/>
    </w:rPr>
  </w:style>
  <w:style w:type="paragraph" w:styleId="Heading2">
    <w:name w:val="heading 2"/>
    <w:basedOn w:val="Normal"/>
    <w:next w:val="Normal"/>
    <w:link w:val="Heading2Char"/>
    <w:uiPriority w:val="9"/>
    <w:qFormat/>
    <w:rsid w:val="008F3F17"/>
    <w:pPr>
      <w:keepNext/>
      <w:keepLines/>
      <w:numPr>
        <w:ilvl w:val="1"/>
        <w:numId w:val="1"/>
      </w:numPr>
      <w:spacing w:before="200" w:after="0"/>
      <w:outlineLvl w:val="1"/>
    </w:pPr>
    <w:rPr>
      <w:rFonts w:eastAsiaTheme="majorEastAsia" w:cstheme="majorBidi"/>
      <w:bCs/>
      <w:color w:val="595959"/>
      <w:sz w:val="28"/>
      <w:szCs w:val="26"/>
    </w:rPr>
  </w:style>
  <w:style w:type="paragraph" w:styleId="Heading3">
    <w:name w:val="heading 3"/>
    <w:basedOn w:val="Heading2"/>
    <w:next w:val="Normal"/>
    <w:link w:val="Heading3Char"/>
    <w:uiPriority w:val="9"/>
    <w:qFormat/>
    <w:rsid w:val="00F60102"/>
    <w:pPr>
      <w:numPr>
        <w:ilvl w:val="2"/>
      </w:numPr>
      <w:ind w:left="1440"/>
      <w:outlineLvl w:val="2"/>
    </w:pPr>
    <w:rPr>
      <w:rFonts w:ascii="Corbel" w:hAnsi="Corbel"/>
      <w:color w:val="7FBA00" w:themeColor="accent2"/>
      <w:sz w:val="26"/>
    </w:rPr>
  </w:style>
  <w:style w:type="paragraph" w:styleId="Heading4">
    <w:name w:val="heading 4"/>
    <w:basedOn w:val="NormalIndent"/>
    <w:next w:val="Normal"/>
    <w:link w:val="Heading4Char"/>
    <w:uiPriority w:val="9"/>
    <w:unhideWhenUsed/>
    <w:qFormat/>
    <w:rsid w:val="00D46C80"/>
    <w:pPr>
      <w:numPr>
        <w:numId w:val="2"/>
      </w:numPr>
      <w:outlineLvl w:val="3"/>
    </w:pPr>
    <w:rPr>
      <w:iCs/>
      <w:color w:val="4E5B6F" w:themeColor="text2"/>
      <w:sz w:val="24"/>
      <w:szCs w:val="22"/>
    </w:rPr>
  </w:style>
  <w:style w:type="paragraph" w:styleId="Heading5">
    <w:name w:val="heading 5"/>
    <w:basedOn w:val="Normal"/>
    <w:next w:val="Normal"/>
    <w:link w:val="Heading5Char"/>
    <w:uiPriority w:val="9"/>
    <w:semiHidden/>
    <w:unhideWhenUsed/>
    <w:qFormat/>
    <w:rsid w:val="009F5E6A"/>
    <w:pPr>
      <w:spacing w:before="200" w:after="0"/>
      <w:ind w:left="1008" w:hanging="1008"/>
      <w:outlineLvl w:val="4"/>
    </w:pPr>
    <w:rPr>
      <w:rFonts w:asciiTheme="majorHAnsi" w:eastAsiaTheme="majorEastAsia" w:hAnsiTheme="majorHAnsi" w:cstheme="majorBidi"/>
      <w:b/>
      <w:bCs/>
      <w:color w:val="7F7F7F" w:themeColor="text1" w:themeTint="80"/>
      <w:szCs w:val="22"/>
      <w:lang w:bidi="en-US"/>
    </w:rPr>
  </w:style>
  <w:style w:type="paragraph" w:styleId="Heading6">
    <w:name w:val="heading 6"/>
    <w:basedOn w:val="Normal"/>
    <w:next w:val="Normal"/>
    <w:link w:val="Heading6Char"/>
    <w:uiPriority w:val="9"/>
    <w:semiHidden/>
    <w:unhideWhenUsed/>
    <w:qFormat/>
    <w:rsid w:val="009F5E6A"/>
    <w:pPr>
      <w:spacing w:after="0" w:line="271" w:lineRule="auto"/>
      <w:ind w:left="1152" w:hanging="1152"/>
      <w:outlineLvl w:val="5"/>
    </w:pPr>
    <w:rPr>
      <w:rFonts w:asciiTheme="majorHAnsi" w:eastAsiaTheme="majorEastAsia" w:hAnsiTheme="majorHAnsi" w:cstheme="majorBidi"/>
      <w:b/>
      <w:bCs/>
      <w:i/>
      <w:iCs/>
      <w:color w:val="7F7F7F" w:themeColor="text1" w:themeTint="80"/>
      <w:szCs w:val="22"/>
      <w:lang w:bidi="en-US"/>
    </w:rPr>
  </w:style>
  <w:style w:type="paragraph" w:styleId="Heading7">
    <w:name w:val="heading 7"/>
    <w:basedOn w:val="Normal"/>
    <w:next w:val="Normal"/>
    <w:link w:val="Heading7Char"/>
    <w:uiPriority w:val="9"/>
    <w:semiHidden/>
    <w:unhideWhenUsed/>
    <w:qFormat/>
    <w:rsid w:val="009F5E6A"/>
    <w:pPr>
      <w:spacing w:after="0"/>
      <w:ind w:left="1296" w:hanging="1296"/>
      <w:outlineLvl w:val="6"/>
    </w:pPr>
    <w:rPr>
      <w:rFonts w:asciiTheme="majorHAnsi" w:eastAsiaTheme="majorEastAsia" w:hAnsiTheme="majorHAnsi" w:cstheme="majorBidi"/>
      <w:i/>
      <w:iCs/>
      <w:szCs w:val="22"/>
      <w:lang w:bidi="en-US"/>
    </w:rPr>
  </w:style>
  <w:style w:type="paragraph" w:styleId="Heading8">
    <w:name w:val="heading 8"/>
    <w:basedOn w:val="Normal"/>
    <w:next w:val="Normal"/>
    <w:link w:val="Heading8Char"/>
    <w:uiPriority w:val="9"/>
    <w:semiHidden/>
    <w:unhideWhenUsed/>
    <w:qFormat/>
    <w:rsid w:val="009F5E6A"/>
    <w:pPr>
      <w:spacing w:after="0"/>
      <w:ind w:left="1440" w:hanging="144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9F5E6A"/>
    <w:pPr>
      <w:spacing w:after="0"/>
      <w:ind w:left="1584" w:hanging="1584"/>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98"/>
    <w:rPr>
      <w:rFonts w:eastAsiaTheme="majorEastAsia" w:cstheme="majorBidi"/>
      <w:bCs/>
      <w:color w:val="00BCF2"/>
      <w:sz w:val="36"/>
      <w:szCs w:val="28"/>
    </w:rPr>
  </w:style>
  <w:style w:type="character" w:customStyle="1" w:styleId="Heading2Char">
    <w:name w:val="Heading 2 Char"/>
    <w:basedOn w:val="DefaultParagraphFont"/>
    <w:link w:val="Heading2"/>
    <w:uiPriority w:val="9"/>
    <w:rsid w:val="008F3F17"/>
    <w:rPr>
      <w:rFonts w:eastAsiaTheme="majorEastAsia" w:cstheme="majorBidi"/>
      <w:bCs/>
      <w:color w:val="595959"/>
      <w:sz w:val="28"/>
      <w:szCs w:val="26"/>
    </w:rPr>
  </w:style>
  <w:style w:type="character" w:customStyle="1" w:styleId="Heading3Char">
    <w:name w:val="Heading 3 Char"/>
    <w:basedOn w:val="DefaultParagraphFont"/>
    <w:link w:val="Heading3"/>
    <w:uiPriority w:val="9"/>
    <w:rsid w:val="00F60102"/>
    <w:rPr>
      <w:rFonts w:ascii="Corbel" w:eastAsiaTheme="majorEastAsia" w:hAnsi="Corbel" w:cstheme="majorBidi"/>
      <w:bCs/>
      <w:color w:val="7FBA00" w:themeColor="accent2"/>
      <w:sz w:val="26"/>
      <w:szCs w:val="26"/>
    </w:rPr>
  </w:style>
  <w:style w:type="paragraph" w:styleId="NormalIndent">
    <w:name w:val="Normal Indent"/>
    <w:basedOn w:val="Normal"/>
    <w:uiPriority w:val="99"/>
    <w:semiHidden/>
    <w:unhideWhenUsed/>
    <w:rsid w:val="002720CC"/>
    <w:pPr>
      <w:ind w:left="720"/>
    </w:pPr>
  </w:style>
  <w:style w:type="character" w:customStyle="1" w:styleId="Heading4Char">
    <w:name w:val="Heading 4 Char"/>
    <w:basedOn w:val="DefaultParagraphFont"/>
    <w:link w:val="Heading4"/>
    <w:uiPriority w:val="9"/>
    <w:rsid w:val="00D46C80"/>
    <w:rPr>
      <w:iCs/>
      <w:color w:val="4E5B6F" w:themeColor="text2"/>
      <w:sz w:val="24"/>
      <w:szCs w:val="22"/>
    </w:rPr>
  </w:style>
  <w:style w:type="character" w:styleId="PlaceholderText">
    <w:name w:val="Placeholder Text"/>
    <w:basedOn w:val="DefaultParagraphFont"/>
    <w:uiPriority w:val="99"/>
    <w:unhideWhenUsed/>
    <w:rsid w:val="00383833"/>
    <w:rPr>
      <w:color w:val="808080"/>
    </w:rPr>
  </w:style>
  <w:style w:type="paragraph" w:styleId="BalloonText">
    <w:name w:val="Balloon Text"/>
    <w:basedOn w:val="Normal"/>
    <w:link w:val="BalloonTextChar"/>
    <w:uiPriority w:val="99"/>
    <w:semiHidden/>
    <w:unhideWhenUsed/>
    <w:rsid w:val="00383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833"/>
    <w:rPr>
      <w:rFonts w:ascii="Tahoma" w:hAnsi="Tahoma" w:cs="Tahoma"/>
      <w:sz w:val="16"/>
      <w:szCs w:val="16"/>
    </w:rPr>
  </w:style>
  <w:style w:type="paragraph" w:styleId="Title">
    <w:name w:val="Title"/>
    <w:basedOn w:val="Normal"/>
    <w:next w:val="Normal"/>
    <w:link w:val="TitleChar"/>
    <w:uiPriority w:val="10"/>
    <w:qFormat/>
    <w:rsid w:val="00AD1C80"/>
    <w:pPr>
      <w:spacing w:after="300" w:line="240" w:lineRule="auto"/>
      <w:contextualSpacing/>
    </w:pPr>
    <w:rPr>
      <w:rFonts w:ascii="Segoe UI" w:eastAsiaTheme="majorEastAsia" w:hAnsi="Segoe UI" w:cstheme="majorBidi"/>
      <w:b/>
      <w:smallCaps/>
      <w:color w:val="003E75" w:themeColor="background2" w:themeShade="40"/>
      <w:spacing w:val="5"/>
      <w:kern w:val="28"/>
      <w:sz w:val="48"/>
      <w:szCs w:val="52"/>
    </w:rPr>
  </w:style>
  <w:style w:type="character" w:customStyle="1" w:styleId="TitleChar">
    <w:name w:val="Title Char"/>
    <w:basedOn w:val="DefaultParagraphFont"/>
    <w:link w:val="Title"/>
    <w:uiPriority w:val="10"/>
    <w:rsid w:val="00AD1C80"/>
    <w:rPr>
      <w:rFonts w:ascii="Segoe UI" w:eastAsiaTheme="majorEastAsia" w:hAnsi="Segoe UI" w:cstheme="majorBidi"/>
      <w:b/>
      <w:smallCaps/>
      <w:color w:val="003E75" w:themeColor="background2" w:themeShade="40"/>
      <w:spacing w:val="5"/>
      <w:kern w:val="28"/>
      <w:sz w:val="48"/>
      <w:szCs w:val="52"/>
    </w:rPr>
  </w:style>
  <w:style w:type="table" w:styleId="TableGrid">
    <w:name w:val="Table Grid"/>
    <w:basedOn w:val="TableNormal"/>
    <w:uiPriority w:val="59"/>
    <w:rsid w:val="00513F46"/>
    <w:rPr>
      <w:rFonts w:ascii="Candara" w:hAnsi="Candara"/>
      <w:sz w:val="1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43"/>
    <w:rsid w:val="00383833"/>
    <w:rPr>
      <w:color w:val="BF8300" w:themeColor="accent3" w:themeShade="BF"/>
    </w:rPr>
    <w:tblPr>
      <w:tblStyleRowBandSize w:val="1"/>
      <w:tblStyleColBandSize w:val="1"/>
      <w:tblBorders>
        <w:top w:val="single" w:sz="8" w:space="0" w:color="FFAF00" w:themeColor="accent3"/>
        <w:bottom w:val="single" w:sz="8" w:space="0" w:color="FFAF00" w:themeColor="accent3"/>
      </w:tblBorders>
    </w:tblPr>
    <w:tblStylePr w:type="fir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la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BC0" w:themeFill="accent3" w:themeFillTint="3F"/>
      </w:tcPr>
    </w:tblStylePr>
    <w:tblStylePr w:type="band1Horz">
      <w:tblPr/>
      <w:tcPr>
        <w:tcBorders>
          <w:left w:val="nil"/>
          <w:right w:val="nil"/>
          <w:insideH w:val="nil"/>
          <w:insideV w:val="nil"/>
        </w:tcBorders>
        <w:shd w:val="clear" w:color="auto" w:fill="FFEBC0" w:themeFill="accent3" w:themeFillTint="3F"/>
      </w:tcPr>
    </w:tblStylePr>
  </w:style>
  <w:style w:type="paragraph" w:styleId="ListParagraph">
    <w:name w:val="List Paragraph"/>
    <w:basedOn w:val="Normal"/>
    <w:link w:val="ListParagraphChar"/>
    <w:uiPriority w:val="34"/>
    <w:qFormat/>
    <w:rsid w:val="00513F46"/>
    <w:pPr>
      <w:ind w:left="720"/>
      <w:contextualSpacing/>
    </w:pPr>
  </w:style>
  <w:style w:type="paragraph" w:styleId="Header">
    <w:name w:val="header"/>
    <w:basedOn w:val="Normal"/>
    <w:link w:val="HeaderChar"/>
    <w:uiPriority w:val="99"/>
    <w:unhideWhenUsed/>
    <w:rsid w:val="00DD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1CB"/>
    <w:rPr>
      <w:sz w:val="24"/>
      <w:szCs w:val="24"/>
    </w:rPr>
  </w:style>
  <w:style w:type="paragraph" w:styleId="Footer">
    <w:name w:val="footer"/>
    <w:basedOn w:val="Normal"/>
    <w:link w:val="FooterChar"/>
    <w:uiPriority w:val="99"/>
    <w:unhideWhenUsed/>
    <w:rsid w:val="00DD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1CB"/>
    <w:rPr>
      <w:sz w:val="24"/>
      <w:szCs w:val="24"/>
    </w:rPr>
  </w:style>
  <w:style w:type="character" w:styleId="Hyperlink">
    <w:name w:val="Hyperlink"/>
    <w:basedOn w:val="DefaultParagraphFont"/>
    <w:uiPriority w:val="99"/>
    <w:rsid w:val="00DD3EAF"/>
    <w:rPr>
      <w:color w:val="00BCF2" w:themeColor="accent1"/>
      <w:u w:val="single"/>
    </w:rPr>
  </w:style>
  <w:style w:type="paragraph" w:styleId="NoSpacing">
    <w:name w:val="No Spacing"/>
    <w:uiPriority w:val="1"/>
    <w:qFormat/>
    <w:rsid w:val="007C024C"/>
    <w:rPr>
      <w:rFonts w:eastAsiaTheme="minorHAnsi" w:cstheme="minorBidi"/>
      <w:sz w:val="22"/>
      <w:szCs w:val="22"/>
    </w:rPr>
  </w:style>
  <w:style w:type="table" w:customStyle="1" w:styleId="SpecTable">
    <w:name w:val="Spec Table"/>
    <w:basedOn w:val="TableNormal"/>
    <w:uiPriority w:val="60"/>
    <w:rsid w:val="00350DBC"/>
    <w:rPr>
      <w:rFonts w:asciiTheme="minorHAnsi" w:eastAsiaTheme="minorHAnsi" w:hAnsiTheme="minorHAnsi" w:cstheme="minorBidi"/>
      <w:color w:val="008CB5" w:themeColor="accent1" w:themeShade="BF"/>
      <w:sz w:val="22"/>
      <w:szCs w:val="22"/>
    </w:rPr>
    <w:tblPr>
      <w:tblStyleRowBandSize w:val="1"/>
      <w:tblStyleColBandSize w:val="1"/>
      <w:tblBorders>
        <w:top w:val="single" w:sz="8" w:space="0" w:color="00BCF2" w:themeColor="accent1"/>
        <w:left w:val="single" w:sz="8" w:space="0" w:color="00BCF2" w:themeColor="accent1"/>
        <w:bottom w:val="single" w:sz="8" w:space="0" w:color="00BCF2" w:themeColor="accent1"/>
        <w:right w:val="single" w:sz="8" w:space="0" w:color="00BCF2" w:themeColor="accent1"/>
      </w:tblBorders>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character" w:styleId="SubtleEmphasis">
    <w:name w:val="Subtle Emphasis"/>
    <w:basedOn w:val="DefaultParagraphFont"/>
    <w:uiPriority w:val="19"/>
    <w:qFormat/>
    <w:rsid w:val="00445812"/>
    <w:rPr>
      <w:iCs/>
      <w:color w:val="008CB5" w:themeColor="accent1" w:themeShade="BF"/>
    </w:rPr>
  </w:style>
  <w:style w:type="paragraph" w:customStyle="1" w:styleId="IssueBlockHeader">
    <w:name w:val="Issue Block Header"/>
    <w:basedOn w:val="Normal"/>
    <w:next w:val="Normal"/>
    <w:link w:val="IssueBlockHeaderChar"/>
    <w:rsid w:val="00264A18"/>
    <w:pPr>
      <w:pBdr>
        <w:top w:val="single" w:sz="12" w:space="12" w:color="FF0000"/>
        <w:left w:val="single" w:sz="12" w:space="12" w:color="FF0000"/>
        <w:bottom w:val="single" w:sz="12" w:space="12" w:color="FF0000"/>
        <w:right w:val="single" w:sz="12" w:space="12" w:color="FF0000"/>
      </w:pBdr>
      <w:shd w:val="pct5" w:color="auto" w:fill="auto"/>
      <w:spacing w:after="240" w:line="220" w:lineRule="atLeast"/>
      <w:ind w:left="1368" w:right="240"/>
      <w:jc w:val="both"/>
    </w:pPr>
    <w:rPr>
      <w:rFonts w:ascii="Arial Black" w:eastAsia="Times New Roman" w:hAnsi="Arial Black"/>
      <w:bCs/>
      <w:spacing w:val="-5"/>
      <w:sz w:val="20"/>
      <w:szCs w:val="20"/>
    </w:rPr>
  </w:style>
  <w:style w:type="character" w:customStyle="1" w:styleId="IssueBlockHeaderChar">
    <w:name w:val="Issue Block Header Char"/>
    <w:basedOn w:val="DefaultParagraphFont"/>
    <w:link w:val="IssueBlockHeader"/>
    <w:rsid w:val="00264A18"/>
    <w:rPr>
      <w:rFonts w:ascii="Arial Black" w:eastAsia="Times New Roman" w:hAnsi="Arial Black"/>
      <w:bCs/>
      <w:spacing w:val="-5"/>
      <w:shd w:val="pct5" w:color="auto" w:fill="auto"/>
    </w:rPr>
  </w:style>
  <w:style w:type="character" w:styleId="CommentReference">
    <w:name w:val="annotation reference"/>
    <w:basedOn w:val="DefaultParagraphFont"/>
    <w:uiPriority w:val="99"/>
    <w:semiHidden/>
    <w:unhideWhenUsed/>
    <w:rsid w:val="00264A18"/>
    <w:rPr>
      <w:sz w:val="16"/>
      <w:szCs w:val="16"/>
    </w:rPr>
  </w:style>
  <w:style w:type="paragraph" w:styleId="CommentText">
    <w:name w:val="annotation text"/>
    <w:basedOn w:val="Normal"/>
    <w:link w:val="CommentTextChar"/>
    <w:uiPriority w:val="99"/>
    <w:unhideWhenUsed/>
    <w:rsid w:val="00264A18"/>
    <w:pPr>
      <w:spacing w:after="0" w:line="240" w:lineRule="auto"/>
    </w:pPr>
    <w:rPr>
      <w:rFonts w:eastAsiaTheme="minorEastAsia"/>
      <w:sz w:val="20"/>
      <w:szCs w:val="20"/>
      <w:lang w:bidi="en-US"/>
    </w:rPr>
  </w:style>
  <w:style w:type="character" w:customStyle="1" w:styleId="CommentTextChar">
    <w:name w:val="Comment Text Char"/>
    <w:basedOn w:val="DefaultParagraphFont"/>
    <w:link w:val="CommentText"/>
    <w:uiPriority w:val="99"/>
    <w:rsid w:val="00264A18"/>
    <w:rPr>
      <w:rFonts w:asciiTheme="minorHAnsi" w:eastAsiaTheme="minorEastAsia" w:hAnsiTheme="minorHAnsi"/>
      <w:lang w:bidi="en-US"/>
    </w:rPr>
  </w:style>
  <w:style w:type="paragraph" w:customStyle="1" w:styleId="Questions">
    <w:name w:val="Questions"/>
    <w:basedOn w:val="IssueBlockHeader"/>
    <w:link w:val="QuestionsChar"/>
    <w:qFormat/>
    <w:rsid w:val="00264A18"/>
    <w:pPr>
      <w:pBdr>
        <w:top w:val="single" w:sz="12" w:space="12" w:color="C00000"/>
        <w:left w:val="single" w:sz="12" w:space="12" w:color="C00000"/>
        <w:bottom w:val="single" w:sz="12" w:space="12" w:color="C00000"/>
        <w:right w:val="single" w:sz="12" w:space="12" w:color="C00000"/>
      </w:pBdr>
      <w:shd w:val="clear" w:color="auto" w:fill="FFFFCC"/>
      <w:ind w:left="0"/>
    </w:pPr>
    <w:rPr>
      <w:rFonts w:asciiTheme="minorHAnsi" w:hAnsiTheme="minorHAnsi" w:cs="Arial"/>
      <w:b/>
    </w:rPr>
  </w:style>
  <w:style w:type="character" w:customStyle="1" w:styleId="QuestionsChar">
    <w:name w:val="Questions Char"/>
    <w:basedOn w:val="IssueBlockHeaderChar"/>
    <w:link w:val="Questions"/>
    <w:rsid w:val="00264A18"/>
    <w:rPr>
      <w:rFonts w:asciiTheme="minorHAnsi" w:eastAsia="Times New Roman" w:hAnsiTheme="minorHAnsi" w:cs="Arial"/>
      <w:b/>
      <w:bCs/>
      <w:spacing w:val="-5"/>
      <w:shd w:val="clear" w:color="auto" w:fill="FFFFCC"/>
    </w:rPr>
  </w:style>
  <w:style w:type="table" w:styleId="ColorfulList-Accent1">
    <w:name w:val="Colorful List Accent 1"/>
    <w:basedOn w:val="TableNormal"/>
    <w:uiPriority w:val="41"/>
    <w:rsid w:val="00F2638B"/>
    <w:rPr>
      <w:color w:val="000000" w:themeColor="text1"/>
    </w:rPr>
    <w:tblPr>
      <w:tblStyleRowBandSize w:val="1"/>
      <w:tblStyleColBandSize w:val="1"/>
    </w:tblPr>
    <w:tcPr>
      <w:shd w:val="clear" w:color="auto" w:fill="E4F9FF" w:themeFill="accent1" w:themeFillTint="19"/>
    </w:tcPr>
    <w:tblStylePr w:type="firstRow">
      <w:rPr>
        <w:b/>
        <w:bCs/>
        <w:color w:val="FFFFFF" w:themeColor="background1"/>
      </w:rPr>
      <w:tblPr/>
      <w:tcPr>
        <w:tcBorders>
          <w:bottom w:val="single" w:sz="12" w:space="0" w:color="FFFFFF" w:themeColor="background1"/>
        </w:tcBorders>
        <w:shd w:val="clear" w:color="auto" w:fill="659400" w:themeFill="accent2" w:themeFillShade="CC"/>
      </w:tcPr>
    </w:tblStylePr>
    <w:tblStylePr w:type="lastRow">
      <w:rPr>
        <w:b/>
        <w:bCs/>
        <w:color w:val="6594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0FF" w:themeFill="accent1" w:themeFillTint="3F"/>
      </w:tcPr>
    </w:tblStylePr>
    <w:tblStylePr w:type="band1Horz">
      <w:tblPr/>
      <w:tcPr>
        <w:shd w:val="clear" w:color="auto" w:fill="C9F3FF" w:themeFill="accent1" w:themeFillTint="33"/>
      </w:tcPr>
    </w:tblStylePr>
  </w:style>
  <w:style w:type="paragraph" w:styleId="FootnoteText">
    <w:name w:val="footnote text"/>
    <w:basedOn w:val="Normal"/>
    <w:link w:val="FootnoteTextChar"/>
    <w:uiPriority w:val="99"/>
    <w:semiHidden/>
    <w:unhideWhenUsed/>
    <w:rsid w:val="003604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41B"/>
    <w:rPr>
      <w:rFonts w:asciiTheme="minorHAnsi" w:hAnsiTheme="minorHAnsi"/>
    </w:rPr>
  </w:style>
  <w:style w:type="character" w:styleId="FootnoteReference">
    <w:name w:val="footnote reference"/>
    <w:basedOn w:val="DefaultParagraphFont"/>
    <w:uiPriority w:val="99"/>
    <w:semiHidden/>
    <w:unhideWhenUsed/>
    <w:rsid w:val="0036041B"/>
    <w:rPr>
      <w:vertAlign w:val="superscript"/>
    </w:rPr>
  </w:style>
  <w:style w:type="table" w:customStyle="1" w:styleId="SpecTable1">
    <w:name w:val="Spec Table1"/>
    <w:basedOn w:val="TableNormal"/>
    <w:uiPriority w:val="60"/>
    <w:rsid w:val="000107A6"/>
    <w:rPr>
      <w:rFonts w:asciiTheme="minorHAnsi" w:eastAsiaTheme="minorHAnsi" w:hAnsiTheme="minorHAnsi" w:cstheme="minorBidi"/>
      <w:color w:val="008CB5" w:themeColor="accent1" w:themeShade="BF"/>
      <w:sz w:val="22"/>
      <w:szCs w:val="22"/>
    </w:rPr>
    <w:tblPr>
      <w:tblStyleRowBandSize w:val="1"/>
      <w:tblStyleColBandSize w:val="1"/>
      <w:tblBorders>
        <w:top w:val="single" w:sz="8" w:space="0" w:color="00BCF2" w:themeColor="accent1"/>
        <w:left w:val="single" w:sz="8" w:space="0" w:color="00BCF2" w:themeColor="accent1"/>
        <w:bottom w:val="single" w:sz="8" w:space="0" w:color="00BCF2" w:themeColor="accent1"/>
        <w:right w:val="single" w:sz="8" w:space="0" w:color="00BCF2" w:themeColor="accent1"/>
      </w:tblBorders>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paragraph" w:styleId="TOCHeading">
    <w:name w:val="TOC Heading"/>
    <w:basedOn w:val="Heading1"/>
    <w:next w:val="Normal"/>
    <w:uiPriority w:val="39"/>
    <w:unhideWhenUsed/>
    <w:qFormat/>
    <w:rsid w:val="007C7D45"/>
    <w:pPr>
      <w:numPr>
        <w:numId w:val="0"/>
      </w:numPr>
      <w:pBdr>
        <w:bottom w:val="single" w:sz="4" w:space="1" w:color="005E79" w:themeColor="accent1" w:themeShade="80"/>
      </w:pBdr>
      <w:spacing w:before="480"/>
      <w:outlineLvl w:val="9"/>
    </w:pPr>
    <w:rPr>
      <w:sz w:val="32"/>
    </w:rPr>
  </w:style>
  <w:style w:type="paragraph" w:styleId="TOC1">
    <w:name w:val="toc 1"/>
    <w:basedOn w:val="Normal"/>
    <w:next w:val="Normal"/>
    <w:autoRedefine/>
    <w:uiPriority w:val="39"/>
    <w:unhideWhenUsed/>
    <w:qFormat/>
    <w:rsid w:val="00F07EE0"/>
    <w:pPr>
      <w:tabs>
        <w:tab w:val="left" w:pos="440"/>
        <w:tab w:val="right" w:leader="dot" w:pos="9990"/>
      </w:tabs>
      <w:spacing w:after="100" w:line="240" w:lineRule="auto"/>
    </w:pPr>
    <w:rPr>
      <w:rFonts w:eastAsiaTheme="minorHAnsi" w:cstheme="minorBidi"/>
      <w:szCs w:val="22"/>
    </w:rPr>
  </w:style>
  <w:style w:type="paragraph" w:styleId="TOC2">
    <w:name w:val="toc 2"/>
    <w:basedOn w:val="Normal"/>
    <w:next w:val="Normal"/>
    <w:autoRedefine/>
    <w:uiPriority w:val="39"/>
    <w:unhideWhenUsed/>
    <w:qFormat/>
    <w:rsid w:val="00A12C37"/>
    <w:pPr>
      <w:tabs>
        <w:tab w:val="left" w:pos="880"/>
        <w:tab w:val="right" w:leader="dot" w:pos="9990"/>
      </w:tabs>
      <w:spacing w:after="100"/>
      <w:ind w:left="450"/>
    </w:pPr>
    <w:rPr>
      <w:rFonts w:eastAsiaTheme="minorHAnsi" w:cstheme="minorBidi"/>
      <w:szCs w:val="22"/>
    </w:rPr>
  </w:style>
  <w:style w:type="paragraph" w:styleId="TOC3">
    <w:name w:val="toc 3"/>
    <w:basedOn w:val="Normal"/>
    <w:next w:val="Normal"/>
    <w:autoRedefine/>
    <w:uiPriority w:val="39"/>
    <w:unhideWhenUsed/>
    <w:qFormat/>
    <w:rsid w:val="007C7D45"/>
    <w:pPr>
      <w:spacing w:after="100"/>
      <w:ind w:left="440"/>
    </w:pPr>
    <w:rPr>
      <w:rFonts w:eastAsiaTheme="minorEastAsia" w:cstheme="minorBidi"/>
      <w:szCs w:val="22"/>
    </w:rPr>
  </w:style>
  <w:style w:type="table" w:styleId="MediumShading1-Accent5">
    <w:name w:val="Medium Shading 1 Accent 5"/>
    <w:basedOn w:val="TableNormal"/>
    <w:uiPriority w:val="63"/>
    <w:rsid w:val="007C7D45"/>
    <w:rPr>
      <w:rFonts w:asciiTheme="minorHAnsi" w:eastAsiaTheme="minorHAnsi" w:hAnsiTheme="minorHAnsi" w:cstheme="minorBidi"/>
      <w:sz w:val="22"/>
      <w:szCs w:val="22"/>
    </w:rPr>
    <w:tblPr>
      <w:tblStyleRowBandSize w:val="1"/>
      <w:tblStyleColBandSize w:val="1"/>
      <w:tbl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single" w:sz="8" w:space="0" w:color="B975B4" w:themeColor="accent5" w:themeTint="BF"/>
      </w:tblBorders>
    </w:tblPr>
    <w:tblStylePr w:type="firstRow">
      <w:pPr>
        <w:spacing w:before="0" w:after="0" w:line="240" w:lineRule="auto"/>
      </w:pPr>
      <w:rPr>
        <w:b/>
        <w:bCs/>
        <w:color w:val="FFFFFF" w:themeColor="background1"/>
      </w:rPr>
      <w:tblPr/>
      <w:tcPr>
        <w:tc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shd w:val="clear" w:color="auto" w:fill="9B4F96" w:themeFill="accent5"/>
      </w:tcPr>
    </w:tblStylePr>
    <w:tblStylePr w:type="lastRow">
      <w:pPr>
        <w:spacing w:before="0" w:after="0" w:line="240" w:lineRule="auto"/>
      </w:pPr>
      <w:rPr>
        <w:b/>
        <w:bCs/>
      </w:rPr>
      <w:tblPr/>
      <w:tcPr>
        <w:tcBorders>
          <w:top w:val="double" w:sz="6"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1E6" w:themeFill="accent5" w:themeFillTint="3F"/>
      </w:tcPr>
    </w:tblStylePr>
    <w:tblStylePr w:type="band1Horz">
      <w:tblPr/>
      <w:tcPr>
        <w:tcBorders>
          <w:insideH w:val="nil"/>
          <w:insideV w:val="nil"/>
        </w:tcBorders>
        <w:shd w:val="clear" w:color="auto" w:fill="E8D1E6" w:themeFill="accent5"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F77CA8"/>
    <w:pPr>
      <w:numPr>
        <w:ilvl w:val="1"/>
      </w:numPr>
    </w:pPr>
    <w:rPr>
      <w:rFonts w:asciiTheme="majorHAnsi" w:eastAsiaTheme="majorEastAsia" w:hAnsiTheme="majorHAnsi" w:cstheme="majorBidi"/>
      <w:i/>
      <w:iCs/>
      <w:color w:val="00BCF2" w:themeColor="accent1"/>
      <w:spacing w:val="15"/>
      <w:sz w:val="24"/>
    </w:rPr>
  </w:style>
  <w:style w:type="character" w:customStyle="1" w:styleId="SubtitleChar">
    <w:name w:val="Subtitle Char"/>
    <w:basedOn w:val="DefaultParagraphFont"/>
    <w:link w:val="Subtitle"/>
    <w:uiPriority w:val="11"/>
    <w:rsid w:val="00F77CA8"/>
    <w:rPr>
      <w:rFonts w:asciiTheme="majorHAnsi" w:eastAsiaTheme="majorEastAsia" w:hAnsiTheme="majorHAnsi" w:cstheme="majorBidi"/>
      <w:i/>
      <w:iCs/>
      <w:color w:val="00BCF2" w:themeColor="accent1"/>
      <w:spacing w:val="15"/>
      <w:sz w:val="24"/>
      <w:szCs w:val="24"/>
    </w:rPr>
  </w:style>
  <w:style w:type="table" w:customStyle="1" w:styleId="MediumShading1-Accent11">
    <w:name w:val="Medium Shading 1 - Accent 11"/>
    <w:basedOn w:val="TableNormal"/>
    <w:uiPriority w:val="63"/>
    <w:rsid w:val="007C7D45"/>
    <w:rPr>
      <w:rFonts w:asciiTheme="minorHAnsi" w:eastAsiaTheme="minorHAnsi" w:hAnsiTheme="minorHAnsi" w:cstheme="minorBidi"/>
      <w:sz w:val="22"/>
      <w:szCs w:val="22"/>
    </w:rPr>
    <w:tblPr>
      <w:tblStyleRowBandSize w:val="1"/>
      <w:tblStyleColBandSize w:val="1"/>
      <w:tbl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single" w:sz="8" w:space="0" w:color="36D2FF" w:themeColor="accent1" w:themeTint="BF"/>
      </w:tblBorders>
    </w:tblPr>
    <w:tblStylePr w:type="firstRow">
      <w:pPr>
        <w:spacing w:before="0" w:after="0" w:line="240" w:lineRule="auto"/>
      </w:pPr>
      <w:rPr>
        <w:b/>
        <w:bCs/>
        <w:color w:val="FFFFFF" w:themeColor="background1"/>
      </w:rPr>
      <w:tblPr/>
      <w:tcPr>
        <w:tc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shd w:val="clear" w:color="auto" w:fill="00BCF2" w:themeFill="accent1"/>
      </w:tcPr>
    </w:tblStylePr>
    <w:tblStylePr w:type="lastRow">
      <w:pPr>
        <w:spacing w:before="0" w:after="0" w:line="240" w:lineRule="auto"/>
      </w:pPr>
      <w:rPr>
        <w:b/>
        <w:bCs/>
      </w:rPr>
      <w:tblPr/>
      <w:tcPr>
        <w:tcBorders>
          <w:top w:val="double" w:sz="6"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CF0FF" w:themeFill="accent1" w:themeFillTint="3F"/>
      </w:tcPr>
    </w:tblStylePr>
    <w:tblStylePr w:type="band1Horz">
      <w:tblPr/>
      <w:tcPr>
        <w:tcBorders>
          <w:insideH w:val="nil"/>
          <w:insideV w:val="nil"/>
        </w:tcBorders>
        <w:shd w:val="clear" w:color="auto" w:fill="BCF0FF" w:themeFill="accent1" w:themeFillTint="3F"/>
      </w:tcPr>
    </w:tblStylePr>
    <w:tblStylePr w:type="band2Horz">
      <w:tblPr/>
      <w:tcPr>
        <w:tcBorders>
          <w:insideH w:val="nil"/>
          <w:insideV w:val="nil"/>
        </w:tcBorders>
      </w:tcPr>
    </w:tblStylePr>
  </w:style>
  <w:style w:type="paragraph" w:customStyle="1" w:styleId="FeatureCut">
    <w:name w:val="Feature Cut"/>
    <w:basedOn w:val="Normal"/>
    <w:link w:val="FeatureCutChar"/>
    <w:qFormat/>
    <w:rsid w:val="007C7D45"/>
    <w:pPr>
      <w:pBdr>
        <w:top w:val="single" w:sz="4" w:space="1" w:color="auto"/>
        <w:left w:val="single" w:sz="4" w:space="4" w:color="auto"/>
        <w:bottom w:val="single" w:sz="4" w:space="1" w:color="auto"/>
        <w:right w:val="single" w:sz="4" w:space="4" w:color="auto"/>
      </w:pBdr>
      <w:shd w:val="clear" w:color="auto" w:fill="FFFFCC"/>
      <w:spacing w:after="200"/>
      <w:ind w:left="432" w:right="432"/>
    </w:pPr>
    <w:rPr>
      <w:rFonts w:eastAsiaTheme="minorHAnsi" w:cstheme="minorBidi"/>
      <w:szCs w:val="22"/>
    </w:rPr>
  </w:style>
  <w:style w:type="character" w:customStyle="1" w:styleId="FeatureCutChar">
    <w:name w:val="Feature Cut Char"/>
    <w:basedOn w:val="DefaultParagraphFont"/>
    <w:link w:val="FeatureCut"/>
    <w:rsid w:val="007C7D45"/>
    <w:rPr>
      <w:rFonts w:asciiTheme="minorHAnsi" w:eastAsiaTheme="minorHAnsi" w:hAnsiTheme="minorHAnsi" w:cstheme="minorBidi"/>
      <w:sz w:val="22"/>
      <w:szCs w:val="22"/>
      <w:shd w:val="clear" w:color="auto" w:fill="FFFFCC"/>
    </w:rPr>
  </w:style>
  <w:style w:type="paragraph" w:styleId="IntenseQuote">
    <w:name w:val="Intense Quote"/>
    <w:basedOn w:val="Normal"/>
    <w:next w:val="Normal"/>
    <w:link w:val="IntenseQuoteChar"/>
    <w:uiPriority w:val="30"/>
    <w:qFormat/>
    <w:rsid w:val="000429E5"/>
    <w:pPr>
      <w:pBdr>
        <w:bottom w:val="single" w:sz="4" w:space="4" w:color="00BCF2" w:themeColor="accent1"/>
      </w:pBdr>
      <w:spacing w:before="200"/>
      <w:ind w:right="936"/>
    </w:pPr>
    <w:rPr>
      <w:b/>
      <w:bCs/>
      <w:i/>
      <w:iCs/>
      <w:color w:val="00BCF2" w:themeColor="accent1"/>
      <w:sz w:val="24"/>
    </w:rPr>
  </w:style>
  <w:style w:type="character" w:customStyle="1" w:styleId="IntenseQuoteChar">
    <w:name w:val="Intense Quote Char"/>
    <w:basedOn w:val="DefaultParagraphFont"/>
    <w:link w:val="IntenseQuote"/>
    <w:uiPriority w:val="30"/>
    <w:rsid w:val="000429E5"/>
    <w:rPr>
      <w:rFonts w:asciiTheme="minorHAnsi" w:hAnsiTheme="minorHAnsi"/>
      <w:b/>
      <w:bCs/>
      <w:i/>
      <w:iCs/>
      <w:color w:val="00BCF2" w:themeColor="accent1"/>
      <w:sz w:val="24"/>
      <w:szCs w:val="24"/>
    </w:rPr>
  </w:style>
  <w:style w:type="paragraph" w:customStyle="1" w:styleId="Heading41">
    <w:name w:val="Heading 41"/>
    <w:basedOn w:val="Heading3"/>
    <w:link w:val="heading4Char0"/>
    <w:rsid w:val="0096145D"/>
    <w:pPr>
      <w:numPr>
        <w:ilvl w:val="3"/>
      </w:numPr>
      <w:spacing w:before="120"/>
      <w:ind w:left="1800"/>
    </w:pPr>
    <w:rPr>
      <w:rFonts w:ascii="Calibri" w:hAnsi="Calibri"/>
      <w:color w:val="4E5B6F" w:themeColor="text2"/>
      <w:szCs w:val="24"/>
    </w:rPr>
  </w:style>
  <w:style w:type="character" w:customStyle="1" w:styleId="heading4Char0">
    <w:name w:val="heading 4 Char"/>
    <w:basedOn w:val="Heading3Char"/>
    <w:link w:val="Heading41"/>
    <w:rsid w:val="0096145D"/>
    <w:rPr>
      <w:rFonts w:ascii="Corbel" w:eastAsiaTheme="majorEastAsia" w:hAnsi="Corbel" w:cstheme="majorBidi"/>
      <w:bCs/>
      <w:color w:val="4E5B6F" w:themeColor="text2"/>
      <w:sz w:val="26"/>
      <w:szCs w:val="24"/>
    </w:rPr>
  </w:style>
  <w:style w:type="character" w:styleId="IntenseReference">
    <w:name w:val="Intense Reference"/>
    <w:basedOn w:val="DefaultParagraphFont"/>
    <w:uiPriority w:val="32"/>
    <w:qFormat/>
    <w:rsid w:val="00A85292"/>
    <w:rPr>
      <w:rFonts w:ascii="Corbel" w:hAnsi="Corbel"/>
      <w:b/>
      <w:bCs/>
      <w:smallCaps/>
      <w:color w:val="7FBA00" w:themeColor="accent2"/>
      <w:spacing w:val="5"/>
      <w:u w:val="single"/>
    </w:rPr>
  </w:style>
  <w:style w:type="character" w:styleId="FollowedHyperlink">
    <w:name w:val="FollowedHyperlink"/>
    <w:basedOn w:val="DefaultParagraphFont"/>
    <w:uiPriority w:val="99"/>
    <w:semiHidden/>
    <w:unhideWhenUsed/>
    <w:rsid w:val="00B72ADF"/>
    <w:rPr>
      <w:color w:val="5F7791" w:themeColor="followedHyperlink"/>
      <w:u w:val="single"/>
    </w:rPr>
  </w:style>
  <w:style w:type="character" w:styleId="SubtleReference">
    <w:name w:val="Subtle Reference"/>
    <w:basedOn w:val="DefaultParagraphFont"/>
    <w:uiPriority w:val="31"/>
    <w:qFormat/>
    <w:rsid w:val="007B5773"/>
    <w:rPr>
      <w:smallCaps/>
      <w:color w:val="7FBA00" w:themeColor="accent2"/>
      <w:u w:val="single"/>
    </w:rPr>
  </w:style>
  <w:style w:type="paragraph" w:styleId="CommentSubject">
    <w:name w:val="annotation subject"/>
    <w:basedOn w:val="CommentText"/>
    <w:next w:val="CommentText"/>
    <w:link w:val="CommentSubjectChar"/>
    <w:uiPriority w:val="99"/>
    <w:semiHidden/>
    <w:unhideWhenUsed/>
    <w:rsid w:val="007B3911"/>
    <w:pPr>
      <w:spacing w:after="120"/>
    </w:pPr>
    <w:rPr>
      <w:rFonts w:eastAsia="Calibri"/>
      <w:b/>
      <w:bCs/>
      <w:lang w:bidi="ar-SA"/>
    </w:rPr>
  </w:style>
  <w:style w:type="character" w:customStyle="1" w:styleId="CommentSubjectChar">
    <w:name w:val="Comment Subject Char"/>
    <w:basedOn w:val="CommentTextChar"/>
    <w:link w:val="CommentSubject"/>
    <w:uiPriority w:val="99"/>
    <w:semiHidden/>
    <w:rsid w:val="007B3911"/>
    <w:rPr>
      <w:rFonts w:asciiTheme="minorHAnsi" w:eastAsiaTheme="minorEastAsia" w:hAnsiTheme="minorHAnsi"/>
      <w:b/>
      <w:bCs/>
      <w:lang w:bidi="en-US"/>
    </w:rPr>
  </w:style>
  <w:style w:type="paragraph" w:styleId="NormalWeb">
    <w:name w:val="Normal (Web)"/>
    <w:basedOn w:val="Normal"/>
    <w:uiPriority w:val="99"/>
    <w:unhideWhenUsed/>
    <w:rsid w:val="000946A5"/>
    <w:pPr>
      <w:spacing w:before="100" w:beforeAutospacing="1" w:after="100" w:afterAutospacing="1" w:line="240" w:lineRule="auto"/>
    </w:pPr>
    <w:rPr>
      <w:rFonts w:ascii="Times New Roman" w:eastAsia="Times New Roman" w:hAnsi="Times New Roman"/>
      <w:sz w:val="24"/>
    </w:rPr>
  </w:style>
  <w:style w:type="paragraph" w:customStyle="1" w:styleId="Copyright">
    <w:name w:val="Copyright"/>
    <w:basedOn w:val="Normal"/>
    <w:link w:val="CopyrightChar"/>
    <w:rsid w:val="002E11F0"/>
    <w:pPr>
      <w:pBdr>
        <w:top w:val="single" w:sz="6" w:space="12" w:color="FFFFFF"/>
        <w:left w:val="single" w:sz="6" w:space="12" w:color="FFFFFF"/>
        <w:bottom w:val="single" w:sz="6" w:space="12" w:color="FFFFFF"/>
        <w:right w:val="single" w:sz="6" w:space="12" w:color="FFFFFF"/>
      </w:pBdr>
      <w:shd w:val="pct5" w:color="auto" w:fill="auto"/>
      <w:tabs>
        <w:tab w:val="left" w:pos="360"/>
      </w:tabs>
      <w:spacing w:after="240" w:line="220" w:lineRule="atLeast"/>
      <w:ind w:left="907" w:right="245"/>
      <w:jc w:val="both"/>
    </w:pPr>
    <w:rPr>
      <w:rFonts w:ascii="Arial Narrow" w:eastAsia="Times New Roman" w:hAnsi="Arial Narrow"/>
      <w:color w:val="FF0000"/>
      <w:spacing w:val="-5"/>
      <w:sz w:val="16"/>
      <w:szCs w:val="22"/>
    </w:rPr>
  </w:style>
  <w:style w:type="character" w:customStyle="1" w:styleId="CopyrightChar">
    <w:name w:val="Copyright Char"/>
    <w:basedOn w:val="DefaultParagraphFont"/>
    <w:link w:val="Copyright"/>
    <w:rsid w:val="002E11F0"/>
    <w:rPr>
      <w:rFonts w:ascii="Arial Narrow" w:eastAsia="Times New Roman" w:hAnsi="Arial Narrow"/>
      <w:color w:val="FF0000"/>
      <w:spacing w:val="-5"/>
      <w:sz w:val="16"/>
      <w:szCs w:val="22"/>
      <w:shd w:val="pct5" w:color="auto" w:fill="auto"/>
    </w:rPr>
  </w:style>
  <w:style w:type="character" w:customStyle="1" w:styleId="BodyTextChar2">
    <w:name w:val="Body Text Char2"/>
    <w:aliases w:val="Body Text Char1 Char,Body Text Char Char Char"/>
    <w:basedOn w:val="DefaultParagraphFont"/>
    <w:link w:val="BodyText"/>
    <w:locked/>
    <w:rsid w:val="00D54560"/>
    <w:rPr>
      <w:rFonts w:ascii="Arial" w:hAnsi="Arial" w:cs="Arial"/>
      <w:spacing w:val="-5"/>
    </w:rPr>
  </w:style>
  <w:style w:type="paragraph" w:styleId="BodyText">
    <w:name w:val="Body Text"/>
    <w:aliases w:val="Body Text Char1,Body Text Char Char"/>
    <w:basedOn w:val="Normal"/>
    <w:link w:val="BodyTextChar2"/>
    <w:unhideWhenUsed/>
    <w:rsid w:val="00D54560"/>
    <w:pPr>
      <w:spacing w:after="240" w:line="240" w:lineRule="atLeast"/>
      <w:ind w:left="720"/>
    </w:pPr>
    <w:rPr>
      <w:rFonts w:ascii="Arial" w:hAnsi="Arial" w:cs="Arial"/>
      <w:spacing w:val="-5"/>
      <w:sz w:val="20"/>
      <w:szCs w:val="20"/>
    </w:rPr>
  </w:style>
  <w:style w:type="character" w:customStyle="1" w:styleId="BodyTextChar">
    <w:name w:val="Body Text Char"/>
    <w:basedOn w:val="DefaultParagraphFont"/>
    <w:uiPriority w:val="99"/>
    <w:semiHidden/>
    <w:rsid w:val="00D54560"/>
    <w:rPr>
      <w:sz w:val="22"/>
      <w:szCs w:val="24"/>
    </w:rPr>
  </w:style>
  <w:style w:type="character" w:customStyle="1" w:styleId="Heading5Char">
    <w:name w:val="Heading 5 Char"/>
    <w:basedOn w:val="DefaultParagraphFont"/>
    <w:link w:val="Heading5"/>
    <w:uiPriority w:val="9"/>
    <w:semiHidden/>
    <w:rsid w:val="009F5E6A"/>
    <w:rPr>
      <w:rFonts w:asciiTheme="majorHAnsi" w:eastAsiaTheme="majorEastAsia" w:hAnsiTheme="majorHAnsi" w:cstheme="majorBidi"/>
      <w:b/>
      <w:bCs/>
      <w:color w:val="7F7F7F" w:themeColor="text1" w:themeTint="80"/>
      <w:sz w:val="22"/>
      <w:szCs w:val="22"/>
      <w:lang w:bidi="en-US"/>
    </w:rPr>
  </w:style>
  <w:style w:type="character" w:customStyle="1" w:styleId="Heading6Char">
    <w:name w:val="Heading 6 Char"/>
    <w:basedOn w:val="DefaultParagraphFont"/>
    <w:link w:val="Heading6"/>
    <w:uiPriority w:val="9"/>
    <w:semiHidden/>
    <w:rsid w:val="009F5E6A"/>
    <w:rPr>
      <w:rFonts w:asciiTheme="majorHAnsi" w:eastAsiaTheme="majorEastAsia" w:hAnsiTheme="majorHAnsi" w:cstheme="majorBidi"/>
      <w:b/>
      <w:bCs/>
      <w:i/>
      <w:iCs/>
      <w:color w:val="7F7F7F" w:themeColor="text1" w:themeTint="80"/>
      <w:sz w:val="22"/>
      <w:szCs w:val="22"/>
      <w:lang w:bidi="en-US"/>
    </w:rPr>
  </w:style>
  <w:style w:type="character" w:customStyle="1" w:styleId="Heading7Char">
    <w:name w:val="Heading 7 Char"/>
    <w:basedOn w:val="DefaultParagraphFont"/>
    <w:link w:val="Heading7"/>
    <w:uiPriority w:val="9"/>
    <w:semiHidden/>
    <w:rsid w:val="009F5E6A"/>
    <w:rPr>
      <w:rFonts w:asciiTheme="majorHAnsi" w:eastAsiaTheme="majorEastAsia" w:hAnsiTheme="majorHAnsi" w:cstheme="majorBidi"/>
      <w:i/>
      <w:iCs/>
      <w:sz w:val="22"/>
      <w:szCs w:val="22"/>
      <w:lang w:bidi="en-US"/>
    </w:rPr>
  </w:style>
  <w:style w:type="character" w:customStyle="1" w:styleId="Heading8Char">
    <w:name w:val="Heading 8 Char"/>
    <w:basedOn w:val="DefaultParagraphFont"/>
    <w:link w:val="Heading8"/>
    <w:uiPriority w:val="9"/>
    <w:semiHidden/>
    <w:rsid w:val="009F5E6A"/>
    <w:rPr>
      <w:rFonts w:asciiTheme="majorHAnsi" w:eastAsiaTheme="majorEastAsia" w:hAnsiTheme="majorHAnsi" w:cstheme="majorBidi"/>
      <w:lang w:bidi="en-US"/>
    </w:rPr>
  </w:style>
  <w:style w:type="character" w:customStyle="1" w:styleId="Heading9Char">
    <w:name w:val="Heading 9 Char"/>
    <w:basedOn w:val="DefaultParagraphFont"/>
    <w:link w:val="Heading9"/>
    <w:uiPriority w:val="9"/>
    <w:semiHidden/>
    <w:rsid w:val="009F5E6A"/>
    <w:rPr>
      <w:rFonts w:asciiTheme="majorHAnsi" w:eastAsiaTheme="majorEastAsia" w:hAnsiTheme="majorHAnsi" w:cstheme="majorBidi"/>
      <w:i/>
      <w:iCs/>
      <w:spacing w:val="5"/>
      <w:lang w:bidi="en-US"/>
    </w:rPr>
  </w:style>
  <w:style w:type="paragraph" w:customStyle="1" w:styleId="ALLCAPSBLUE">
    <w:name w:val="ALLCAPS BLUE"/>
    <w:basedOn w:val="Heading1"/>
    <w:link w:val="ALLCAPSBLUEChar"/>
    <w:qFormat/>
    <w:rsid w:val="00682598"/>
    <w:pPr>
      <w:numPr>
        <w:numId w:val="0"/>
      </w:numPr>
      <w:ind w:left="360" w:hanging="360"/>
    </w:pPr>
    <w:rPr>
      <w:color w:val="4E5B6F" w:themeColor="text2"/>
    </w:rPr>
  </w:style>
  <w:style w:type="paragraph" w:customStyle="1" w:styleId="INSERTAREA">
    <w:name w:val="INSERTAREA"/>
    <w:basedOn w:val="Title"/>
    <w:link w:val="INSERTAREAChar"/>
    <w:qFormat/>
    <w:rsid w:val="008F3F17"/>
    <w:pPr>
      <w:spacing w:after="120"/>
    </w:pPr>
    <w:rPr>
      <w:rFonts w:ascii="Calibri" w:hAnsi="Calibri"/>
      <w:color w:val="7F7F7F"/>
    </w:rPr>
  </w:style>
  <w:style w:type="character" w:customStyle="1" w:styleId="ALLCAPSBLUEChar">
    <w:name w:val="ALLCAPS BLUE Char"/>
    <w:basedOn w:val="Heading1Char"/>
    <w:link w:val="ALLCAPSBLUE"/>
    <w:rsid w:val="00682598"/>
    <w:rPr>
      <w:rFonts w:eastAsiaTheme="majorEastAsia" w:cstheme="majorBidi"/>
      <w:bCs/>
      <w:color w:val="4E5B6F" w:themeColor="text2"/>
      <w:sz w:val="36"/>
      <w:szCs w:val="28"/>
    </w:rPr>
  </w:style>
  <w:style w:type="character" w:customStyle="1" w:styleId="INSERTAREAChar">
    <w:name w:val="INSERTAREA Char"/>
    <w:basedOn w:val="TitleChar"/>
    <w:link w:val="INSERTAREA"/>
    <w:rsid w:val="008F3F17"/>
    <w:rPr>
      <w:rFonts w:ascii="Segoe UI" w:eastAsiaTheme="majorEastAsia" w:hAnsi="Segoe UI" w:cstheme="majorBidi"/>
      <w:b/>
      <w:smallCaps/>
      <w:color w:val="7F7F7F"/>
      <w:spacing w:val="5"/>
      <w:kern w:val="28"/>
      <w:sz w:val="48"/>
      <w:szCs w:val="52"/>
    </w:rPr>
  </w:style>
  <w:style w:type="table" w:customStyle="1" w:styleId="Wind8ws">
    <w:name w:val="Wind8ws"/>
    <w:basedOn w:val="TableNormal"/>
    <w:uiPriority w:val="99"/>
    <w:rsid w:val="001E6034"/>
    <w:rPr>
      <w:rFonts w:ascii="Segoe UI" w:eastAsiaTheme="minorHAnsi" w:hAnsi="Segoe UI" w:cstheme="minorBidi"/>
      <w:sz w:val="18"/>
      <w:szCs w:val="22"/>
    </w:rPr>
    <w:tblPr>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customStyle="1" w:styleId="ms-rtefontsize-3">
    <w:name w:val="ms-rtefontsize-3"/>
    <w:basedOn w:val="Normal"/>
    <w:rsid w:val="00950AC5"/>
    <w:pPr>
      <w:spacing w:before="100" w:beforeAutospacing="1" w:after="100" w:afterAutospacing="1" w:line="240" w:lineRule="auto"/>
    </w:pPr>
    <w:rPr>
      <w:rFonts w:ascii="Times New Roman" w:eastAsia="Times New Roman" w:hAnsi="Times New Roman"/>
      <w:sz w:val="24"/>
    </w:rPr>
  </w:style>
  <w:style w:type="character" w:styleId="IntenseEmphasis">
    <w:name w:val="Intense Emphasis"/>
    <w:basedOn w:val="DefaultParagraphFont"/>
    <w:uiPriority w:val="21"/>
    <w:qFormat/>
    <w:rsid w:val="001C63B9"/>
    <w:rPr>
      <w:i/>
      <w:iCs/>
      <w:color w:val="00BCF2" w:themeColor="accent1"/>
    </w:rPr>
  </w:style>
  <w:style w:type="paragraph" w:styleId="Revision">
    <w:name w:val="Revision"/>
    <w:hidden/>
    <w:uiPriority w:val="99"/>
    <w:semiHidden/>
    <w:rsid w:val="004F29B1"/>
    <w:rPr>
      <w:sz w:val="22"/>
      <w:szCs w:val="24"/>
    </w:rPr>
  </w:style>
  <w:style w:type="character" w:styleId="Emphasis">
    <w:name w:val="Emphasis"/>
    <w:basedOn w:val="DefaultParagraphFont"/>
    <w:uiPriority w:val="2"/>
    <w:qFormat/>
    <w:rsid w:val="005E2054"/>
    <w:rPr>
      <w:i/>
      <w:iCs/>
    </w:rPr>
  </w:style>
  <w:style w:type="table" w:styleId="GridTable1Light-Accent1">
    <w:name w:val="Grid Table 1 Light Accent 1"/>
    <w:basedOn w:val="TableNormal"/>
    <w:uiPriority w:val="46"/>
    <w:rsid w:val="00447FB7"/>
    <w:tblPr>
      <w:tblStyleRowBandSize w:val="1"/>
      <w:tblStyleColBandSize w:val="1"/>
      <w:tblBorders>
        <w:top w:val="single" w:sz="4" w:space="0" w:color="93E7FF" w:themeColor="accent1" w:themeTint="66"/>
        <w:left w:val="single" w:sz="4" w:space="0" w:color="93E7FF" w:themeColor="accent1" w:themeTint="66"/>
        <w:bottom w:val="single" w:sz="4" w:space="0" w:color="93E7FF" w:themeColor="accent1" w:themeTint="66"/>
        <w:right w:val="single" w:sz="4" w:space="0" w:color="93E7FF" w:themeColor="accent1" w:themeTint="66"/>
        <w:insideH w:val="single" w:sz="4" w:space="0" w:color="93E7FF" w:themeColor="accent1" w:themeTint="66"/>
        <w:insideV w:val="single" w:sz="4" w:space="0" w:color="93E7FF" w:themeColor="accent1" w:themeTint="66"/>
      </w:tblBorders>
    </w:tblPr>
    <w:tblStylePr w:type="firstRow">
      <w:rPr>
        <w:b/>
        <w:bCs/>
      </w:rPr>
      <w:tblPr/>
      <w:tcPr>
        <w:tcBorders>
          <w:bottom w:val="single" w:sz="12" w:space="0" w:color="5EDBFF" w:themeColor="accent1" w:themeTint="99"/>
        </w:tcBorders>
      </w:tcPr>
    </w:tblStylePr>
    <w:tblStylePr w:type="lastRow">
      <w:rPr>
        <w:b/>
        <w:bCs/>
      </w:rPr>
      <w:tblPr/>
      <w:tcPr>
        <w:tcBorders>
          <w:top w:val="double" w:sz="2" w:space="0" w:color="5EDB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32C29"/>
    <w:rPr>
      <w:rFonts w:asciiTheme="minorHAnsi" w:eastAsiaTheme="minorHAnsi" w:hAnsiTheme="minorHAnsi" w:cstheme="minorBidi"/>
      <w:sz w:val="22"/>
      <w:szCs w:val="22"/>
    </w:rPr>
    <w:tblPr>
      <w:tblStyleRowBandSize w:val="1"/>
      <w:tblStyleColBandSize w:val="1"/>
      <w:tblBorders>
        <w:top w:val="single" w:sz="4" w:space="0" w:color="5EDBFF" w:themeColor="accent1" w:themeTint="99"/>
        <w:left w:val="single" w:sz="4" w:space="0" w:color="5EDBFF" w:themeColor="accent1" w:themeTint="99"/>
        <w:bottom w:val="single" w:sz="4" w:space="0" w:color="5EDBFF" w:themeColor="accent1" w:themeTint="99"/>
        <w:right w:val="single" w:sz="4" w:space="0" w:color="5EDBFF" w:themeColor="accent1" w:themeTint="99"/>
        <w:insideH w:val="single" w:sz="4" w:space="0" w:color="5EDBFF" w:themeColor="accent1" w:themeTint="99"/>
        <w:insideV w:val="single" w:sz="4" w:space="0" w:color="5EDBFF" w:themeColor="accent1" w:themeTint="99"/>
      </w:tblBorders>
    </w:tblPr>
    <w:tblStylePr w:type="firstRow">
      <w:rPr>
        <w:b/>
        <w:bCs/>
        <w:color w:val="FFFFFF" w:themeColor="background1"/>
      </w:rPr>
      <w:tblPr/>
      <w:tcPr>
        <w:tcBorders>
          <w:top w:val="single" w:sz="4" w:space="0" w:color="00BCF2" w:themeColor="accent1"/>
          <w:left w:val="single" w:sz="4" w:space="0" w:color="00BCF2" w:themeColor="accent1"/>
          <w:bottom w:val="single" w:sz="4" w:space="0" w:color="00BCF2" w:themeColor="accent1"/>
          <w:right w:val="single" w:sz="4" w:space="0" w:color="00BCF2" w:themeColor="accent1"/>
          <w:insideH w:val="nil"/>
          <w:insideV w:val="nil"/>
        </w:tcBorders>
        <w:shd w:val="clear" w:color="auto" w:fill="00BCF2" w:themeFill="accent1"/>
      </w:tcPr>
    </w:tblStylePr>
    <w:tblStylePr w:type="lastRow">
      <w:rPr>
        <w:b/>
        <w:bCs/>
      </w:rPr>
      <w:tblPr/>
      <w:tcPr>
        <w:tcBorders>
          <w:top w:val="double" w:sz="4" w:space="0" w:color="00BCF2" w:themeColor="accent1"/>
        </w:tcBorders>
      </w:tcPr>
    </w:tblStylePr>
    <w:tblStylePr w:type="firstCol">
      <w:rPr>
        <w:b/>
        <w:bCs/>
      </w:rPr>
    </w:tblStylePr>
    <w:tblStylePr w:type="lastCol">
      <w:rPr>
        <w:b/>
        <w:bCs/>
      </w:rPr>
    </w:tblStylePr>
    <w:tblStylePr w:type="band1Vert">
      <w:tblPr/>
      <w:tcPr>
        <w:shd w:val="clear" w:color="auto" w:fill="C9F3FF" w:themeFill="accent1" w:themeFillTint="33"/>
      </w:tcPr>
    </w:tblStylePr>
    <w:tblStylePr w:type="band1Horz">
      <w:tblPr/>
      <w:tcPr>
        <w:shd w:val="clear" w:color="auto" w:fill="C9F3FF" w:themeFill="accent1" w:themeFillTint="33"/>
      </w:tcPr>
    </w:tblStylePr>
  </w:style>
  <w:style w:type="character" w:customStyle="1" w:styleId="ListParagraphChar">
    <w:name w:val="List Paragraph Char"/>
    <w:basedOn w:val="DefaultParagraphFont"/>
    <w:link w:val="ListParagraph"/>
    <w:uiPriority w:val="34"/>
    <w:rsid w:val="00932C29"/>
    <w:rPr>
      <w:sz w:val="22"/>
      <w:szCs w:val="24"/>
    </w:rPr>
  </w:style>
  <w:style w:type="table" w:styleId="GridTable1Light">
    <w:name w:val="Grid Table 1 Light"/>
    <w:basedOn w:val="TableNormal"/>
    <w:uiPriority w:val="46"/>
    <w:rsid w:val="005369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9B5E4E"/>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9B5E4E"/>
    <w:rPr>
      <w:rFonts w:eastAsiaTheme="minorHAnsi" w:cstheme="minorBidi"/>
      <w:sz w:val="22"/>
      <w:szCs w:val="21"/>
    </w:rPr>
  </w:style>
  <w:style w:type="character" w:styleId="Strong">
    <w:name w:val="Strong"/>
    <w:basedOn w:val="DefaultParagraphFont"/>
    <w:uiPriority w:val="22"/>
    <w:qFormat/>
    <w:rsid w:val="004D32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2013">
      <w:bodyDiv w:val="1"/>
      <w:marLeft w:val="0"/>
      <w:marRight w:val="0"/>
      <w:marTop w:val="0"/>
      <w:marBottom w:val="0"/>
      <w:divBdr>
        <w:top w:val="none" w:sz="0" w:space="0" w:color="auto"/>
        <w:left w:val="none" w:sz="0" w:space="0" w:color="auto"/>
        <w:bottom w:val="none" w:sz="0" w:space="0" w:color="auto"/>
        <w:right w:val="none" w:sz="0" w:space="0" w:color="auto"/>
      </w:divBdr>
    </w:div>
    <w:div w:id="160439018">
      <w:bodyDiv w:val="1"/>
      <w:marLeft w:val="0"/>
      <w:marRight w:val="0"/>
      <w:marTop w:val="0"/>
      <w:marBottom w:val="0"/>
      <w:divBdr>
        <w:top w:val="none" w:sz="0" w:space="0" w:color="auto"/>
        <w:left w:val="none" w:sz="0" w:space="0" w:color="auto"/>
        <w:bottom w:val="none" w:sz="0" w:space="0" w:color="auto"/>
        <w:right w:val="none" w:sz="0" w:space="0" w:color="auto"/>
      </w:divBdr>
    </w:div>
    <w:div w:id="186676525">
      <w:bodyDiv w:val="1"/>
      <w:marLeft w:val="0"/>
      <w:marRight w:val="0"/>
      <w:marTop w:val="0"/>
      <w:marBottom w:val="0"/>
      <w:divBdr>
        <w:top w:val="none" w:sz="0" w:space="0" w:color="auto"/>
        <w:left w:val="none" w:sz="0" w:space="0" w:color="auto"/>
        <w:bottom w:val="none" w:sz="0" w:space="0" w:color="auto"/>
        <w:right w:val="none" w:sz="0" w:space="0" w:color="auto"/>
      </w:divBdr>
    </w:div>
    <w:div w:id="252514190">
      <w:bodyDiv w:val="1"/>
      <w:marLeft w:val="0"/>
      <w:marRight w:val="0"/>
      <w:marTop w:val="0"/>
      <w:marBottom w:val="0"/>
      <w:divBdr>
        <w:top w:val="none" w:sz="0" w:space="0" w:color="auto"/>
        <w:left w:val="none" w:sz="0" w:space="0" w:color="auto"/>
        <w:bottom w:val="none" w:sz="0" w:space="0" w:color="auto"/>
        <w:right w:val="none" w:sz="0" w:space="0" w:color="auto"/>
      </w:divBdr>
    </w:div>
    <w:div w:id="295838297">
      <w:bodyDiv w:val="1"/>
      <w:marLeft w:val="0"/>
      <w:marRight w:val="0"/>
      <w:marTop w:val="0"/>
      <w:marBottom w:val="0"/>
      <w:divBdr>
        <w:top w:val="none" w:sz="0" w:space="0" w:color="auto"/>
        <w:left w:val="none" w:sz="0" w:space="0" w:color="auto"/>
        <w:bottom w:val="none" w:sz="0" w:space="0" w:color="auto"/>
        <w:right w:val="none" w:sz="0" w:space="0" w:color="auto"/>
      </w:divBdr>
    </w:div>
    <w:div w:id="299262350">
      <w:bodyDiv w:val="1"/>
      <w:marLeft w:val="0"/>
      <w:marRight w:val="0"/>
      <w:marTop w:val="0"/>
      <w:marBottom w:val="0"/>
      <w:divBdr>
        <w:top w:val="none" w:sz="0" w:space="0" w:color="auto"/>
        <w:left w:val="none" w:sz="0" w:space="0" w:color="auto"/>
        <w:bottom w:val="none" w:sz="0" w:space="0" w:color="auto"/>
        <w:right w:val="none" w:sz="0" w:space="0" w:color="auto"/>
      </w:divBdr>
    </w:div>
    <w:div w:id="302662108">
      <w:bodyDiv w:val="1"/>
      <w:marLeft w:val="0"/>
      <w:marRight w:val="0"/>
      <w:marTop w:val="0"/>
      <w:marBottom w:val="0"/>
      <w:divBdr>
        <w:top w:val="none" w:sz="0" w:space="0" w:color="auto"/>
        <w:left w:val="none" w:sz="0" w:space="0" w:color="auto"/>
        <w:bottom w:val="none" w:sz="0" w:space="0" w:color="auto"/>
        <w:right w:val="none" w:sz="0" w:space="0" w:color="auto"/>
      </w:divBdr>
    </w:div>
    <w:div w:id="312216428">
      <w:bodyDiv w:val="1"/>
      <w:marLeft w:val="0"/>
      <w:marRight w:val="0"/>
      <w:marTop w:val="0"/>
      <w:marBottom w:val="0"/>
      <w:divBdr>
        <w:top w:val="none" w:sz="0" w:space="0" w:color="auto"/>
        <w:left w:val="none" w:sz="0" w:space="0" w:color="auto"/>
        <w:bottom w:val="none" w:sz="0" w:space="0" w:color="auto"/>
        <w:right w:val="none" w:sz="0" w:space="0" w:color="auto"/>
      </w:divBdr>
    </w:div>
    <w:div w:id="327712346">
      <w:bodyDiv w:val="1"/>
      <w:marLeft w:val="0"/>
      <w:marRight w:val="0"/>
      <w:marTop w:val="0"/>
      <w:marBottom w:val="0"/>
      <w:divBdr>
        <w:top w:val="none" w:sz="0" w:space="0" w:color="auto"/>
        <w:left w:val="none" w:sz="0" w:space="0" w:color="auto"/>
        <w:bottom w:val="none" w:sz="0" w:space="0" w:color="auto"/>
        <w:right w:val="none" w:sz="0" w:space="0" w:color="auto"/>
      </w:divBdr>
    </w:div>
    <w:div w:id="357314845">
      <w:bodyDiv w:val="1"/>
      <w:marLeft w:val="0"/>
      <w:marRight w:val="0"/>
      <w:marTop w:val="0"/>
      <w:marBottom w:val="0"/>
      <w:divBdr>
        <w:top w:val="none" w:sz="0" w:space="0" w:color="auto"/>
        <w:left w:val="none" w:sz="0" w:space="0" w:color="auto"/>
        <w:bottom w:val="none" w:sz="0" w:space="0" w:color="auto"/>
        <w:right w:val="none" w:sz="0" w:space="0" w:color="auto"/>
      </w:divBdr>
    </w:div>
    <w:div w:id="373622625">
      <w:bodyDiv w:val="1"/>
      <w:marLeft w:val="0"/>
      <w:marRight w:val="0"/>
      <w:marTop w:val="0"/>
      <w:marBottom w:val="0"/>
      <w:divBdr>
        <w:top w:val="none" w:sz="0" w:space="0" w:color="auto"/>
        <w:left w:val="none" w:sz="0" w:space="0" w:color="auto"/>
        <w:bottom w:val="none" w:sz="0" w:space="0" w:color="auto"/>
        <w:right w:val="none" w:sz="0" w:space="0" w:color="auto"/>
      </w:divBdr>
    </w:div>
    <w:div w:id="392703870">
      <w:bodyDiv w:val="1"/>
      <w:marLeft w:val="0"/>
      <w:marRight w:val="0"/>
      <w:marTop w:val="0"/>
      <w:marBottom w:val="0"/>
      <w:divBdr>
        <w:top w:val="none" w:sz="0" w:space="0" w:color="auto"/>
        <w:left w:val="none" w:sz="0" w:space="0" w:color="auto"/>
        <w:bottom w:val="none" w:sz="0" w:space="0" w:color="auto"/>
        <w:right w:val="none" w:sz="0" w:space="0" w:color="auto"/>
      </w:divBdr>
    </w:div>
    <w:div w:id="400952403">
      <w:bodyDiv w:val="1"/>
      <w:marLeft w:val="0"/>
      <w:marRight w:val="0"/>
      <w:marTop w:val="0"/>
      <w:marBottom w:val="0"/>
      <w:divBdr>
        <w:top w:val="none" w:sz="0" w:space="0" w:color="auto"/>
        <w:left w:val="none" w:sz="0" w:space="0" w:color="auto"/>
        <w:bottom w:val="none" w:sz="0" w:space="0" w:color="auto"/>
        <w:right w:val="none" w:sz="0" w:space="0" w:color="auto"/>
      </w:divBdr>
    </w:div>
    <w:div w:id="422459645">
      <w:bodyDiv w:val="1"/>
      <w:marLeft w:val="0"/>
      <w:marRight w:val="0"/>
      <w:marTop w:val="0"/>
      <w:marBottom w:val="0"/>
      <w:divBdr>
        <w:top w:val="none" w:sz="0" w:space="0" w:color="auto"/>
        <w:left w:val="none" w:sz="0" w:space="0" w:color="auto"/>
        <w:bottom w:val="none" w:sz="0" w:space="0" w:color="auto"/>
        <w:right w:val="none" w:sz="0" w:space="0" w:color="auto"/>
      </w:divBdr>
    </w:div>
    <w:div w:id="451484197">
      <w:bodyDiv w:val="1"/>
      <w:marLeft w:val="0"/>
      <w:marRight w:val="0"/>
      <w:marTop w:val="0"/>
      <w:marBottom w:val="0"/>
      <w:divBdr>
        <w:top w:val="none" w:sz="0" w:space="0" w:color="auto"/>
        <w:left w:val="none" w:sz="0" w:space="0" w:color="auto"/>
        <w:bottom w:val="none" w:sz="0" w:space="0" w:color="auto"/>
        <w:right w:val="none" w:sz="0" w:space="0" w:color="auto"/>
      </w:divBdr>
    </w:div>
    <w:div w:id="461921984">
      <w:bodyDiv w:val="1"/>
      <w:marLeft w:val="0"/>
      <w:marRight w:val="0"/>
      <w:marTop w:val="0"/>
      <w:marBottom w:val="0"/>
      <w:divBdr>
        <w:top w:val="none" w:sz="0" w:space="0" w:color="auto"/>
        <w:left w:val="none" w:sz="0" w:space="0" w:color="auto"/>
        <w:bottom w:val="none" w:sz="0" w:space="0" w:color="auto"/>
        <w:right w:val="none" w:sz="0" w:space="0" w:color="auto"/>
      </w:divBdr>
    </w:div>
    <w:div w:id="606037500">
      <w:bodyDiv w:val="1"/>
      <w:marLeft w:val="0"/>
      <w:marRight w:val="0"/>
      <w:marTop w:val="0"/>
      <w:marBottom w:val="0"/>
      <w:divBdr>
        <w:top w:val="none" w:sz="0" w:space="0" w:color="auto"/>
        <w:left w:val="none" w:sz="0" w:space="0" w:color="auto"/>
        <w:bottom w:val="none" w:sz="0" w:space="0" w:color="auto"/>
        <w:right w:val="none" w:sz="0" w:space="0" w:color="auto"/>
      </w:divBdr>
    </w:div>
    <w:div w:id="612132083">
      <w:bodyDiv w:val="1"/>
      <w:marLeft w:val="0"/>
      <w:marRight w:val="0"/>
      <w:marTop w:val="0"/>
      <w:marBottom w:val="0"/>
      <w:divBdr>
        <w:top w:val="none" w:sz="0" w:space="0" w:color="auto"/>
        <w:left w:val="none" w:sz="0" w:space="0" w:color="auto"/>
        <w:bottom w:val="none" w:sz="0" w:space="0" w:color="auto"/>
        <w:right w:val="none" w:sz="0" w:space="0" w:color="auto"/>
      </w:divBdr>
      <w:divsChild>
        <w:div w:id="1607228213">
          <w:marLeft w:val="446"/>
          <w:marRight w:val="0"/>
          <w:marTop w:val="0"/>
          <w:marBottom w:val="120"/>
          <w:divBdr>
            <w:top w:val="none" w:sz="0" w:space="0" w:color="auto"/>
            <w:left w:val="none" w:sz="0" w:space="0" w:color="auto"/>
            <w:bottom w:val="none" w:sz="0" w:space="0" w:color="auto"/>
            <w:right w:val="none" w:sz="0" w:space="0" w:color="auto"/>
          </w:divBdr>
        </w:div>
      </w:divsChild>
    </w:div>
    <w:div w:id="647443399">
      <w:bodyDiv w:val="1"/>
      <w:marLeft w:val="0"/>
      <w:marRight w:val="0"/>
      <w:marTop w:val="0"/>
      <w:marBottom w:val="0"/>
      <w:divBdr>
        <w:top w:val="none" w:sz="0" w:space="0" w:color="auto"/>
        <w:left w:val="none" w:sz="0" w:space="0" w:color="auto"/>
        <w:bottom w:val="none" w:sz="0" w:space="0" w:color="auto"/>
        <w:right w:val="none" w:sz="0" w:space="0" w:color="auto"/>
      </w:divBdr>
    </w:div>
    <w:div w:id="682900572">
      <w:bodyDiv w:val="1"/>
      <w:marLeft w:val="0"/>
      <w:marRight w:val="0"/>
      <w:marTop w:val="0"/>
      <w:marBottom w:val="0"/>
      <w:divBdr>
        <w:top w:val="none" w:sz="0" w:space="0" w:color="auto"/>
        <w:left w:val="none" w:sz="0" w:space="0" w:color="auto"/>
        <w:bottom w:val="none" w:sz="0" w:space="0" w:color="auto"/>
        <w:right w:val="none" w:sz="0" w:space="0" w:color="auto"/>
      </w:divBdr>
    </w:div>
    <w:div w:id="726611584">
      <w:bodyDiv w:val="1"/>
      <w:marLeft w:val="0"/>
      <w:marRight w:val="0"/>
      <w:marTop w:val="0"/>
      <w:marBottom w:val="0"/>
      <w:divBdr>
        <w:top w:val="none" w:sz="0" w:space="0" w:color="auto"/>
        <w:left w:val="none" w:sz="0" w:space="0" w:color="auto"/>
        <w:bottom w:val="none" w:sz="0" w:space="0" w:color="auto"/>
        <w:right w:val="none" w:sz="0" w:space="0" w:color="auto"/>
      </w:divBdr>
      <w:divsChild>
        <w:div w:id="529874974">
          <w:marLeft w:val="907"/>
          <w:marRight w:val="0"/>
          <w:marTop w:val="60"/>
          <w:marBottom w:val="0"/>
          <w:divBdr>
            <w:top w:val="none" w:sz="0" w:space="0" w:color="auto"/>
            <w:left w:val="none" w:sz="0" w:space="0" w:color="auto"/>
            <w:bottom w:val="none" w:sz="0" w:space="0" w:color="auto"/>
            <w:right w:val="none" w:sz="0" w:space="0" w:color="auto"/>
          </w:divBdr>
        </w:div>
        <w:div w:id="615215110">
          <w:marLeft w:val="1166"/>
          <w:marRight w:val="0"/>
          <w:marTop w:val="60"/>
          <w:marBottom w:val="0"/>
          <w:divBdr>
            <w:top w:val="none" w:sz="0" w:space="0" w:color="auto"/>
            <w:left w:val="none" w:sz="0" w:space="0" w:color="auto"/>
            <w:bottom w:val="none" w:sz="0" w:space="0" w:color="auto"/>
            <w:right w:val="none" w:sz="0" w:space="0" w:color="auto"/>
          </w:divBdr>
        </w:div>
        <w:div w:id="722825439">
          <w:marLeft w:val="1166"/>
          <w:marRight w:val="0"/>
          <w:marTop w:val="60"/>
          <w:marBottom w:val="0"/>
          <w:divBdr>
            <w:top w:val="none" w:sz="0" w:space="0" w:color="auto"/>
            <w:left w:val="none" w:sz="0" w:space="0" w:color="auto"/>
            <w:bottom w:val="none" w:sz="0" w:space="0" w:color="auto"/>
            <w:right w:val="none" w:sz="0" w:space="0" w:color="auto"/>
          </w:divBdr>
        </w:div>
        <w:div w:id="931358148">
          <w:marLeft w:val="907"/>
          <w:marRight w:val="0"/>
          <w:marTop w:val="60"/>
          <w:marBottom w:val="0"/>
          <w:divBdr>
            <w:top w:val="none" w:sz="0" w:space="0" w:color="auto"/>
            <w:left w:val="none" w:sz="0" w:space="0" w:color="auto"/>
            <w:bottom w:val="none" w:sz="0" w:space="0" w:color="auto"/>
            <w:right w:val="none" w:sz="0" w:space="0" w:color="auto"/>
          </w:divBdr>
        </w:div>
        <w:div w:id="1011220755">
          <w:marLeft w:val="1166"/>
          <w:marRight w:val="0"/>
          <w:marTop w:val="60"/>
          <w:marBottom w:val="0"/>
          <w:divBdr>
            <w:top w:val="none" w:sz="0" w:space="0" w:color="auto"/>
            <w:left w:val="none" w:sz="0" w:space="0" w:color="auto"/>
            <w:bottom w:val="none" w:sz="0" w:space="0" w:color="auto"/>
            <w:right w:val="none" w:sz="0" w:space="0" w:color="auto"/>
          </w:divBdr>
        </w:div>
        <w:div w:id="1093169264">
          <w:marLeft w:val="1166"/>
          <w:marRight w:val="0"/>
          <w:marTop w:val="60"/>
          <w:marBottom w:val="0"/>
          <w:divBdr>
            <w:top w:val="none" w:sz="0" w:space="0" w:color="auto"/>
            <w:left w:val="none" w:sz="0" w:space="0" w:color="auto"/>
            <w:bottom w:val="none" w:sz="0" w:space="0" w:color="auto"/>
            <w:right w:val="none" w:sz="0" w:space="0" w:color="auto"/>
          </w:divBdr>
        </w:div>
        <w:div w:id="1111585524">
          <w:marLeft w:val="1166"/>
          <w:marRight w:val="0"/>
          <w:marTop w:val="60"/>
          <w:marBottom w:val="0"/>
          <w:divBdr>
            <w:top w:val="none" w:sz="0" w:space="0" w:color="auto"/>
            <w:left w:val="none" w:sz="0" w:space="0" w:color="auto"/>
            <w:bottom w:val="none" w:sz="0" w:space="0" w:color="auto"/>
            <w:right w:val="none" w:sz="0" w:space="0" w:color="auto"/>
          </w:divBdr>
        </w:div>
        <w:div w:id="1237588021">
          <w:marLeft w:val="1166"/>
          <w:marRight w:val="0"/>
          <w:marTop w:val="60"/>
          <w:marBottom w:val="0"/>
          <w:divBdr>
            <w:top w:val="none" w:sz="0" w:space="0" w:color="auto"/>
            <w:left w:val="none" w:sz="0" w:space="0" w:color="auto"/>
            <w:bottom w:val="none" w:sz="0" w:space="0" w:color="auto"/>
            <w:right w:val="none" w:sz="0" w:space="0" w:color="auto"/>
          </w:divBdr>
        </w:div>
        <w:div w:id="1621644652">
          <w:marLeft w:val="907"/>
          <w:marRight w:val="0"/>
          <w:marTop w:val="60"/>
          <w:marBottom w:val="0"/>
          <w:divBdr>
            <w:top w:val="none" w:sz="0" w:space="0" w:color="auto"/>
            <w:left w:val="none" w:sz="0" w:space="0" w:color="auto"/>
            <w:bottom w:val="none" w:sz="0" w:space="0" w:color="auto"/>
            <w:right w:val="none" w:sz="0" w:space="0" w:color="auto"/>
          </w:divBdr>
        </w:div>
        <w:div w:id="1762332562">
          <w:marLeft w:val="907"/>
          <w:marRight w:val="0"/>
          <w:marTop w:val="60"/>
          <w:marBottom w:val="0"/>
          <w:divBdr>
            <w:top w:val="none" w:sz="0" w:space="0" w:color="auto"/>
            <w:left w:val="none" w:sz="0" w:space="0" w:color="auto"/>
            <w:bottom w:val="none" w:sz="0" w:space="0" w:color="auto"/>
            <w:right w:val="none" w:sz="0" w:space="0" w:color="auto"/>
          </w:divBdr>
        </w:div>
      </w:divsChild>
    </w:div>
    <w:div w:id="735129725">
      <w:bodyDiv w:val="1"/>
      <w:marLeft w:val="0"/>
      <w:marRight w:val="0"/>
      <w:marTop w:val="0"/>
      <w:marBottom w:val="0"/>
      <w:divBdr>
        <w:top w:val="none" w:sz="0" w:space="0" w:color="auto"/>
        <w:left w:val="none" w:sz="0" w:space="0" w:color="auto"/>
        <w:bottom w:val="none" w:sz="0" w:space="0" w:color="auto"/>
        <w:right w:val="none" w:sz="0" w:space="0" w:color="auto"/>
      </w:divBdr>
    </w:div>
    <w:div w:id="754744944">
      <w:bodyDiv w:val="1"/>
      <w:marLeft w:val="0"/>
      <w:marRight w:val="0"/>
      <w:marTop w:val="0"/>
      <w:marBottom w:val="0"/>
      <w:divBdr>
        <w:top w:val="none" w:sz="0" w:space="0" w:color="auto"/>
        <w:left w:val="none" w:sz="0" w:space="0" w:color="auto"/>
        <w:bottom w:val="none" w:sz="0" w:space="0" w:color="auto"/>
        <w:right w:val="none" w:sz="0" w:space="0" w:color="auto"/>
      </w:divBdr>
    </w:div>
    <w:div w:id="762919345">
      <w:bodyDiv w:val="1"/>
      <w:marLeft w:val="0"/>
      <w:marRight w:val="0"/>
      <w:marTop w:val="0"/>
      <w:marBottom w:val="0"/>
      <w:divBdr>
        <w:top w:val="none" w:sz="0" w:space="0" w:color="auto"/>
        <w:left w:val="none" w:sz="0" w:space="0" w:color="auto"/>
        <w:bottom w:val="none" w:sz="0" w:space="0" w:color="auto"/>
        <w:right w:val="none" w:sz="0" w:space="0" w:color="auto"/>
      </w:divBdr>
    </w:div>
    <w:div w:id="783887240">
      <w:bodyDiv w:val="1"/>
      <w:marLeft w:val="0"/>
      <w:marRight w:val="0"/>
      <w:marTop w:val="0"/>
      <w:marBottom w:val="0"/>
      <w:divBdr>
        <w:top w:val="none" w:sz="0" w:space="0" w:color="auto"/>
        <w:left w:val="none" w:sz="0" w:space="0" w:color="auto"/>
        <w:bottom w:val="none" w:sz="0" w:space="0" w:color="auto"/>
        <w:right w:val="none" w:sz="0" w:space="0" w:color="auto"/>
      </w:divBdr>
    </w:div>
    <w:div w:id="790589789">
      <w:bodyDiv w:val="1"/>
      <w:marLeft w:val="0"/>
      <w:marRight w:val="0"/>
      <w:marTop w:val="0"/>
      <w:marBottom w:val="0"/>
      <w:divBdr>
        <w:top w:val="single" w:sz="2" w:space="0" w:color="808080"/>
        <w:left w:val="single" w:sz="2" w:space="0" w:color="808080"/>
        <w:bottom w:val="single" w:sz="2" w:space="0" w:color="808080"/>
        <w:right w:val="single" w:sz="2" w:space="0" w:color="808080"/>
      </w:divBdr>
      <w:divsChild>
        <w:div w:id="1818104377">
          <w:marLeft w:val="0"/>
          <w:marRight w:val="0"/>
          <w:marTop w:val="100"/>
          <w:marBottom w:val="100"/>
          <w:divBdr>
            <w:top w:val="single" w:sz="2" w:space="0" w:color="008000"/>
            <w:left w:val="single" w:sz="2" w:space="0" w:color="008000"/>
            <w:bottom w:val="single" w:sz="2" w:space="0" w:color="008000"/>
            <w:right w:val="single" w:sz="2" w:space="0" w:color="008000"/>
          </w:divBdr>
          <w:divsChild>
            <w:div w:id="206334266">
              <w:marLeft w:val="0"/>
              <w:marRight w:val="0"/>
              <w:marTop w:val="100"/>
              <w:marBottom w:val="100"/>
              <w:divBdr>
                <w:top w:val="single" w:sz="2" w:space="0" w:color="0000FF"/>
                <w:left w:val="single" w:sz="2" w:space="0" w:color="0000FF"/>
                <w:bottom w:val="single" w:sz="2" w:space="0" w:color="0000FF"/>
                <w:right w:val="single" w:sz="2" w:space="0" w:color="0000FF"/>
              </w:divBdr>
              <w:divsChild>
                <w:div w:id="130758180">
                  <w:marLeft w:val="0"/>
                  <w:marRight w:val="0"/>
                  <w:marTop w:val="0"/>
                  <w:marBottom w:val="0"/>
                  <w:divBdr>
                    <w:top w:val="none" w:sz="0" w:space="0" w:color="auto"/>
                    <w:left w:val="none" w:sz="0" w:space="0" w:color="auto"/>
                    <w:bottom w:val="none" w:sz="0" w:space="0" w:color="auto"/>
                    <w:right w:val="none" w:sz="0" w:space="0" w:color="auto"/>
                  </w:divBdr>
                  <w:divsChild>
                    <w:div w:id="10095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82812">
      <w:bodyDiv w:val="1"/>
      <w:marLeft w:val="0"/>
      <w:marRight w:val="0"/>
      <w:marTop w:val="0"/>
      <w:marBottom w:val="0"/>
      <w:divBdr>
        <w:top w:val="none" w:sz="0" w:space="0" w:color="auto"/>
        <w:left w:val="none" w:sz="0" w:space="0" w:color="auto"/>
        <w:bottom w:val="none" w:sz="0" w:space="0" w:color="auto"/>
        <w:right w:val="none" w:sz="0" w:space="0" w:color="auto"/>
      </w:divBdr>
    </w:div>
    <w:div w:id="863250831">
      <w:bodyDiv w:val="1"/>
      <w:marLeft w:val="0"/>
      <w:marRight w:val="0"/>
      <w:marTop w:val="0"/>
      <w:marBottom w:val="0"/>
      <w:divBdr>
        <w:top w:val="none" w:sz="0" w:space="0" w:color="auto"/>
        <w:left w:val="none" w:sz="0" w:space="0" w:color="auto"/>
        <w:bottom w:val="none" w:sz="0" w:space="0" w:color="auto"/>
        <w:right w:val="none" w:sz="0" w:space="0" w:color="auto"/>
      </w:divBdr>
    </w:div>
    <w:div w:id="905189490">
      <w:bodyDiv w:val="1"/>
      <w:marLeft w:val="0"/>
      <w:marRight w:val="0"/>
      <w:marTop w:val="0"/>
      <w:marBottom w:val="0"/>
      <w:divBdr>
        <w:top w:val="none" w:sz="0" w:space="0" w:color="auto"/>
        <w:left w:val="none" w:sz="0" w:space="0" w:color="auto"/>
        <w:bottom w:val="none" w:sz="0" w:space="0" w:color="auto"/>
        <w:right w:val="none" w:sz="0" w:space="0" w:color="auto"/>
      </w:divBdr>
    </w:div>
    <w:div w:id="907574898">
      <w:bodyDiv w:val="1"/>
      <w:marLeft w:val="0"/>
      <w:marRight w:val="0"/>
      <w:marTop w:val="0"/>
      <w:marBottom w:val="0"/>
      <w:divBdr>
        <w:top w:val="none" w:sz="0" w:space="0" w:color="auto"/>
        <w:left w:val="none" w:sz="0" w:space="0" w:color="auto"/>
        <w:bottom w:val="none" w:sz="0" w:space="0" w:color="auto"/>
        <w:right w:val="none" w:sz="0" w:space="0" w:color="auto"/>
      </w:divBdr>
    </w:div>
    <w:div w:id="945580446">
      <w:bodyDiv w:val="1"/>
      <w:marLeft w:val="0"/>
      <w:marRight w:val="0"/>
      <w:marTop w:val="0"/>
      <w:marBottom w:val="0"/>
      <w:divBdr>
        <w:top w:val="none" w:sz="0" w:space="0" w:color="auto"/>
        <w:left w:val="none" w:sz="0" w:space="0" w:color="auto"/>
        <w:bottom w:val="none" w:sz="0" w:space="0" w:color="auto"/>
        <w:right w:val="none" w:sz="0" w:space="0" w:color="auto"/>
      </w:divBdr>
    </w:div>
    <w:div w:id="1051197619">
      <w:bodyDiv w:val="1"/>
      <w:marLeft w:val="0"/>
      <w:marRight w:val="0"/>
      <w:marTop w:val="0"/>
      <w:marBottom w:val="0"/>
      <w:divBdr>
        <w:top w:val="none" w:sz="0" w:space="0" w:color="auto"/>
        <w:left w:val="none" w:sz="0" w:space="0" w:color="auto"/>
        <w:bottom w:val="none" w:sz="0" w:space="0" w:color="auto"/>
        <w:right w:val="none" w:sz="0" w:space="0" w:color="auto"/>
      </w:divBdr>
    </w:div>
    <w:div w:id="1071460353">
      <w:bodyDiv w:val="1"/>
      <w:marLeft w:val="0"/>
      <w:marRight w:val="0"/>
      <w:marTop w:val="0"/>
      <w:marBottom w:val="0"/>
      <w:divBdr>
        <w:top w:val="none" w:sz="0" w:space="0" w:color="auto"/>
        <w:left w:val="none" w:sz="0" w:space="0" w:color="auto"/>
        <w:bottom w:val="none" w:sz="0" w:space="0" w:color="auto"/>
        <w:right w:val="none" w:sz="0" w:space="0" w:color="auto"/>
      </w:divBdr>
    </w:div>
    <w:div w:id="1073963762">
      <w:bodyDiv w:val="1"/>
      <w:marLeft w:val="0"/>
      <w:marRight w:val="0"/>
      <w:marTop w:val="0"/>
      <w:marBottom w:val="0"/>
      <w:divBdr>
        <w:top w:val="none" w:sz="0" w:space="0" w:color="auto"/>
        <w:left w:val="none" w:sz="0" w:space="0" w:color="auto"/>
        <w:bottom w:val="none" w:sz="0" w:space="0" w:color="auto"/>
        <w:right w:val="none" w:sz="0" w:space="0" w:color="auto"/>
      </w:divBdr>
    </w:div>
    <w:div w:id="1102847170">
      <w:bodyDiv w:val="1"/>
      <w:marLeft w:val="0"/>
      <w:marRight w:val="0"/>
      <w:marTop w:val="0"/>
      <w:marBottom w:val="0"/>
      <w:divBdr>
        <w:top w:val="none" w:sz="0" w:space="0" w:color="auto"/>
        <w:left w:val="none" w:sz="0" w:space="0" w:color="auto"/>
        <w:bottom w:val="none" w:sz="0" w:space="0" w:color="auto"/>
        <w:right w:val="none" w:sz="0" w:space="0" w:color="auto"/>
      </w:divBdr>
    </w:div>
    <w:div w:id="1117069749">
      <w:bodyDiv w:val="1"/>
      <w:marLeft w:val="0"/>
      <w:marRight w:val="0"/>
      <w:marTop w:val="0"/>
      <w:marBottom w:val="0"/>
      <w:divBdr>
        <w:top w:val="none" w:sz="0" w:space="0" w:color="auto"/>
        <w:left w:val="none" w:sz="0" w:space="0" w:color="auto"/>
        <w:bottom w:val="none" w:sz="0" w:space="0" w:color="auto"/>
        <w:right w:val="none" w:sz="0" w:space="0" w:color="auto"/>
      </w:divBdr>
    </w:div>
    <w:div w:id="1127552767">
      <w:bodyDiv w:val="1"/>
      <w:marLeft w:val="0"/>
      <w:marRight w:val="0"/>
      <w:marTop w:val="0"/>
      <w:marBottom w:val="0"/>
      <w:divBdr>
        <w:top w:val="none" w:sz="0" w:space="0" w:color="auto"/>
        <w:left w:val="none" w:sz="0" w:space="0" w:color="auto"/>
        <w:bottom w:val="none" w:sz="0" w:space="0" w:color="auto"/>
        <w:right w:val="none" w:sz="0" w:space="0" w:color="auto"/>
      </w:divBdr>
      <w:divsChild>
        <w:div w:id="60562659">
          <w:marLeft w:val="1094"/>
          <w:marRight w:val="0"/>
          <w:marTop w:val="86"/>
          <w:marBottom w:val="0"/>
          <w:divBdr>
            <w:top w:val="none" w:sz="0" w:space="0" w:color="auto"/>
            <w:left w:val="none" w:sz="0" w:space="0" w:color="auto"/>
            <w:bottom w:val="none" w:sz="0" w:space="0" w:color="auto"/>
            <w:right w:val="none" w:sz="0" w:space="0" w:color="auto"/>
          </w:divBdr>
        </w:div>
        <w:div w:id="67582638">
          <w:marLeft w:val="1080"/>
          <w:marRight w:val="0"/>
          <w:marTop w:val="86"/>
          <w:marBottom w:val="0"/>
          <w:divBdr>
            <w:top w:val="none" w:sz="0" w:space="0" w:color="auto"/>
            <w:left w:val="none" w:sz="0" w:space="0" w:color="auto"/>
            <w:bottom w:val="none" w:sz="0" w:space="0" w:color="auto"/>
            <w:right w:val="none" w:sz="0" w:space="0" w:color="auto"/>
          </w:divBdr>
        </w:div>
        <w:div w:id="228075776">
          <w:marLeft w:val="1080"/>
          <w:marRight w:val="0"/>
          <w:marTop w:val="86"/>
          <w:marBottom w:val="0"/>
          <w:divBdr>
            <w:top w:val="none" w:sz="0" w:space="0" w:color="auto"/>
            <w:left w:val="none" w:sz="0" w:space="0" w:color="auto"/>
            <w:bottom w:val="none" w:sz="0" w:space="0" w:color="auto"/>
            <w:right w:val="none" w:sz="0" w:space="0" w:color="auto"/>
          </w:divBdr>
        </w:div>
        <w:div w:id="279997012">
          <w:marLeft w:val="720"/>
          <w:marRight w:val="0"/>
          <w:marTop w:val="134"/>
          <w:marBottom w:val="0"/>
          <w:divBdr>
            <w:top w:val="none" w:sz="0" w:space="0" w:color="auto"/>
            <w:left w:val="none" w:sz="0" w:space="0" w:color="auto"/>
            <w:bottom w:val="none" w:sz="0" w:space="0" w:color="auto"/>
            <w:right w:val="none" w:sz="0" w:space="0" w:color="auto"/>
          </w:divBdr>
        </w:div>
        <w:div w:id="540046943">
          <w:marLeft w:val="706"/>
          <w:marRight w:val="0"/>
          <w:marTop w:val="134"/>
          <w:marBottom w:val="0"/>
          <w:divBdr>
            <w:top w:val="none" w:sz="0" w:space="0" w:color="auto"/>
            <w:left w:val="none" w:sz="0" w:space="0" w:color="auto"/>
            <w:bottom w:val="none" w:sz="0" w:space="0" w:color="auto"/>
            <w:right w:val="none" w:sz="0" w:space="0" w:color="auto"/>
          </w:divBdr>
        </w:div>
        <w:div w:id="816385974">
          <w:marLeft w:val="1080"/>
          <w:marRight w:val="0"/>
          <w:marTop w:val="86"/>
          <w:marBottom w:val="0"/>
          <w:divBdr>
            <w:top w:val="none" w:sz="0" w:space="0" w:color="auto"/>
            <w:left w:val="none" w:sz="0" w:space="0" w:color="auto"/>
            <w:bottom w:val="none" w:sz="0" w:space="0" w:color="auto"/>
            <w:right w:val="none" w:sz="0" w:space="0" w:color="auto"/>
          </w:divBdr>
        </w:div>
        <w:div w:id="836463279">
          <w:marLeft w:val="1080"/>
          <w:marRight w:val="0"/>
          <w:marTop w:val="86"/>
          <w:marBottom w:val="0"/>
          <w:divBdr>
            <w:top w:val="none" w:sz="0" w:space="0" w:color="auto"/>
            <w:left w:val="none" w:sz="0" w:space="0" w:color="auto"/>
            <w:bottom w:val="none" w:sz="0" w:space="0" w:color="auto"/>
            <w:right w:val="none" w:sz="0" w:space="0" w:color="auto"/>
          </w:divBdr>
        </w:div>
        <w:div w:id="1102335984">
          <w:marLeft w:val="720"/>
          <w:marRight w:val="0"/>
          <w:marTop w:val="134"/>
          <w:marBottom w:val="0"/>
          <w:divBdr>
            <w:top w:val="none" w:sz="0" w:space="0" w:color="auto"/>
            <w:left w:val="none" w:sz="0" w:space="0" w:color="auto"/>
            <w:bottom w:val="none" w:sz="0" w:space="0" w:color="auto"/>
            <w:right w:val="none" w:sz="0" w:space="0" w:color="auto"/>
          </w:divBdr>
        </w:div>
        <w:div w:id="1241020230">
          <w:marLeft w:val="1094"/>
          <w:marRight w:val="0"/>
          <w:marTop w:val="86"/>
          <w:marBottom w:val="0"/>
          <w:divBdr>
            <w:top w:val="none" w:sz="0" w:space="0" w:color="auto"/>
            <w:left w:val="none" w:sz="0" w:space="0" w:color="auto"/>
            <w:bottom w:val="none" w:sz="0" w:space="0" w:color="auto"/>
            <w:right w:val="none" w:sz="0" w:space="0" w:color="auto"/>
          </w:divBdr>
        </w:div>
        <w:div w:id="1367757695">
          <w:marLeft w:val="720"/>
          <w:marRight w:val="0"/>
          <w:marTop w:val="134"/>
          <w:marBottom w:val="0"/>
          <w:divBdr>
            <w:top w:val="none" w:sz="0" w:space="0" w:color="auto"/>
            <w:left w:val="none" w:sz="0" w:space="0" w:color="auto"/>
            <w:bottom w:val="none" w:sz="0" w:space="0" w:color="auto"/>
            <w:right w:val="none" w:sz="0" w:space="0" w:color="auto"/>
          </w:divBdr>
        </w:div>
        <w:div w:id="1624386539">
          <w:marLeft w:val="1080"/>
          <w:marRight w:val="0"/>
          <w:marTop w:val="86"/>
          <w:marBottom w:val="0"/>
          <w:divBdr>
            <w:top w:val="none" w:sz="0" w:space="0" w:color="auto"/>
            <w:left w:val="none" w:sz="0" w:space="0" w:color="auto"/>
            <w:bottom w:val="none" w:sz="0" w:space="0" w:color="auto"/>
            <w:right w:val="none" w:sz="0" w:space="0" w:color="auto"/>
          </w:divBdr>
        </w:div>
        <w:div w:id="1802843391">
          <w:marLeft w:val="1080"/>
          <w:marRight w:val="0"/>
          <w:marTop w:val="86"/>
          <w:marBottom w:val="0"/>
          <w:divBdr>
            <w:top w:val="none" w:sz="0" w:space="0" w:color="auto"/>
            <w:left w:val="none" w:sz="0" w:space="0" w:color="auto"/>
            <w:bottom w:val="none" w:sz="0" w:space="0" w:color="auto"/>
            <w:right w:val="none" w:sz="0" w:space="0" w:color="auto"/>
          </w:divBdr>
        </w:div>
        <w:div w:id="1807233511">
          <w:marLeft w:val="1094"/>
          <w:marRight w:val="0"/>
          <w:marTop w:val="86"/>
          <w:marBottom w:val="0"/>
          <w:divBdr>
            <w:top w:val="none" w:sz="0" w:space="0" w:color="auto"/>
            <w:left w:val="none" w:sz="0" w:space="0" w:color="auto"/>
            <w:bottom w:val="none" w:sz="0" w:space="0" w:color="auto"/>
            <w:right w:val="none" w:sz="0" w:space="0" w:color="auto"/>
          </w:divBdr>
        </w:div>
        <w:div w:id="1952591921">
          <w:marLeft w:val="1094"/>
          <w:marRight w:val="0"/>
          <w:marTop w:val="86"/>
          <w:marBottom w:val="0"/>
          <w:divBdr>
            <w:top w:val="none" w:sz="0" w:space="0" w:color="auto"/>
            <w:left w:val="none" w:sz="0" w:space="0" w:color="auto"/>
            <w:bottom w:val="none" w:sz="0" w:space="0" w:color="auto"/>
            <w:right w:val="none" w:sz="0" w:space="0" w:color="auto"/>
          </w:divBdr>
        </w:div>
      </w:divsChild>
    </w:div>
    <w:div w:id="1135563609">
      <w:bodyDiv w:val="1"/>
      <w:marLeft w:val="0"/>
      <w:marRight w:val="0"/>
      <w:marTop w:val="0"/>
      <w:marBottom w:val="0"/>
      <w:divBdr>
        <w:top w:val="none" w:sz="0" w:space="0" w:color="auto"/>
        <w:left w:val="none" w:sz="0" w:space="0" w:color="auto"/>
        <w:bottom w:val="none" w:sz="0" w:space="0" w:color="auto"/>
        <w:right w:val="none" w:sz="0" w:space="0" w:color="auto"/>
      </w:divBdr>
    </w:div>
    <w:div w:id="1168908310">
      <w:bodyDiv w:val="1"/>
      <w:marLeft w:val="0"/>
      <w:marRight w:val="0"/>
      <w:marTop w:val="0"/>
      <w:marBottom w:val="0"/>
      <w:divBdr>
        <w:top w:val="none" w:sz="0" w:space="0" w:color="auto"/>
        <w:left w:val="none" w:sz="0" w:space="0" w:color="auto"/>
        <w:bottom w:val="none" w:sz="0" w:space="0" w:color="auto"/>
        <w:right w:val="none" w:sz="0" w:space="0" w:color="auto"/>
      </w:divBdr>
      <w:divsChild>
        <w:div w:id="2029409798">
          <w:marLeft w:val="0"/>
          <w:marRight w:val="0"/>
          <w:marTop w:val="0"/>
          <w:marBottom w:val="0"/>
          <w:divBdr>
            <w:top w:val="none" w:sz="0" w:space="0" w:color="auto"/>
            <w:left w:val="none" w:sz="0" w:space="0" w:color="auto"/>
            <w:bottom w:val="none" w:sz="0" w:space="0" w:color="auto"/>
            <w:right w:val="none" w:sz="0" w:space="0" w:color="auto"/>
          </w:divBdr>
          <w:divsChild>
            <w:div w:id="2113822506">
              <w:marLeft w:val="750"/>
              <w:marRight w:val="750"/>
              <w:marTop w:val="100"/>
              <w:marBottom w:val="0"/>
              <w:divBdr>
                <w:top w:val="none" w:sz="0" w:space="0" w:color="auto"/>
                <w:left w:val="none" w:sz="0" w:space="0" w:color="auto"/>
                <w:bottom w:val="none" w:sz="0" w:space="0" w:color="auto"/>
                <w:right w:val="none" w:sz="0" w:space="0" w:color="auto"/>
              </w:divBdr>
              <w:divsChild>
                <w:div w:id="273750775">
                  <w:marLeft w:val="0"/>
                  <w:marRight w:val="0"/>
                  <w:marTop w:val="0"/>
                  <w:marBottom w:val="0"/>
                  <w:divBdr>
                    <w:top w:val="none" w:sz="0" w:space="0" w:color="auto"/>
                    <w:left w:val="none" w:sz="0" w:space="0" w:color="auto"/>
                    <w:bottom w:val="none" w:sz="0" w:space="0" w:color="auto"/>
                    <w:right w:val="none" w:sz="0" w:space="0" w:color="auto"/>
                  </w:divBdr>
                  <w:divsChild>
                    <w:div w:id="1205825174">
                      <w:marLeft w:val="2940"/>
                      <w:marRight w:val="0"/>
                      <w:marTop w:val="0"/>
                      <w:marBottom w:val="0"/>
                      <w:divBdr>
                        <w:top w:val="none" w:sz="0" w:space="0" w:color="auto"/>
                        <w:left w:val="none" w:sz="0" w:space="0" w:color="auto"/>
                        <w:bottom w:val="none" w:sz="0" w:space="0" w:color="auto"/>
                        <w:right w:val="none" w:sz="0" w:space="0" w:color="auto"/>
                      </w:divBdr>
                      <w:divsChild>
                        <w:div w:id="1108887956">
                          <w:marLeft w:val="0"/>
                          <w:marRight w:val="0"/>
                          <w:marTop w:val="0"/>
                          <w:marBottom w:val="0"/>
                          <w:divBdr>
                            <w:top w:val="none" w:sz="0" w:space="0" w:color="auto"/>
                            <w:left w:val="none" w:sz="0" w:space="0" w:color="auto"/>
                            <w:bottom w:val="none" w:sz="0" w:space="0" w:color="auto"/>
                            <w:right w:val="none" w:sz="0" w:space="0" w:color="auto"/>
                          </w:divBdr>
                          <w:divsChild>
                            <w:div w:id="1202403911">
                              <w:marLeft w:val="0"/>
                              <w:marRight w:val="0"/>
                              <w:marTop w:val="0"/>
                              <w:marBottom w:val="0"/>
                              <w:divBdr>
                                <w:top w:val="none" w:sz="0" w:space="0" w:color="auto"/>
                                <w:left w:val="none" w:sz="0" w:space="0" w:color="auto"/>
                                <w:bottom w:val="none" w:sz="0" w:space="0" w:color="auto"/>
                                <w:right w:val="none" w:sz="0" w:space="0" w:color="auto"/>
                              </w:divBdr>
                              <w:divsChild>
                                <w:div w:id="256137417">
                                  <w:marLeft w:val="0"/>
                                  <w:marRight w:val="0"/>
                                  <w:marTop w:val="0"/>
                                  <w:marBottom w:val="0"/>
                                  <w:divBdr>
                                    <w:top w:val="none" w:sz="0" w:space="0" w:color="auto"/>
                                    <w:left w:val="none" w:sz="0" w:space="0" w:color="auto"/>
                                    <w:bottom w:val="none" w:sz="0" w:space="0" w:color="auto"/>
                                    <w:right w:val="none" w:sz="0" w:space="0" w:color="auto"/>
                                  </w:divBdr>
                                  <w:divsChild>
                                    <w:div w:id="2105177507">
                                      <w:marLeft w:val="0"/>
                                      <w:marRight w:val="0"/>
                                      <w:marTop w:val="0"/>
                                      <w:marBottom w:val="0"/>
                                      <w:divBdr>
                                        <w:top w:val="none" w:sz="0" w:space="0" w:color="auto"/>
                                        <w:left w:val="none" w:sz="0" w:space="0" w:color="auto"/>
                                        <w:bottom w:val="none" w:sz="0" w:space="0" w:color="auto"/>
                                        <w:right w:val="none" w:sz="0" w:space="0" w:color="auto"/>
                                      </w:divBdr>
                                      <w:divsChild>
                                        <w:div w:id="898058221">
                                          <w:marLeft w:val="0"/>
                                          <w:marRight w:val="0"/>
                                          <w:marTop w:val="0"/>
                                          <w:marBottom w:val="0"/>
                                          <w:divBdr>
                                            <w:top w:val="none" w:sz="0" w:space="0" w:color="auto"/>
                                            <w:left w:val="none" w:sz="0" w:space="0" w:color="auto"/>
                                            <w:bottom w:val="none" w:sz="0" w:space="0" w:color="auto"/>
                                            <w:right w:val="none" w:sz="0" w:space="0" w:color="auto"/>
                                          </w:divBdr>
                                          <w:divsChild>
                                            <w:div w:id="296224419">
                                              <w:marLeft w:val="0"/>
                                              <w:marRight w:val="0"/>
                                              <w:marTop w:val="0"/>
                                              <w:marBottom w:val="0"/>
                                              <w:divBdr>
                                                <w:top w:val="none" w:sz="0" w:space="0" w:color="auto"/>
                                                <w:left w:val="none" w:sz="0" w:space="0" w:color="auto"/>
                                                <w:bottom w:val="none" w:sz="0" w:space="0" w:color="auto"/>
                                                <w:right w:val="none" w:sz="0" w:space="0" w:color="auto"/>
                                              </w:divBdr>
                                              <w:divsChild>
                                                <w:div w:id="464275955">
                                                  <w:marLeft w:val="0"/>
                                                  <w:marRight w:val="0"/>
                                                  <w:marTop w:val="0"/>
                                                  <w:marBottom w:val="0"/>
                                                  <w:divBdr>
                                                    <w:top w:val="none" w:sz="0" w:space="0" w:color="auto"/>
                                                    <w:left w:val="none" w:sz="0" w:space="0" w:color="auto"/>
                                                    <w:bottom w:val="none" w:sz="0" w:space="0" w:color="auto"/>
                                                    <w:right w:val="none" w:sz="0" w:space="0" w:color="auto"/>
                                                  </w:divBdr>
                                                  <w:divsChild>
                                                    <w:div w:id="1111392042">
                                                      <w:marLeft w:val="0"/>
                                                      <w:marRight w:val="0"/>
                                                      <w:marTop w:val="0"/>
                                                      <w:marBottom w:val="0"/>
                                                      <w:divBdr>
                                                        <w:top w:val="none" w:sz="0" w:space="0" w:color="auto"/>
                                                        <w:left w:val="none" w:sz="0" w:space="0" w:color="auto"/>
                                                        <w:bottom w:val="none" w:sz="0" w:space="0" w:color="auto"/>
                                                        <w:right w:val="none" w:sz="0" w:space="0" w:color="auto"/>
                                                      </w:divBdr>
                                                      <w:divsChild>
                                                        <w:div w:id="2114979162">
                                                          <w:marLeft w:val="0"/>
                                                          <w:marRight w:val="0"/>
                                                          <w:marTop w:val="0"/>
                                                          <w:marBottom w:val="0"/>
                                                          <w:divBdr>
                                                            <w:top w:val="none" w:sz="0" w:space="0" w:color="auto"/>
                                                            <w:left w:val="none" w:sz="0" w:space="0" w:color="auto"/>
                                                            <w:bottom w:val="none" w:sz="0" w:space="0" w:color="auto"/>
                                                            <w:right w:val="none" w:sz="0" w:space="0" w:color="auto"/>
                                                          </w:divBdr>
                                                          <w:divsChild>
                                                            <w:div w:id="1189104805">
                                                              <w:marLeft w:val="15"/>
                                                              <w:marRight w:val="15"/>
                                                              <w:marTop w:val="15"/>
                                                              <w:marBottom w:val="15"/>
                                                              <w:divBdr>
                                                                <w:top w:val="none" w:sz="0" w:space="0" w:color="auto"/>
                                                                <w:left w:val="none" w:sz="0" w:space="0" w:color="auto"/>
                                                                <w:bottom w:val="none" w:sz="0" w:space="0" w:color="auto"/>
                                                                <w:right w:val="none" w:sz="0" w:space="0" w:color="auto"/>
                                                              </w:divBdr>
                                                              <w:divsChild>
                                                                <w:div w:id="1789354490">
                                                                  <w:marLeft w:val="0"/>
                                                                  <w:marRight w:val="0"/>
                                                                  <w:marTop w:val="0"/>
                                                                  <w:marBottom w:val="0"/>
                                                                  <w:divBdr>
                                                                    <w:top w:val="none" w:sz="0" w:space="0" w:color="auto"/>
                                                                    <w:left w:val="none" w:sz="0" w:space="0" w:color="auto"/>
                                                                    <w:bottom w:val="none" w:sz="0" w:space="0" w:color="auto"/>
                                                                    <w:right w:val="none" w:sz="0" w:space="0" w:color="auto"/>
                                                                  </w:divBdr>
                                                                  <w:divsChild>
                                                                    <w:div w:id="2220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06018517">
      <w:bodyDiv w:val="1"/>
      <w:marLeft w:val="0"/>
      <w:marRight w:val="0"/>
      <w:marTop w:val="0"/>
      <w:marBottom w:val="0"/>
      <w:divBdr>
        <w:top w:val="none" w:sz="0" w:space="0" w:color="auto"/>
        <w:left w:val="none" w:sz="0" w:space="0" w:color="auto"/>
        <w:bottom w:val="none" w:sz="0" w:space="0" w:color="auto"/>
        <w:right w:val="none" w:sz="0" w:space="0" w:color="auto"/>
      </w:divBdr>
    </w:div>
    <w:div w:id="1233151273">
      <w:bodyDiv w:val="1"/>
      <w:marLeft w:val="0"/>
      <w:marRight w:val="0"/>
      <w:marTop w:val="0"/>
      <w:marBottom w:val="0"/>
      <w:divBdr>
        <w:top w:val="none" w:sz="0" w:space="0" w:color="auto"/>
        <w:left w:val="none" w:sz="0" w:space="0" w:color="auto"/>
        <w:bottom w:val="none" w:sz="0" w:space="0" w:color="auto"/>
        <w:right w:val="none" w:sz="0" w:space="0" w:color="auto"/>
      </w:divBdr>
      <w:divsChild>
        <w:div w:id="1338003443">
          <w:marLeft w:val="0"/>
          <w:marRight w:val="0"/>
          <w:marTop w:val="0"/>
          <w:marBottom w:val="0"/>
          <w:divBdr>
            <w:top w:val="none" w:sz="0" w:space="0" w:color="auto"/>
            <w:left w:val="none" w:sz="0" w:space="0" w:color="auto"/>
            <w:bottom w:val="none" w:sz="0" w:space="0" w:color="auto"/>
            <w:right w:val="none" w:sz="0" w:space="0" w:color="auto"/>
          </w:divBdr>
          <w:divsChild>
            <w:div w:id="1760369404">
              <w:marLeft w:val="750"/>
              <w:marRight w:val="750"/>
              <w:marTop w:val="100"/>
              <w:marBottom w:val="0"/>
              <w:divBdr>
                <w:top w:val="none" w:sz="0" w:space="0" w:color="auto"/>
                <w:left w:val="none" w:sz="0" w:space="0" w:color="auto"/>
                <w:bottom w:val="none" w:sz="0" w:space="0" w:color="auto"/>
                <w:right w:val="none" w:sz="0" w:space="0" w:color="auto"/>
              </w:divBdr>
              <w:divsChild>
                <w:div w:id="1560482319">
                  <w:marLeft w:val="0"/>
                  <w:marRight w:val="0"/>
                  <w:marTop w:val="0"/>
                  <w:marBottom w:val="0"/>
                  <w:divBdr>
                    <w:top w:val="none" w:sz="0" w:space="0" w:color="auto"/>
                    <w:left w:val="none" w:sz="0" w:space="0" w:color="auto"/>
                    <w:bottom w:val="none" w:sz="0" w:space="0" w:color="auto"/>
                    <w:right w:val="none" w:sz="0" w:space="0" w:color="auto"/>
                  </w:divBdr>
                  <w:divsChild>
                    <w:div w:id="2134133698">
                      <w:marLeft w:val="2940"/>
                      <w:marRight w:val="0"/>
                      <w:marTop w:val="0"/>
                      <w:marBottom w:val="0"/>
                      <w:divBdr>
                        <w:top w:val="none" w:sz="0" w:space="0" w:color="auto"/>
                        <w:left w:val="none" w:sz="0" w:space="0" w:color="auto"/>
                        <w:bottom w:val="none" w:sz="0" w:space="0" w:color="auto"/>
                        <w:right w:val="none" w:sz="0" w:space="0" w:color="auto"/>
                      </w:divBdr>
                      <w:divsChild>
                        <w:div w:id="2033070150">
                          <w:marLeft w:val="0"/>
                          <w:marRight w:val="0"/>
                          <w:marTop w:val="0"/>
                          <w:marBottom w:val="0"/>
                          <w:divBdr>
                            <w:top w:val="none" w:sz="0" w:space="0" w:color="auto"/>
                            <w:left w:val="none" w:sz="0" w:space="0" w:color="auto"/>
                            <w:bottom w:val="none" w:sz="0" w:space="0" w:color="auto"/>
                            <w:right w:val="none" w:sz="0" w:space="0" w:color="auto"/>
                          </w:divBdr>
                          <w:divsChild>
                            <w:div w:id="570775314">
                              <w:marLeft w:val="0"/>
                              <w:marRight w:val="0"/>
                              <w:marTop w:val="0"/>
                              <w:marBottom w:val="0"/>
                              <w:divBdr>
                                <w:top w:val="none" w:sz="0" w:space="0" w:color="auto"/>
                                <w:left w:val="none" w:sz="0" w:space="0" w:color="auto"/>
                                <w:bottom w:val="none" w:sz="0" w:space="0" w:color="auto"/>
                                <w:right w:val="none" w:sz="0" w:space="0" w:color="auto"/>
                              </w:divBdr>
                              <w:divsChild>
                                <w:div w:id="1008481168">
                                  <w:marLeft w:val="0"/>
                                  <w:marRight w:val="0"/>
                                  <w:marTop w:val="0"/>
                                  <w:marBottom w:val="0"/>
                                  <w:divBdr>
                                    <w:top w:val="none" w:sz="0" w:space="0" w:color="auto"/>
                                    <w:left w:val="none" w:sz="0" w:space="0" w:color="auto"/>
                                    <w:bottom w:val="none" w:sz="0" w:space="0" w:color="auto"/>
                                    <w:right w:val="none" w:sz="0" w:space="0" w:color="auto"/>
                                  </w:divBdr>
                                  <w:divsChild>
                                    <w:div w:id="1216966825">
                                      <w:marLeft w:val="0"/>
                                      <w:marRight w:val="0"/>
                                      <w:marTop w:val="0"/>
                                      <w:marBottom w:val="0"/>
                                      <w:divBdr>
                                        <w:top w:val="none" w:sz="0" w:space="0" w:color="auto"/>
                                        <w:left w:val="none" w:sz="0" w:space="0" w:color="auto"/>
                                        <w:bottom w:val="none" w:sz="0" w:space="0" w:color="auto"/>
                                        <w:right w:val="none" w:sz="0" w:space="0" w:color="auto"/>
                                      </w:divBdr>
                                      <w:divsChild>
                                        <w:div w:id="258610009">
                                          <w:marLeft w:val="0"/>
                                          <w:marRight w:val="0"/>
                                          <w:marTop w:val="0"/>
                                          <w:marBottom w:val="0"/>
                                          <w:divBdr>
                                            <w:top w:val="none" w:sz="0" w:space="0" w:color="auto"/>
                                            <w:left w:val="none" w:sz="0" w:space="0" w:color="auto"/>
                                            <w:bottom w:val="none" w:sz="0" w:space="0" w:color="auto"/>
                                            <w:right w:val="none" w:sz="0" w:space="0" w:color="auto"/>
                                          </w:divBdr>
                                          <w:divsChild>
                                            <w:div w:id="1092237947">
                                              <w:marLeft w:val="0"/>
                                              <w:marRight w:val="0"/>
                                              <w:marTop w:val="0"/>
                                              <w:marBottom w:val="0"/>
                                              <w:divBdr>
                                                <w:top w:val="none" w:sz="0" w:space="0" w:color="auto"/>
                                                <w:left w:val="none" w:sz="0" w:space="0" w:color="auto"/>
                                                <w:bottom w:val="none" w:sz="0" w:space="0" w:color="auto"/>
                                                <w:right w:val="none" w:sz="0" w:space="0" w:color="auto"/>
                                              </w:divBdr>
                                              <w:divsChild>
                                                <w:div w:id="1928808471">
                                                  <w:marLeft w:val="0"/>
                                                  <w:marRight w:val="0"/>
                                                  <w:marTop w:val="0"/>
                                                  <w:marBottom w:val="0"/>
                                                  <w:divBdr>
                                                    <w:top w:val="none" w:sz="0" w:space="0" w:color="auto"/>
                                                    <w:left w:val="none" w:sz="0" w:space="0" w:color="auto"/>
                                                    <w:bottom w:val="none" w:sz="0" w:space="0" w:color="auto"/>
                                                    <w:right w:val="none" w:sz="0" w:space="0" w:color="auto"/>
                                                  </w:divBdr>
                                                  <w:divsChild>
                                                    <w:div w:id="1218666983">
                                                      <w:marLeft w:val="0"/>
                                                      <w:marRight w:val="0"/>
                                                      <w:marTop w:val="0"/>
                                                      <w:marBottom w:val="0"/>
                                                      <w:divBdr>
                                                        <w:top w:val="none" w:sz="0" w:space="0" w:color="auto"/>
                                                        <w:left w:val="none" w:sz="0" w:space="0" w:color="auto"/>
                                                        <w:bottom w:val="none" w:sz="0" w:space="0" w:color="auto"/>
                                                        <w:right w:val="none" w:sz="0" w:space="0" w:color="auto"/>
                                                      </w:divBdr>
                                                      <w:divsChild>
                                                        <w:div w:id="369766407">
                                                          <w:marLeft w:val="0"/>
                                                          <w:marRight w:val="0"/>
                                                          <w:marTop w:val="0"/>
                                                          <w:marBottom w:val="0"/>
                                                          <w:divBdr>
                                                            <w:top w:val="none" w:sz="0" w:space="0" w:color="auto"/>
                                                            <w:left w:val="none" w:sz="0" w:space="0" w:color="auto"/>
                                                            <w:bottom w:val="none" w:sz="0" w:space="0" w:color="auto"/>
                                                            <w:right w:val="none" w:sz="0" w:space="0" w:color="auto"/>
                                                          </w:divBdr>
                                                          <w:divsChild>
                                                            <w:div w:id="6621276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2518252">
      <w:bodyDiv w:val="1"/>
      <w:marLeft w:val="0"/>
      <w:marRight w:val="0"/>
      <w:marTop w:val="0"/>
      <w:marBottom w:val="0"/>
      <w:divBdr>
        <w:top w:val="none" w:sz="0" w:space="0" w:color="auto"/>
        <w:left w:val="none" w:sz="0" w:space="0" w:color="auto"/>
        <w:bottom w:val="none" w:sz="0" w:space="0" w:color="auto"/>
        <w:right w:val="none" w:sz="0" w:space="0" w:color="auto"/>
      </w:divBdr>
    </w:div>
    <w:div w:id="1385636994">
      <w:bodyDiv w:val="1"/>
      <w:marLeft w:val="0"/>
      <w:marRight w:val="0"/>
      <w:marTop w:val="0"/>
      <w:marBottom w:val="0"/>
      <w:divBdr>
        <w:top w:val="none" w:sz="0" w:space="0" w:color="auto"/>
        <w:left w:val="none" w:sz="0" w:space="0" w:color="auto"/>
        <w:bottom w:val="none" w:sz="0" w:space="0" w:color="auto"/>
        <w:right w:val="none" w:sz="0" w:space="0" w:color="auto"/>
      </w:divBdr>
    </w:div>
    <w:div w:id="1429080508">
      <w:bodyDiv w:val="1"/>
      <w:marLeft w:val="0"/>
      <w:marRight w:val="0"/>
      <w:marTop w:val="0"/>
      <w:marBottom w:val="0"/>
      <w:divBdr>
        <w:top w:val="none" w:sz="0" w:space="0" w:color="auto"/>
        <w:left w:val="none" w:sz="0" w:space="0" w:color="auto"/>
        <w:bottom w:val="none" w:sz="0" w:space="0" w:color="auto"/>
        <w:right w:val="none" w:sz="0" w:space="0" w:color="auto"/>
      </w:divBdr>
      <w:divsChild>
        <w:div w:id="1758676035">
          <w:marLeft w:val="547"/>
          <w:marRight w:val="0"/>
          <w:marTop w:val="200"/>
          <w:marBottom w:val="0"/>
          <w:divBdr>
            <w:top w:val="none" w:sz="0" w:space="0" w:color="auto"/>
            <w:left w:val="none" w:sz="0" w:space="0" w:color="auto"/>
            <w:bottom w:val="none" w:sz="0" w:space="0" w:color="auto"/>
            <w:right w:val="none" w:sz="0" w:space="0" w:color="auto"/>
          </w:divBdr>
        </w:div>
      </w:divsChild>
    </w:div>
    <w:div w:id="1458798313">
      <w:bodyDiv w:val="1"/>
      <w:marLeft w:val="0"/>
      <w:marRight w:val="0"/>
      <w:marTop w:val="0"/>
      <w:marBottom w:val="0"/>
      <w:divBdr>
        <w:top w:val="none" w:sz="0" w:space="0" w:color="auto"/>
        <w:left w:val="none" w:sz="0" w:space="0" w:color="auto"/>
        <w:bottom w:val="none" w:sz="0" w:space="0" w:color="auto"/>
        <w:right w:val="none" w:sz="0" w:space="0" w:color="auto"/>
      </w:divBdr>
    </w:div>
    <w:div w:id="1462118133">
      <w:bodyDiv w:val="1"/>
      <w:marLeft w:val="0"/>
      <w:marRight w:val="0"/>
      <w:marTop w:val="0"/>
      <w:marBottom w:val="0"/>
      <w:divBdr>
        <w:top w:val="none" w:sz="0" w:space="0" w:color="auto"/>
        <w:left w:val="none" w:sz="0" w:space="0" w:color="auto"/>
        <w:bottom w:val="none" w:sz="0" w:space="0" w:color="auto"/>
        <w:right w:val="none" w:sz="0" w:space="0" w:color="auto"/>
      </w:divBdr>
    </w:div>
    <w:div w:id="1462260962">
      <w:bodyDiv w:val="1"/>
      <w:marLeft w:val="0"/>
      <w:marRight w:val="0"/>
      <w:marTop w:val="0"/>
      <w:marBottom w:val="0"/>
      <w:divBdr>
        <w:top w:val="none" w:sz="0" w:space="0" w:color="auto"/>
        <w:left w:val="none" w:sz="0" w:space="0" w:color="auto"/>
        <w:bottom w:val="none" w:sz="0" w:space="0" w:color="auto"/>
        <w:right w:val="none" w:sz="0" w:space="0" w:color="auto"/>
      </w:divBdr>
    </w:div>
    <w:div w:id="1471749628">
      <w:bodyDiv w:val="1"/>
      <w:marLeft w:val="0"/>
      <w:marRight w:val="0"/>
      <w:marTop w:val="0"/>
      <w:marBottom w:val="0"/>
      <w:divBdr>
        <w:top w:val="none" w:sz="0" w:space="0" w:color="auto"/>
        <w:left w:val="none" w:sz="0" w:space="0" w:color="auto"/>
        <w:bottom w:val="none" w:sz="0" w:space="0" w:color="auto"/>
        <w:right w:val="none" w:sz="0" w:space="0" w:color="auto"/>
      </w:divBdr>
    </w:div>
    <w:div w:id="1485509615">
      <w:bodyDiv w:val="1"/>
      <w:marLeft w:val="0"/>
      <w:marRight w:val="0"/>
      <w:marTop w:val="0"/>
      <w:marBottom w:val="0"/>
      <w:divBdr>
        <w:top w:val="none" w:sz="0" w:space="0" w:color="auto"/>
        <w:left w:val="none" w:sz="0" w:space="0" w:color="auto"/>
        <w:bottom w:val="none" w:sz="0" w:space="0" w:color="auto"/>
        <w:right w:val="none" w:sz="0" w:space="0" w:color="auto"/>
      </w:divBdr>
    </w:div>
    <w:div w:id="1498382043">
      <w:bodyDiv w:val="1"/>
      <w:marLeft w:val="0"/>
      <w:marRight w:val="0"/>
      <w:marTop w:val="0"/>
      <w:marBottom w:val="0"/>
      <w:divBdr>
        <w:top w:val="none" w:sz="0" w:space="0" w:color="auto"/>
        <w:left w:val="none" w:sz="0" w:space="0" w:color="auto"/>
        <w:bottom w:val="none" w:sz="0" w:space="0" w:color="auto"/>
        <w:right w:val="none" w:sz="0" w:space="0" w:color="auto"/>
      </w:divBdr>
    </w:div>
    <w:div w:id="1503619679">
      <w:bodyDiv w:val="1"/>
      <w:marLeft w:val="0"/>
      <w:marRight w:val="0"/>
      <w:marTop w:val="0"/>
      <w:marBottom w:val="0"/>
      <w:divBdr>
        <w:top w:val="none" w:sz="0" w:space="0" w:color="auto"/>
        <w:left w:val="none" w:sz="0" w:space="0" w:color="auto"/>
        <w:bottom w:val="none" w:sz="0" w:space="0" w:color="auto"/>
        <w:right w:val="none" w:sz="0" w:space="0" w:color="auto"/>
      </w:divBdr>
    </w:div>
    <w:div w:id="1553227403">
      <w:bodyDiv w:val="1"/>
      <w:marLeft w:val="0"/>
      <w:marRight w:val="0"/>
      <w:marTop w:val="0"/>
      <w:marBottom w:val="0"/>
      <w:divBdr>
        <w:top w:val="none" w:sz="0" w:space="0" w:color="auto"/>
        <w:left w:val="none" w:sz="0" w:space="0" w:color="auto"/>
        <w:bottom w:val="none" w:sz="0" w:space="0" w:color="auto"/>
        <w:right w:val="none" w:sz="0" w:space="0" w:color="auto"/>
      </w:divBdr>
    </w:div>
    <w:div w:id="1607498105">
      <w:bodyDiv w:val="1"/>
      <w:marLeft w:val="0"/>
      <w:marRight w:val="0"/>
      <w:marTop w:val="0"/>
      <w:marBottom w:val="0"/>
      <w:divBdr>
        <w:top w:val="none" w:sz="0" w:space="0" w:color="auto"/>
        <w:left w:val="none" w:sz="0" w:space="0" w:color="auto"/>
        <w:bottom w:val="none" w:sz="0" w:space="0" w:color="auto"/>
        <w:right w:val="none" w:sz="0" w:space="0" w:color="auto"/>
      </w:divBdr>
    </w:div>
    <w:div w:id="1631130597">
      <w:bodyDiv w:val="1"/>
      <w:marLeft w:val="0"/>
      <w:marRight w:val="0"/>
      <w:marTop w:val="0"/>
      <w:marBottom w:val="0"/>
      <w:divBdr>
        <w:top w:val="none" w:sz="0" w:space="0" w:color="auto"/>
        <w:left w:val="none" w:sz="0" w:space="0" w:color="auto"/>
        <w:bottom w:val="none" w:sz="0" w:space="0" w:color="auto"/>
        <w:right w:val="none" w:sz="0" w:space="0" w:color="auto"/>
      </w:divBdr>
    </w:div>
    <w:div w:id="1656882959">
      <w:bodyDiv w:val="1"/>
      <w:marLeft w:val="0"/>
      <w:marRight w:val="0"/>
      <w:marTop w:val="0"/>
      <w:marBottom w:val="0"/>
      <w:divBdr>
        <w:top w:val="none" w:sz="0" w:space="0" w:color="auto"/>
        <w:left w:val="none" w:sz="0" w:space="0" w:color="auto"/>
        <w:bottom w:val="none" w:sz="0" w:space="0" w:color="auto"/>
        <w:right w:val="none" w:sz="0" w:space="0" w:color="auto"/>
      </w:divBdr>
    </w:div>
    <w:div w:id="1673949600">
      <w:bodyDiv w:val="1"/>
      <w:marLeft w:val="0"/>
      <w:marRight w:val="0"/>
      <w:marTop w:val="0"/>
      <w:marBottom w:val="0"/>
      <w:divBdr>
        <w:top w:val="none" w:sz="0" w:space="0" w:color="auto"/>
        <w:left w:val="none" w:sz="0" w:space="0" w:color="auto"/>
        <w:bottom w:val="none" w:sz="0" w:space="0" w:color="auto"/>
        <w:right w:val="none" w:sz="0" w:space="0" w:color="auto"/>
      </w:divBdr>
    </w:div>
    <w:div w:id="1702512104">
      <w:bodyDiv w:val="1"/>
      <w:marLeft w:val="0"/>
      <w:marRight w:val="0"/>
      <w:marTop w:val="0"/>
      <w:marBottom w:val="0"/>
      <w:divBdr>
        <w:top w:val="none" w:sz="0" w:space="0" w:color="auto"/>
        <w:left w:val="none" w:sz="0" w:space="0" w:color="auto"/>
        <w:bottom w:val="none" w:sz="0" w:space="0" w:color="auto"/>
        <w:right w:val="none" w:sz="0" w:space="0" w:color="auto"/>
      </w:divBdr>
    </w:div>
    <w:div w:id="1709181040">
      <w:bodyDiv w:val="1"/>
      <w:marLeft w:val="0"/>
      <w:marRight w:val="0"/>
      <w:marTop w:val="0"/>
      <w:marBottom w:val="0"/>
      <w:divBdr>
        <w:top w:val="none" w:sz="0" w:space="0" w:color="auto"/>
        <w:left w:val="none" w:sz="0" w:space="0" w:color="auto"/>
        <w:bottom w:val="none" w:sz="0" w:space="0" w:color="auto"/>
        <w:right w:val="none" w:sz="0" w:space="0" w:color="auto"/>
      </w:divBdr>
    </w:div>
    <w:div w:id="1735934387">
      <w:bodyDiv w:val="1"/>
      <w:marLeft w:val="0"/>
      <w:marRight w:val="0"/>
      <w:marTop w:val="0"/>
      <w:marBottom w:val="0"/>
      <w:divBdr>
        <w:top w:val="none" w:sz="0" w:space="0" w:color="auto"/>
        <w:left w:val="none" w:sz="0" w:space="0" w:color="auto"/>
        <w:bottom w:val="none" w:sz="0" w:space="0" w:color="auto"/>
        <w:right w:val="none" w:sz="0" w:space="0" w:color="auto"/>
      </w:divBdr>
    </w:div>
    <w:div w:id="1778021633">
      <w:bodyDiv w:val="1"/>
      <w:marLeft w:val="0"/>
      <w:marRight w:val="0"/>
      <w:marTop w:val="0"/>
      <w:marBottom w:val="0"/>
      <w:divBdr>
        <w:top w:val="none" w:sz="0" w:space="0" w:color="auto"/>
        <w:left w:val="none" w:sz="0" w:space="0" w:color="auto"/>
        <w:bottom w:val="none" w:sz="0" w:space="0" w:color="auto"/>
        <w:right w:val="none" w:sz="0" w:space="0" w:color="auto"/>
      </w:divBdr>
    </w:div>
    <w:div w:id="1801531074">
      <w:bodyDiv w:val="1"/>
      <w:marLeft w:val="0"/>
      <w:marRight w:val="0"/>
      <w:marTop w:val="0"/>
      <w:marBottom w:val="0"/>
      <w:divBdr>
        <w:top w:val="none" w:sz="0" w:space="0" w:color="auto"/>
        <w:left w:val="none" w:sz="0" w:space="0" w:color="auto"/>
        <w:bottom w:val="none" w:sz="0" w:space="0" w:color="auto"/>
        <w:right w:val="none" w:sz="0" w:space="0" w:color="auto"/>
      </w:divBdr>
    </w:div>
    <w:div w:id="1802309472">
      <w:bodyDiv w:val="1"/>
      <w:marLeft w:val="0"/>
      <w:marRight w:val="0"/>
      <w:marTop w:val="0"/>
      <w:marBottom w:val="0"/>
      <w:divBdr>
        <w:top w:val="none" w:sz="0" w:space="0" w:color="auto"/>
        <w:left w:val="none" w:sz="0" w:space="0" w:color="auto"/>
        <w:bottom w:val="none" w:sz="0" w:space="0" w:color="auto"/>
        <w:right w:val="none" w:sz="0" w:space="0" w:color="auto"/>
      </w:divBdr>
    </w:div>
    <w:div w:id="1803189508">
      <w:bodyDiv w:val="1"/>
      <w:marLeft w:val="0"/>
      <w:marRight w:val="0"/>
      <w:marTop w:val="0"/>
      <w:marBottom w:val="0"/>
      <w:divBdr>
        <w:top w:val="none" w:sz="0" w:space="0" w:color="auto"/>
        <w:left w:val="none" w:sz="0" w:space="0" w:color="auto"/>
        <w:bottom w:val="none" w:sz="0" w:space="0" w:color="auto"/>
        <w:right w:val="none" w:sz="0" w:space="0" w:color="auto"/>
      </w:divBdr>
    </w:div>
    <w:div w:id="1907296433">
      <w:bodyDiv w:val="1"/>
      <w:marLeft w:val="0"/>
      <w:marRight w:val="0"/>
      <w:marTop w:val="0"/>
      <w:marBottom w:val="0"/>
      <w:divBdr>
        <w:top w:val="none" w:sz="0" w:space="0" w:color="auto"/>
        <w:left w:val="none" w:sz="0" w:space="0" w:color="auto"/>
        <w:bottom w:val="none" w:sz="0" w:space="0" w:color="auto"/>
        <w:right w:val="none" w:sz="0" w:space="0" w:color="auto"/>
      </w:divBdr>
    </w:div>
    <w:div w:id="1951812470">
      <w:bodyDiv w:val="1"/>
      <w:marLeft w:val="0"/>
      <w:marRight w:val="0"/>
      <w:marTop w:val="0"/>
      <w:marBottom w:val="0"/>
      <w:divBdr>
        <w:top w:val="none" w:sz="0" w:space="0" w:color="auto"/>
        <w:left w:val="none" w:sz="0" w:space="0" w:color="auto"/>
        <w:bottom w:val="none" w:sz="0" w:space="0" w:color="auto"/>
        <w:right w:val="none" w:sz="0" w:space="0" w:color="auto"/>
      </w:divBdr>
    </w:div>
    <w:div w:id="1980912921">
      <w:bodyDiv w:val="1"/>
      <w:marLeft w:val="0"/>
      <w:marRight w:val="0"/>
      <w:marTop w:val="0"/>
      <w:marBottom w:val="0"/>
      <w:divBdr>
        <w:top w:val="none" w:sz="0" w:space="0" w:color="auto"/>
        <w:left w:val="none" w:sz="0" w:space="0" w:color="auto"/>
        <w:bottom w:val="none" w:sz="0" w:space="0" w:color="auto"/>
        <w:right w:val="none" w:sz="0" w:space="0" w:color="auto"/>
      </w:divBdr>
    </w:div>
    <w:div w:id="2002654314">
      <w:bodyDiv w:val="1"/>
      <w:marLeft w:val="0"/>
      <w:marRight w:val="0"/>
      <w:marTop w:val="0"/>
      <w:marBottom w:val="0"/>
      <w:divBdr>
        <w:top w:val="none" w:sz="0" w:space="0" w:color="auto"/>
        <w:left w:val="none" w:sz="0" w:space="0" w:color="auto"/>
        <w:bottom w:val="none" w:sz="0" w:space="0" w:color="auto"/>
        <w:right w:val="none" w:sz="0" w:space="0" w:color="auto"/>
      </w:divBdr>
    </w:div>
    <w:div w:id="2004776379">
      <w:bodyDiv w:val="1"/>
      <w:marLeft w:val="0"/>
      <w:marRight w:val="0"/>
      <w:marTop w:val="0"/>
      <w:marBottom w:val="0"/>
      <w:divBdr>
        <w:top w:val="none" w:sz="0" w:space="0" w:color="auto"/>
        <w:left w:val="none" w:sz="0" w:space="0" w:color="auto"/>
        <w:bottom w:val="none" w:sz="0" w:space="0" w:color="auto"/>
        <w:right w:val="none" w:sz="0" w:space="0" w:color="auto"/>
      </w:divBdr>
    </w:div>
    <w:div w:id="2013490566">
      <w:bodyDiv w:val="1"/>
      <w:marLeft w:val="0"/>
      <w:marRight w:val="0"/>
      <w:marTop w:val="0"/>
      <w:marBottom w:val="0"/>
      <w:divBdr>
        <w:top w:val="none" w:sz="0" w:space="0" w:color="auto"/>
        <w:left w:val="none" w:sz="0" w:space="0" w:color="auto"/>
        <w:bottom w:val="none" w:sz="0" w:space="0" w:color="auto"/>
        <w:right w:val="none" w:sz="0" w:space="0" w:color="auto"/>
      </w:divBdr>
    </w:div>
    <w:div w:id="2013948666">
      <w:bodyDiv w:val="1"/>
      <w:marLeft w:val="0"/>
      <w:marRight w:val="0"/>
      <w:marTop w:val="0"/>
      <w:marBottom w:val="0"/>
      <w:divBdr>
        <w:top w:val="none" w:sz="0" w:space="0" w:color="auto"/>
        <w:left w:val="none" w:sz="0" w:space="0" w:color="auto"/>
        <w:bottom w:val="none" w:sz="0" w:space="0" w:color="auto"/>
        <w:right w:val="none" w:sz="0" w:space="0" w:color="auto"/>
      </w:divBdr>
    </w:div>
    <w:div w:id="2039547439">
      <w:bodyDiv w:val="1"/>
      <w:marLeft w:val="0"/>
      <w:marRight w:val="0"/>
      <w:marTop w:val="0"/>
      <w:marBottom w:val="0"/>
      <w:divBdr>
        <w:top w:val="none" w:sz="0" w:space="0" w:color="auto"/>
        <w:left w:val="none" w:sz="0" w:space="0" w:color="auto"/>
        <w:bottom w:val="none" w:sz="0" w:space="0" w:color="auto"/>
        <w:right w:val="none" w:sz="0" w:space="0" w:color="auto"/>
      </w:divBdr>
    </w:div>
    <w:div w:id="211242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fshanghai.org/flash/home_en.html" TargetMode="External"/><Relationship Id="rId18" Type="http://schemas.microsoft.com/office/2011/relationships/commentsExtended" Target="commentsExtended.xml"/><Relationship Id="rId26" Type="http://schemas.openxmlformats.org/officeDocument/2006/relationships/image" Target="media/image11.png"/><Relationship Id="rId39"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portals/wpblue/blue/specstore/Blue%20Specs/Share%20Contract%20Phone%20Roadshow.pptx" TargetMode="External"/><Relationship Id="rId47" Type="http://schemas.openxmlformats.org/officeDocument/2006/relationships/hyperlink" Target="http://msdn.microsoft.com/en-us/library/windows/apps/windows.applicationmodel.datatransfer.datapackagepropertyset.filetypes.aspx" TargetMode="External"/><Relationship Id="rId50" Type="http://schemas.openxmlformats.org/officeDocument/2006/relationships/hyperlink" Target="http://msdn.microsoft.com/en-us/library/windows/apps/windows.applicationmodel.datatransfer.datapackagepropertyset.title.aspx" TargetMode="External"/><Relationship Id="rId55" Type="http://schemas.openxmlformats.org/officeDocument/2006/relationships/hyperlink" Target="http://msdn.microsoft.com/en-us/library/windows/apps/xaml/hh738363.aspx" TargetMode="External"/><Relationship Id="rId63" Type="http://schemas.openxmlformats.org/officeDocument/2006/relationships/hyperlink" Target="http://msdn.microsoft.com/en-us/library/windows/apps/windows.applicationmodel.datatransfer.datapackagepropertyset.filetypes.aspx" TargetMode="External"/><Relationship Id="rId68" Type="http://schemas.openxmlformats.org/officeDocument/2006/relationships/image" Target="media/image28.png"/><Relationship Id="rId76" Type="http://schemas.openxmlformats.org/officeDocument/2006/relationships/hyperlink" Target="http://portals/wpblue/blue/teams/rm/Pages/Risks_OpenIssues.aspx" TargetMode="External"/><Relationship Id="rId84" Type="http://schemas.openxmlformats.org/officeDocument/2006/relationships/hyperlink" Target="http://go.microsoft.com/fwlink/?LinkID=393243" TargetMode="External"/><Relationship Id="rId89" Type="http://schemas.openxmlformats.org/officeDocument/2006/relationships/hyperlink" Target="http://go.microsoft.com/fwlink/?LinkID=393244" TargetMode="External"/><Relationship Id="rId7" Type="http://schemas.openxmlformats.org/officeDocument/2006/relationships/numbering" Target="numbering.xml"/><Relationship Id="rId71" Type="http://schemas.openxmlformats.org/officeDocument/2006/relationships/image" Target="media/image31.png"/><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hyperlink" Target="http://windowsblue/docs/home/Windows%20Blue%20Feature%20Docs/Windows%20Services/SkyDrive%20(DRX)/PM%20Specs/M3/M3%20-%20SkyDrive%20app%20Sharing%20urls.docx?web=1" TargetMode="External"/><Relationship Id="rId45" Type="http://schemas.openxmlformats.org/officeDocument/2006/relationships/hyperlink" Target="http://msdn.microsoft.com/en-us/library/windows/apps/windows.applicationmodel.datatransfer.datapackagepropertyset.contentsourceapplicationlink.aspx" TargetMode="External"/><Relationship Id="rId53" Type="http://schemas.openxmlformats.org/officeDocument/2006/relationships/image" Target="media/image22.png"/><Relationship Id="rId58" Type="http://schemas.openxmlformats.org/officeDocument/2006/relationships/image" Target="media/image26.png"/><Relationship Id="rId66" Type="http://schemas.openxmlformats.org/officeDocument/2006/relationships/hyperlink" Target="http://msdn.microsoft.com/en-us/library/windows/apps/windows.applicationmodel.datatransfer.datapackagepropertyset.title.aspx" TargetMode="External"/><Relationship Id="rId74" Type="http://schemas.openxmlformats.org/officeDocument/2006/relationships/image" Target="media/image34.png"/><Relationship Id="rId79" Type="http://schemas.openxmlformats.org/officeDocument/2006/relationships/hyperlink" Target="http://go.microsoft.com/fwlink/?LinkID=393237" TargetMode="External"/><Relationship Id="rId87" Type="http://schemas.openxmlformats.org/officeDocument/2006/relationships/hyperlink" Target="http://go.microsoft.com/fwlink/?LinkID=393236" TargetMode="External"/><Relationship Id="rId5" Type="http://schemas.openxmlformats.org/officeDocument/2006/relationships/customXml" Target="../customXml/item5.xml"/><Relationship Id="rId61" Type="http://schemas.openxmlformats.org/officeDocument/2006/relationships/hyperlink" Target="http://msdn.microsoft.com/en-us/library/windows/apps/windows.applicationmodel.datatransfer.datapackagepropertyset.contentsourceapplicationlink.aspx" TargetMode="External"/><Relationship Id="rId82" Type="http://schemas.openxmlformats.org/officeDocument/2006/relationships/hyperlink" Target="http://go.microsoft.com/fwlink/?LinkID=393246" TargetMode="External"/><Relationship Id="rId90" Type="http://schemas.openxmlformats.org/officeDocument/2006/relationships/header" Target="header1.xml"/><Relationship Id="rId95"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msdn.microsoft.com/en-us/library/windows/apps/windows.applicationmodel.datatransfer.datapackagepropertyset.applicationlistinguri.aspx" TargetMode="External"/><Relationship Id="rId48" Type="http://schemas.openxmlformats.org/officeDocument/2006/relationships/hyperlink" Target="http://msdn.microsoft.com/en-us/library/windows/apps/windows.applicationmodel.datatransfer.datapackagepropertyset.square30x30logo.aspx" TargetMode="External"/><Relationship Id="rId56" Type="http://schemas.openxmlformats.org/officeDocument/2006/relationships/image" Target="media/image24.png"/><Relationship Id="rId64" Type="http://schemas.openxmlformats.org/officeDocument/2006/relationships/hyperlink" Target="http://msdn.microsoft.com/en-us/library/windows/apps/windows.applicationmodel.datatransfer.datapackagepropertyset.square30x30logo.aspx" TargetMode="External"/><Relationship Id="rId69" Type="http://schemas.openxmlformats.org/officeDocument/2006/relationships/image" Target="media/image29.png"/><Relationship Id="rId77" Type="http://schemas.openxmlformats.org/officeDocument/2006/relationships/hyperlink" Target="https://microsoft.sharepoint.com/teams/osg_threshold_specs/SitePages/Tenet.aspx" TargetMode="External"/><Relationship Id="rId8" Type="http://schemas.openxmlformats.org/officeDocument/2006/relationships/styles" Target="styles.xml"/><Relationship Id="rId51"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72" Type="http://schemas.openxmlformats.org/officeDocument/2006/relationships/image" Target="media/image32.png"/><Relationship Id="rId80" Type="http://schemas.openxmlformats.org/officeDocument/2006/relationships/hyperlink" Target="http://go.microsoft.com/fwlink/?LinkID=393240" TargetMode="External"/><Relationship Id="rId85" Type="http://schemas.openxmlformats.org/officeDocument/2006/relationships/hyperlink" Target="http://go.microsoft.com/fwlink/?LinkID=393242"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comments" Target="comments.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microsoft.sharepoint.com/teams/osg_ptp/apps/photos/PM%20Library/Storing%20and%20Sharing%20Rich%20Media.pptx" TargetMode="External"/><Relationship Id="rId46" Type="http://schemas.openxmlformats.org/officeDocument/2006/relationships/hyperlink" Target="http://msdn.microsoft.com/en-us/library/windows/apps/windows.applicationmodel.datatransfer.datapackagepropertyset.description.aspx" TargetMode="External"/><Relationship Id="rId59" Type="http://schemas.openxmlformats.org/officeDocument/2006/relationships/hyperlink" Target="http://msdn.microsoft.com/en-us/library/windows/apps/windows.applicationmodel.datatransfer.datapackagepropertyset.applicationlistinguri.aspx" TargetMode="External"/><Relationship Id="rId67"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hyperlink" Target="http://msdn.microsoft.com/en-us/library/windows/apps/windows.applicationmodel.datatransfer.datapackagepropertyset.aspx" TargetMode="External"/><Relationship Id="rId54" Type="http://schemas.openxmlformats.org/officeDocument/2006/relationships/image" Target="media/image23.png"/><Relationship Id="rId62" Type="http://schemas.openxmlformats.org/officeDocument/2006/relationships/hyperlink" Target="http://msdn.microsoft.com/en-us/library/windows/apps/windows.applicationmodel.datatransfer.datapackagepropertyset.description.aspx" TargetMode="External"/><Relationship Id="rId70" Type="http://schemas.openxmlformats.org/officeDocument/2006/relationships/image" Target="media/image30.png"/><Relationship Id="rId75" Type="http://schemas.openxmlformats.org/officeDocument/2006/relationships/hyperlink" Target="https://microsoft.sharepoint.com/teams/osg_threshold_specs/SitePages/Telemetry.aspx" TargetMode="External"/><Relationship Id="rId83" Type="http://schemas.openxmlformats.org/officeDocument/2006/relationships/hyperlink" Target="http://go.microsoft.com/fwlink/?LinkID=393238" TargetMode="External"/><Relationship Id="rId88" Type="http://schemas.openxmlformats.org/officeDocument/2006/relationships/hyperlink" Target="http://go.microsoft.com/fwlink/?LinkID=393239"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microsoft.sharepoint.com/teams/osg_ptp/apps/photos/Shared%20Documents/PM%20Library/Threshold%20Specs/Effortless%20Organization%20and%20Rich%20Views%20Functional%20Spec.docx" TargetMode="External"/><Relationship Id="rId49" Type="http://schemas.openxmlformats.org/officeDocument/2006/relationships/hyperlink" Target="http://msdn.microsoft.com/en-us/library/windows/apps/windows.applicationmodel.datatransfer.datapackagepropertyset.thumbnail.aspx" TargetMode="External"/><Relationship Id="rId57" Type="http://schemas.openxmlformats.org/officeDocument/2006/relationships/image" Target="media/image25.png"/><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hyperlink" Target="http://msdn.microsoft.com/en-us/library/windows/apps/windows.applicationmodel.datatransfer.datapackagepropertyset.applicationname.aspx" TargetMode="External"/><Relationship Id="rId52" Type="http://schemas.openxmlformats.org/officeDocument/2006/relationships/hyperlink" Target="https://microsoft.sharepoint.com/teams/osg_ptp/apps/photos/PM%20Library/Storing%20and%20Sharing%20Rich%20Media.pptx" TargetMode="External"/><Relationship Id="rId60" Type="http://schemas.openxmlformats.org/officeDocument/2006/relationships/hyperlink" Target="http://msdn.microsoft.com/en-us/library/windows/apps/windows.applicationmodel.datatransfer.datapackagepropertyset.applicationname.aspx" TargetMode="External"/><Relationship Id="rId65" Type="http://schemas.openxmlformats.org/officeDocument/2006/relationships/hyperlink" Target="http://msdn.microsoft.com/en-us/library/windows/apps/windows.applicationmodel.datatransfer.datapackagepropertyset.thumbnail.aspx" TargetMode="External"/><Relationship Id="rId73" Type="http://schemas.openxmlformats.org/officeDocument/2006/relationships/image" Target="media/image33.png"/><Relationship Id="rId78" Type="http://schemas.openxmlformats.org/officeDocument/2006/relationships/hyperlink" Target="http://go.microsoft.com/fwlink/?LinkID=393235" TargetMode="External"/><Relationship Id="rId81" Type="http://schemas.openxmlformats.org/officeDocument/2006/relationships/hyperlink" Target="http://go.microsoft.com/fwlink/?LinkID=393241" TargetMode="External"/><Relationship Id="rId86" Type="http://schemas.openxmlformats.org/officeDocument/2006/relationships/hyperlink" Target="http://go.microsoft.com/fwlink/?LinkID=393245" TargetMode="External"/><Relationship Id="rId94"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ysu\Desktop\wm7%20re-spec\WM7%20Functional%20Spec%20Template.dotx" TargetMode="External"/></Relationships>
</file>

<file path=word/theme/theme1.xml><?xml version="1.0" encoding="utf-8"?>
<a:theme xmlns:a="http://schemas.openxmlformats.org/drawingml/2006/main" name="Office Theme">
  <a:themeElements>
    <a:clrScheme name="Bluto">
      <a:dk1>
        <a:sysClr val="windowText" lastClr="000000"/>
      </a:dk1>
      <a:lt1>
        <a:sysClr val="window" lastClr="FFFFFF"/>
      </a:lt1>
      <a:dk2>
        <a:srgbClr val="4E5B6F"/>
      </a:dk2>
      <a:lt2>
        <a:srgbClr val="D6ECFF"/>
      </a:lt2>
      <a:accent1>
        <a:srgbClr val="00BCF2"/>
      </a:accent1>
      <a:accent2>
        <a:srgbClr val="7FBA00"/>
      </a:accent2>
      <a:accent3>
        <a:srgbClr val="FFAF00"/>
      </a:accent3>
      <a:accent4>
        <a:srgbClr val="00D8CC"/>
      </a:accent4>
      <a:accent5>
        <a:srgbClr val="9B4F96"/>
      </a:accent5>
      <a:accent6>
        <a:srgbClr val="E81123"/>
      </a:accent6>
      <a:hlink>
        <a:srgbClr val="00BCF2"/>
      </a:hlink>
      <a:folHlink>
        <a:srgbClr val="5F7791"/>
      </a:folHlink>
    </a:clrScheme>
    <a:fontScheme name="Windows Phone">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C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overPageProperties xmlns="http://schemas.microsoft.com/office/2006/coverPageProps">
  <PublishDate>2008-02-06T00:00:00</PublishDate>
  <Abstract>Immersive gaming experience on WM7</Abstract>
  <CompanyAddress/>
  <CompanyPhone/>
  <CompanyFax/>
  <CompanyEmail/>
</CoverPageProperties>
</file>

<file path=customXml/item3.xml><?xml version="1.0" encoding="utf-8"?>
<p:properties xmlns:p="http://schemas.microsoft.com/office/2006/metadata/properties" xmlns:xsi="http://www.w3.org/2001/XMLSchema-instance">
  <documentManagement>
    <Doc_x0020_Type xmlns="4683f06b-4c4c-4d68-952c-eb1a4324a675">Functional Spec</Doc_x0020_Type>
    <Owner xmlns="230e9df3-be65-4c73-a93b-d1236ebd677e">
      <UserInfo>
        <DisplayName>Malini Jagannadhan</DisplayName>
        <AccountId>294</AccountId>
        <AccountType/>
      </UserInfo>
    </Owner>
    <Area_x0020_Path xmlns="67602500-67af-4179-b320-d4f90cf4ceec">PC, Tablet &amp; Phone\Apps\Photos</Area_x0020_Path>
    <Milestone xmlns="4683f06b-4c4c-4d68-952c-eb1a4324a675">M1</Milestone>
    <Doc_x0020_Status xmlns="4683f06b-4c4c-4d68-952c-eb1a4324a675">Full draft</Doc_x0020_Status>
    <TFS_x0020_Feature_x0020_ID xmlns="4683f06b-4c4c-4d68-952c-eb1a4324a675" xsi:nil="true"/>
    <Release xmlns="67602500-67af-4179-b320-d4f90cf4ceec">Threshold</Release>
    <Shared_x0020_with xmlns="67602500-67af-4179-b320-d4f90cf4ceec">
      <UserInfo>
        <DisplayName/>
        <AccountId xsi:nil="true"/>
        <AccountType/>
      </UserInfo>
    </Shared_x0020_with>
    <TaxKeywordTaxHTField xmlns="230e9df3-be65-4c73-a93b-d1236ebd677e">
      <Terms xmlns="http://schemas.microsoft.com/office/infopath/2007/PartnerControls">
        <TermInfo xmlns="http://schemas.microsoft.com/office/infopath/2007/PartnerControls">
          <TermName xmlns="http://schemas.microsoft.com/office/infopath/2007/PartnerControls">Spec</TermName>
          <TermId xmlns="http://schemas.microsoft.com/office/infopath/2007/PartnerControls">64f29de5-6f2a-4487-84b4-2897a3ef1cf1</TermId>
        </TermInfo>
        <TermInfo xmlns="http://schemas.microsoft.com/office/infopath/2007/PartnerControls">
          <TermName xmlns="http://schemas.microsoft.com/office/infopath/2007/PartnerControls">Template</TermName>
          <TermId xmlns="http://schemas.microsoft.com/office/infopath/2007/PartnerControls">24ac1567-9941-4364-b69b-decc9e3c5ce6</TermId>
        </TermInfo>
        <TermInfo xmlns="http://schemas.microsoft.com/office/infopath/2007/PartnerControls">
          <TermName xmlns="http://schemas.microsoft.com/office/infopath/2007/PartnerControls">Functional</TermName>
          <TermId xmlns="http://schemas.microsoft.com/office/infopath/2007/PartnerControls">11111111-1111-1111-1111-111111111111</TermId>
        </TermInfo>
      </Terms>
    </TaxKeywordTaxHTField>
    <TaxCatchAll xmlns="230e9df3-be65-4c73-a93b-d1236ebd677e">
      <Value>12</Value>
      <Value>15</Value>
      <Value>5</Value>
    </TaxCatchAl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1340CC2E447704FB5D5ED47BC16B02B" ma:contentTypeVersion="15" ma:contentTypeDescription="Create a new document." ma:contentTypeScope="" ma:versionID="8eaa1c9c3267d6c5db883d0d90799404">
  <xsd:schema xmlns:xsd="http://www.w3.org/2001/XMLSchema" xmlns:xs="http://www.w3.org/2001/XMLSchema" xmlns:p="http://schemas.microsoft.com/office/2006/metadata/properties" xmlns:ns3="230e9df3-be65-4c73-a93b-d1236ebd677e" xmlns:ns4="4683f06b-4c4c-4d68-952c-eb1a4324a675" xmlns:ns5="67602500-67af-4179-b320-d4f90cf4ceec" xmlns:ns6="b637b77e-865a-4a52-9df5-d63e326e88f7" targetNamespace="http://schemas.microsoft.com/office/2006/metadata/properties" ma:root="true" ma:fieldsID="2c30c3e49c110165be231850f2019bc9" ns3:_="" ns4:_="" ns5:_="" ns6:_="">
    <xsd:import namespace="230e9df3-be65-4c73-a93b-d1236ebd677e"/>
    <xsd:import namespace="4683f06b-4c4c-4d68-952c-eb1a4324a675"/>
    <xsd:import namespace="67602500-67af-4179-b320-d4f90cf4ceec"/>
    <xsd:import namespace="b637b77e-865a-4a52-9df5-d63e326e88f7"/>
    <xsd:element name="properties">
      <xsd:complexType>
        <xsd:sequence>
          <xsd:element name="documentManagement">
            <xsd:complexType>
              <xsd:all>
                <xsd:element ref="ns3:Owner" minOccurs="0"/>
                <xsd:element ref="ns4:Doc_x0020_Type"/>
                <xsd:element ref="ns4:Milestone"/>
                <xsd:element ref="ns4:TFS_x0020_Feature_x0020_ID" minOccurs="0"/>
                <xsd:element ref="ns4:Doc_x0020_Status"/>
                <xsd:element ref="ns5:Release"/>
                <xsd:element ref="ns5:Area_x0020_Path"/>
                <xsd:element ref="ns6:SharedWithUsers" minOccurs="0"/>
                <xsd:element ref="ns5:Shared_x0020_with" minOccurs="0"/>
                <xsd:element ref="ns3:TaxKeywordTaxHTFiel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Owner" ma:index="9" nillable="true" ma:displayName="Owner" ma:indexed="true"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19" nillable="true" ma:taxonomy="true" ma:internalName="TaxKeywordTaxHTField" ma:taxonomyFieldName="TaxKeyword" ma:displayName="SpecStor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a57119cb-8d93-46a8-9c19-82100ba512e0}" ma:internalName="TaxCatchAll" ma:showField="CatchAllData" ma:web="b637b77e-865a-4a52-9df5-d63e326e88f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683f06b-4c4c-4d68-952c-eb1a4324a675" elementFormDefault="qualified">
    <xsd:import namespace="http://schemas.microsoft.com/office/2006/documentManagement/types"/>
    <xsd:import namespace="http://schemas.microsoft.com/office/infopath/2007/PartnerControls"/>
    <xsd:element name="Doc_x0020_Type" ma:index="10" ma:displayName="Doc Type" ma:default="Other" ma:description="Type of the Doc" ma:format="Dropdown" ma:indexed="true" ma:internalName="Doc_x0020_Type">
      <xsd:simpleType>
        <xsd:restriction base="dms:Choice">
          <xsd:enumeration value="Other"/>
          <xsd:enumeration value="Functional Spec"/>
          <xsd:enumeration value="Dev Design Spec"/>
          <xsd:enumeration value="Test Design Spec"/>
          <xsd:enumeration value="Architectural Spec"/>
          <xsd:enumeration value="API Spec"/>
          <xsd:enumeration value="Threat Model"/>
          <xsd:enumeration value="Combined Spec"/>
        </xsd:restriction>
      </xsd:simpleType>
    </xsd:element>
    <xsd:element name="Milestone" ma:index="11" ma:displayName="Milestone" ma:default="MQ" ma:format="Dropdown" ma:indexed="true" ma:internalName="Milestone">
      <xsd:simpleType>
        <xsd:restriction base="dms:Choice">
          <xsd:enumeration value="MQ"/>
          <xsd:enumeration value="M1"/>
          <xsd:enumeration value="M2"/>
        </xsd:restriction>
      </xsd:simpleType>
    </xsd:element>
    <xsd:element name="TFS_x0020_Feature_x0020_ID" ma:index="12" nillable="true" ma:displayName="TFS Feature ID" ma:internalName="TFS_x0020_Feature_x0020_ID">
      <xsd:simpleType>
        <xsd:restriction base="dms:Text">
          <xsd:maxLength value="255"/>
        </xsd:restriction>
      </xsd:simpleType>
    </xsd:element>
    <xsd:element name="Doc_x0020_Status" ma:index="13" ma:displayName="Doc Status" ma:default="Placeholder" ma:format="Dropdown" ma:indexed="true" ma:internalName="Doc_x0020_Status">
      <xsd:simpleType>
        <xsd:restriction base="dms:Choice">
          <xsd:enumeration value="Placeholder"/>
          <xsd:enumeration value="OnePage draft"/>
          <xsd:enumeration value="OnePage in review"/>
          <xsd:enumeration value="Full draft"/>
          <xsd:enumeration value="Full in review"/>
          <xsd:enumeration value="Signed off"/>
          <xsd:enumeration value="Cut"/>
          <xsd:enumeration value="Deprecated"/>
          <xsd:enumeration value="Ready for SE"/>
          <xsd:enumeration value="In review by SE"/>
          <xsd:enumeration value="Signed off by SE"/>
        </xsd:restriction>
      </xsd:simpleType>
    </xsd:element>
  </xsd:schema>
  <xsd:schema xmlns:xsd="http://www.w3.org/2001/XMLSchema" xmlns:xs="http://www.w3.org/2001/XMLSchema" xmlns:dms="http://schemas.microsoft.com/office/2006/documentManagement/types" xmlns:pc="http://schemas.microsoft.com/office/infopath/2007/PartnerControls" targetNamespace="67602500-67af-4179-b320-d4f90cf4ceec" elementFormDefault="qualified">
    <xsd:import namespace="http://schemas.microsoft.com/office/2006/documentManagement/types"/>
    <xsd:import namespace="http://schemas.microsoft.com/office/infopath/2007/PartnerControls"/>
    <xsd:element name="Release" ma:index="14" ma:displayName="Release" ma:default="Threshold" ma:description="Threshold" ma:format="Dropdown" ma:internalName="Release">
      <xsd:simpleType>
        <xsd:restriction base="dms:Choice">
          <xsd:enumeration value="Threshold"/>
        </xsd:restriction>
      </xsd:simpleType>
    </xsd:element>
    <xsd:element name="Area_x0020_Path" ma:index="15" ma:displayName="Area Path" ma:format="Dropdown" ma:indexed="true" ma:internalName="Area_x0020_Path">
      <xsd:simpleType>
        <xsd:restriction base="dms:Choice">
          <xsd:enumeration value="Common Core"/>
          <xsd:enumeration value="Common Core\Arcadia"/>
          <xsd:enumeration value="Common Core\Arcadia\ArcadiaFun"/>
          <xsd:enumeration value="Common Core\Arcadia\CEB"/>
          <xsd:enumeration value="Common Core\Arcadia\Clients"/>
          <xsd:enumeration value="Common Core\Arcadia\LSDC"/>
          <xsd:enumeration value="Common Core\Arcadia\Services"/>
          <xsd:enumeration value="Common Core\Arcadia\Streamer"/>
          <xsd:enumeration value="Common Core\BnB"/>
          <xsd:enumeration value="Common Core\BnB\BnBFun"/>
          <xsd:enumeration value="Common Core\BnB\Build"/>
          <xsd:enumeration value="Common Core\BnB\CoreEng"/>
          <xsd:enumeration value="Common Core\BnB\CoreOps"/>
          <xsd:enumeration value="Common Core\BnB\CS"/>
          <xsd:enumeration value="Common Core\BnB\DEE"/>
          <xsd:enumeration value="Common Core\BnB\EX"/>
          <xsd:enumeration value="Common Core\BnB\HYP"/>
          <xsd:enumeration value="Common Core\BnB\HYP\DDC-Dynamic Datacenter"/>
          <xsd:enumeration value="Common Core\BnB\HYP\HVX-Hypervisor"/>
          <xsd:enumeration value="Common Core\BnB\HYP\MVM-Modern VM"/>
          <xsd:enumeration value="Common Core\BnB\HYP\PME-Platform Management and Extensibility"/>
          <xsd:enumeration value="Common Core\BnB\HYP\RMS-Resource Management and Security"/>
          <xsd:enumeration value="Common Core\BnB\HYP\SVX-Storage Virtualization"/>
          <xsd:enumeration value="Common Core\BnB\KPG"/>
          <xsd:enumeration value="Common Core\BnB\KPG\CP"/>
          <xsd:enumeration value="Common Core\BnB\KPG\CS"/>
          <xsd:enumeration value="Common Core\BnB\KPG\CSS"/>
          <xsd:enumeration value="Common Core\BnB\KPG\EE"/>
          <xsd:enumeration value="Common Core\BnB\KPG\KC"/>
          <xsd:enumeration value="Common Core\BnB\KPG\MCS"/>
          <xsd:enumeration value="Common Core\BnB\Midori"/>
          <xsd:enumeration value="Common Core\BnB\Open"/>
          <xsd:enumeration value="Common Core\BnB\QBI"/>
          <xsd:enumeration value="Common Core\BnB\TEX"/>
          <xsd:enumeration value="Common Core\CoreArch"/>
          <xsd:enumeration value="Common Core\CXE"/>
          <xsd:enumeration value="Common Core\CXE\Compliance"/>
          <xsd:enumeration value="Common Core\CXE\Phone"/>
          <xsd:enumeration value="Common Core\CXE\Windows"/>
          <xsd:enumeration value="Common Core\D2O"/>
          <xsd:enumeration value="Common Core\DCP"/>
          <xsd:enumeration value="Common Core\DCP\Cpub"/>
          <xsd:enumeration value="Common Core\DCP\DAA"/>
          <xsd:enumeration value="Common Core\DCP\DesignPerf"/>
          <xsd:enumeration value="Common Core\DCP\IoT"/>
          <xsd:enumeration value="Common Core\DCP\PPI"/>
          <xsd:enumeration value="Common Core\DCP\PTP"/>
          <xsd:enumeration value="Common Core\DCP\Services"/>
          <xsd:enumeration value="Common Core\DCP\Wearables"/>
          <xsd:enumeration value="Common Core\DCP\Xbox"/>
          <xsd:enumeration value="Common Core\DEP"/>
          <xsd:enumeration value="Common Core\DEP\AppModel"/>
          <xsd:enumeration value="Common Core\DEP\Comp"/>
          <xsd:enumeration value="Common Core\DEP\DART"/>
          <xsd:enumeration value="Common Core\DEP\DART\API and Base Types"/>
          <xsd:enumeration value="Common Core\DEP\DART\Debugging and System Inspectors"/>
          <xsd:enumeration value="Common Core\DEP\DART\Enterprise Platform"/>
          <xsd:enumeration value="Common Core\DEP\DART\Global Foundations"/>
          <xsd:enumeration value="Common Core\DEP\DART\Runtime and Convergence"/>
          <xsd:enumeration value="Common Core\DEP\DART\Tools"/>
          <xsd:enumeration value="Common Core\DEP\DEPFun"/>
          <xsd:enumeration value="Common Core\DEP\DEPMobile"/>
          <xsd:enumeration value="Common Core\DEP\DevPlat"/>
          <xsd:enumeration value="Common Core\DEP\ENF"/>
          <xsd:enumeration value="Common Core\DEP\EnterprisePlat"/>
          <xsd:enumeration value="Common Core\DEP\IEPlat"/>
          <xsd:enumeration value="Common Core\DEP\InputPlat"/>
          <xsd:enumeration value="Common Core\DEP\Interact"/>
          <xsd:enumeration value="Common Core\DEP\Web"/>
          <xsd:enumeration value="Common Core\DEP\XAML"/>
          <xsd:enumeration value="Common Core\EnS"/>
          <xsd:enumeration value="Common Core\EnS\CLS"/>
          <xsd:enumeration value="Common Core\EnS\Compat"/>
          <xsd:enumeration value="Common Core\EnS\CSPA"/>
          <xsd:enumeration value="Common Core\EnS\DevSec"/>
          <xsd:enumeration value="Common Core\EnS\EMProdS"/>
          <xsd:enumeration value="Common Core\EnS\FED"/>
          <xsd:enumeration value="Common Core\EnS\FunDatES"/>
          <xsd:enumeration value="Common Core\EnS\GRC"/>
          <xsd:enumeration value="Common Core\EnS\IDS"/>
          <xsd:enumeration value="Common Core\EnS\LAD"/>
          <xsd:enumeration value="Common Core\EnS\Mgmt"/>
          <xsd:enumeration value="Common Core\EnS\Mgmt\DMC"/>
          <xsd:enumeration value="Common Core\EnS\Mgmt\DMP"/>
          <xsd:enumeration value="Common Core\EnS\Mgmt\ISDP"/>
          <xsd:enumeration value="Common Core\EnS\Mgmt\MUSE"/>
          <xsd:enumeration value="Common Core\EnS\OSSec"/>
          <xsd:enumeration value="Common Core\EnS\SecAssure"/>
          <xsd:enumeration value="Common Core\EnS\SecOps"/>
          <xsd:enumeration value="Common Core\FUN"/>
          <xsd:enumeration value="Common Core\FUN\CDE"/>
          <xsd:enumeration value="Common Core\FUN\DA"/>
          <xsd:enumeration value="Common Core\FUN\DII"/>
          <xsd:enumeration value="Common Core\FUN\IDT"/>
          <xsd:enumeration value="Common Core\FUN\PH"/>
          <xsd:enumeration value="Common Core\FUN\SWAT"/>
          <xsd:enumeration value="Common Core\PCE"/>
          <xsd:enumeration value="Common Core\PCE\CE"/>
          <xsd:enumeration value="Common Core\PCE\DR"/>
          <xsd:enumeration value="Common Core\PCE\Loc"/>
          <xsd:enumeration value="Common Core\PCE\MI"/>
          <xsd:enumeration value="Common Core\PCE\O3"/>
          <xsd:enumeration value="Common Core\PCE\PE"/>
          <xsd:enumeration value="Common Core\PCE\SiComp"/>
          <xsd:enumeration value="Common Core\PCE\TAS"/>
          <xsd:enumeration value="Common Core\SiGMa"/>
          <xsd:enumeration value="Common Core\SiGMa\1PD"/>
          <xsd:enumeration value="Common Core\SiGMa\1PD\General"/>
          <xsd:enumeration value="Common Core\SiGMa\EPIX"/>
          <xsd:enumeration value="Common Core\SiGMa\EPIX\CASE"/>
          <xsd:enumeration value="Common Core\SiGMa\EPIX\Device Foundation"/>
          <xsd:enumeration value="Common Core\SiGMa\EPIX\Driver Quality Tools"/>
          <xsd:enumeration value="Common Core\SiGMa\EPIX\DSP"/>
          <xsd:enumeration value="Common Core\SiGMa\EPIX\Hardware Lab Kit"/>
          <xsd:enumeration value="Common Core\SiGMa\EPIX\Manufacturing E2E"/>
          <xsd:enumeration value="Common Core\SiGMa\EPIX\Physical Hardware Assessment"/>
          <xsd:enumeration value="Common Core\SiGMa\EPIX\Quality Initiatives Leadership"/>
          <xsd:enumeration value="Common Core\SiGMa\EPIX\Windows Driver Foundation"/>
          <xsd:enumeration value="Common Core\SiGMa\EPIX\Windows Driver Kit"/>
          <xsd:enumeration value="Common Core\SiGMa\GRFX\"/>
          <xsd:enumeration value="Common Core\SiGMa\GRFX\API Layers"/>
          <xsd:enumeration value="Common Core\SiGMa\GRFX\Desktop Graphics Enablement"/>
          <xsd:enumeration value="Common Core\SiGMa\GRFX\Devices, Systems, Partner Engagement"/>
          <xsd:enumeration value="Common Core\SiGMa\GRFX\Direct 2D"/>
          <xsd:enumeration value="Common Core\SiGMa\GRFX\Direct 3D"/>
          <xsd:enumeration value="Common Core\SiGMa\GRFX\DirectImage"/>
          <xsd:enumeration value="Common Core\SiGMa\GRFX\DirectWrite"/>
          <xsd:enumeration value="Common Core\SiGMa\GRFX\Display Kernel"/>
          <xsd:enumeration value="Common Core\SiGMa\GRFX\Graphics IHV Customer Segment"/>
          <xsd:enumeration value="Common Core\SiGMa\GRFX\Graphics ISV Software Developer Experience"/>
          <xsd:enumeration value="Common Core\SiGMa\GRFX\Graphics Kernel"/>
          <xsd:enumeration value="Common Core\SiGMa\GRFX\Graphics Tools"/>
          <xsd:enumeration value="Common Core\SiGMa\GRFX\HLSL"/>
          <xsd:enumeration value="Common Core\SiGMa\GRFX\New Graphics Technology"/>
          <xsd:enumeration value="Common Core\SiGMa\GRFX\OpenGL"/>
          <xsd:enumeration value="Common Core\SiGMa\GRFX\WARP"/>
          <xsd:enumeration value="Common Core\SiGMa\GRFX\Windows Imaging Component"/>
          <xsd:enumeration value="Common Core\SiGMa\Media"/>
          <xsd:enumeration value="Common Core\SiGMa\Media\Ca$H"/>
          <xsd:enumeration value="Common Core\SiGMa\Media\Ca$H\Capture Core"/>
          <xsd:enumeration value="Common Core\SiGMa\Media\Ca$H\Capture Experiences"/>
          <xsd:enumeration value="Common Core\SiGMa\Media\Ca$H\Capture Foundation"/>
          <xsd:enumeration value="Common Core\SiGMa\Media\Ca$H\Connect and Share"/>
          <xsd:enumeration value="Common Core\SiGMa\Media\Ca$H\Media Editing"/>
          <xsd:enumeration value="Common Core\SiGMa\Media\CLaW"/>
          <xsd:enumeration value="Common Core\SiGMa\Media\CLaW\Audio Content Listening"/>
          <xsd:enumeration value="Common Core\SiGMa\Media\CLaW\Audio Hardware Exposed"/>
          <xsd:enumeration value="Common Core\SiGMa\Media\CLaW\Connected Media Devices"/>
          <xsd:enumeration value="Common Core\SiGMa\Media\CLaW\Devices Video Experiences"/>
          <xsd:enumeration value="Common Core\SiGMa\Media\CLaW\Online Video Experiences"/>
          <xsd:enumeration value="Common Core\SiGMa\Media\CLaW\Seamless Media Experiences"/>
          <xsd:enumeration value="Common Core\SiGMa\Media\Core"/>
          <xsd:enumeration value="Common Core\SiGMa\Media\Core\Audio Pipeline"/>
          <xsd:enumeration value="Common Core\SiGMa\Media\Core\Audio Silicon"/>
          <xsd:enumeration value="Common Core\SiGMa\Media\Core\Camera Pipeline"/>
          <xsd:enumeration value="Common Core\SiGMa\Media\Core\Media Pipeline"/>
          <xsd:enumeration value="Common Core\SiGMa\Media\Core\Xbox"/>
          <xsd:enumeration value="Common Core\SiGMa\Media\Platform"/>
          <xsd:enumeration value="Common Core\SiGMa\Media\Platform\Camera and Computational Photography"/>
          <xsd:enumeration value="Common Core\SiGMa\Media\Platform\Codecs"/>
          <xsd:enumeration value="Common Core\SiGMa\Media\Platform\Create and Edit"/>
          <xsd:enumeration value="Common Core\SiGMa\Media\Platform\Playback"/>
          <xsd:enumeration value="Common Core\SiGMa\Media\Platform\Sharing"/>
          <xsd:enumeration value="Common Core\SiGMa\Quality"/>
          <xsd:enumeration value="Common Core\SiGMa\Quality\SiGMaFun"/>
          <xsd:enumeration value="Common Core\SiGMa\Quality\SiGMaFun\Flighting and Data Generation"/>
          <xsd:enumeration value="Common Core\SiGMa\Quality\SiGMaFun\IVS Data Analysis and Visualization"/>
          <xsd:enumeration value="Common Core\SiGMa\Quality\SiGMaFun\Quality Gates"/>
          <xsd:enumeration value="Common Core\SiGMa\Quality\SiGMaFun\SiGMa Data Analysis and Visualization"/>
          <xsd:enumeration value="Common Core\SiGMa\Quality\SiGMaFun\Strategic Technology Engagement Partner"/>
          <xsd:enumeration value="Common Core\SiGMa\SiArch"/>
          <xsd:enumeration value="Common Core\SiGMa\SiArch\WinSAS"/>
          <xsd:enumeration value="Common Core\SiGMa\SiPlat"/>
          <xsd:enumeration value="Common Core\SiGMa\SiPlat\Bluetooth"/>
          <xsd:enumeration value="Common Core\SiGMa\SiPlat\Bluetooth\APIs"/>
          <xsd:enumeration value="Common Core\SiGMa\SiPlat\Bluetooth\Audio"/>
          <xsd:enumeration value="Common Core\SiGMa\SiPlat\Bluetooth\Core"/>
          <xsd:enumeration value="Common Core\SiGMa\SiPlat\Bluetooth\Other"/>
          <xsd:enumeration value="Common Core\SiGMa\SiPlat\Bluetooth\Services"/>
          <xsd:enumeration value="Common Core\SiGMa\SiPlat\Buses"/>
          <xsd:enumeration value="Common Core\SiGMa\SiPlat\Buses\Input Drivers"/>
          <xsd:enumeration value="Common Core\SiGMa\SiPlat\Buses\Legacy"/>
          <xsd:enumeration value="Common Core\SiGMa\SiPlat\Buses\SPB - Simple Peripheral Buses"/>
          <xsd:enumeration value="Common Core\SiGMa\SiPlat\Buses\USB"/>
          <xsd:enumeration value="Common Core\SiGMa\SiPlat\Chassis Spec"/>
          <xsd:enumeration value="Common Core\SiGMa\SiPlat\Intel"/>
          <xsd:enumeration value="Common Core\SiGMa\SiPlat\Qualcomm"/>
          <xsd:enumeration value="Common Core\SiGMa\SiPlat\Quality Tools"/>
          <xsd:enumeration value="Common Core\SiGMa\SiPlat\Sensors"/>
          <xsd:enumeration value="Common Core\SNaP"/>
          <xsd:enumeration value="Common Core\SNaP\CEC"/>
          <xsd:enumeration value="Common Core\SNaP\CSP"/>
          <xsd:enumeration value="Common Core\SNaP\DFM"/>
          <xsd:enumeration value="Common Core\SNaP\Dnet"/>
          <xsd:enumeration value="Common Core\SNaP\Dnet\DPT-Data Path and Transports"/>
          <xsd:enumeration value="Common Core\SNaP\Dnet\Merchant Silicon Integration"/>
          <xsd:enumeration value="Common Core\SNaP\Dnet\NDP-Network Driver Platform"/>
          <xsd:enumeration value="Common Core\SNaP\Dnet\NDP-Network Driver Platform"/>
          <xsd:enumeration value="Common Core\SNaP\Dnet\Network Appliances"/>
          <xsd:enumeration value="Common Core\SNaP\Dnet\Network Controller Experience"/>
          <xsd:enumeration value="Common Core\SNaP\Dnet\Network Security"/>
          <xsd:enumeration value="Common Core\SNaP\Dnet\Network Virtualization"/>
          <xsd:enumeration value="Common Core\SNaP\Dnet\Network Virtualization"/>
          <xsd:enumeration value="Common Core\SNaP\Dnet\Seamless Connectivity"/>
          <xsd:enumeration value="Common Core\SNaP\MobCon"/>
          <xsd:enumeration value="Common Core\SNaP\MobCon\Cellular Core"/>
          <xsd:enumeration value="Common Core\SNaP\MobCon\Connection Manager and Data Usage"/>
          <xsd:enumeration value="Common Core\SNaP\MobCon\Legacy"/>
          <xsd:enumeration value="Common Core\SNaP\MobCon\Location"/>
          <xsd:enumeration value="Common Core\SNaP\MobCon\NFC"/>
          <xsd:enumeration value="Common Core\SNaP\Peripherals"/>
          <xsd:enumeration value="Common Core\SNaP\Peripherals\3DPrint"/>
          <xsd:enumeration value="Common Core\SNaP\Peripherals\Discovery"/>
          <xsd:enumeration value="Common Core\SNaP\Peripherals\Print"/>
          <xsd:enumeration value="Common Core\SNaP\Peripherals\SCP"/>
          <xsd:enumeration value="Common Core\SNaP\SFP"/>
          <xsd:enumeration value="Common Core\SNaP\SFP\Consumer Storage"/>
          <xsd:enumeration value="Common Core\SNaP\SFP\Core File Systems"/>
          <xsd:enumeration value="Common Core\SNaP\SFP\File History"/>
          <xsd:enumeration value="Common Core\SNaP\SFP\Inbox Storage Device Drivers"/>
          <xsd:enumeration value="Common Core\SNaP\SFP\ReFS"/>
          <xsd:enumeration value="Common Core\SNaP\SFP\Stateless Device Platform"/>
          <xsd:enumeration value="Common Core\SNaP\SFP\Storage Core"/>
          <xsd:enumeration value="Common Core\SNaP\SFP\Storage Spaces"/>
          <xsd:enumeration value="Common Core\SNaP\SFP\System Management And APIs"/>
          <xsd:enumeration value="Common Core\SNaP\SNaPFun"/>
          <xsd:enumeration value="Common Core\SNaP\SPT"/>
          <xsd:enumeration value="Common Core\SNaP\Web Protocols"/>
          <xsd:enumeration value="Common Core\SNaP\Web Protocols\WinHTTP"/>
          <xsd:enumeration value="Common Core\SNaP\Web Protocols\HTTP.SYS"/>
          <xsd:enumeration value="Common Core\SNaP\Web Protocols\WebIO"/>
          <xsd:enumeration value="Common Core\SNaP\Web Protocols\WinInet"/>
          <xsd:enumeration value="Common Core\SNaP\WiCore"/>
          <xsd:enumeration value="Common Core\SNaP\Wicore\3rd Party WiFi Drivers"/>
          <xsd:enumeration value="Common Core\SNaP\Wicore\802.1x"/>
          <xsd:enumeration value="Common Core\SNaP\Wicore\BranchCache"/>
          <xsd:enumeration value="Common Core\SNaP\Wicore\BTPAN"/>
          <xsd:enumeration value="Common Core\SNaP\Wicore\Data Usage and Subscription Management"/>
          <xsd:enumeration value="Common Core\SNaP\Wicore\DNS Client"/>
          <xsd:enumeration value="Common Core\SNaP\Wicore\Dot3"/>
          <xsd:enumeration value="Common Core\SNaP\Wicore\EAP"/>
          <xsd:enumeration value="Common Core\SNaP\Wicore\HTTP"/>
          <xsd:enumeration value="Common Core\SNaP\Wicore\NDX - Network Developer Experience"/>
          <xsd:enumeration value="Common Core\SNaP\Wicore\Netman"/>
          <xsd:enumeration value="Common Core\SNaP\Wicore\Network Identification"/>
          <xsd:enumeration value="Common Core\SNaP\Wicore\P2P"/>
          <xsd:enumeration value="Common Core\SNaP\Wicore\Proximity Platform"/>
          <xsd:enumeration value="Common Core\SNaP\Wicore\Test Tools"/>
          <xsd:enumeration value="Common Core\SNaP\Wicore\Tethering"/>
          <xsd:enumeration value="Common Core\SNaP\Wicore\Wifi Direct"/>
          <xsd:enumeration value="Common Core\SNaP\Wicore\Wi-Fi Hotspots"/>
          <xsd:enumeration value="Common Core\SNaP\Wicore\Windows Connect Now (WCN)"/>
          <xsd:enumeration value="Common Core\SNaP\Wicore\Windows Connection Manager (WCM)"/>
          <xsd:enumeration value="Common Core\SNaP\Wicore\Wireless Display"/>
          <xsd:enumeration value="Common Core\SNaP\Wicore\Wireless LAN (WLAN)"/>
          <xsd:enumeration value="Internet of Things"/>
          <xsd:enumeration value="Internet of Things\Car"/>
          <xsd:enumeration value="Internet of Things\Client"/>
          <xsd:enumeration value="Internet of Things\CXE"/>
          <xsd:enumeration value="Internet of Things\IoTFun"/>
          <xsd:enumeration value="Internet of Things\IoTPlanning"/>
          <xsd:enumeration value="Internet of Things\Services"/>
          <xsd:enumeration value="OS Services\Marketplace"/>
          <xsd:enumeration value="OS Services\Marketplace\DCE"/>
          <xsd:enumeration value="OS Services\Marketplace\DSP"/>
          <xsd:enumeration value="OS Services\Marketplace\DSX"/>
          <xsd:enumeration value="OS Services\Marketplace\M$"/>
          <xsd:enumeration value="OS Services\Marketplace\ME"/>
          <xsd:enumeration value="OS Services\Marketplace\MP"/>
          <xsd:enumeration value="OS Services\Marketplace\PSI"/>
          <xsd:enumeration value="OS Services\Marketplace\Rec"/>
          <xsd:enumeration value="OS Services\Marketplace\SE"/>
          <xsd:enumeration value="OS Services\Marketplace\SMC"/>
          <xsd:enumeration value="OS Services\MEM"/>
          <xsd:enumeration value="OS Services\MEM\MSA"/>
          <xsd:enumeration value="OS Services\MEM\MSA\Account Experience"/>
          <xsd:enumeration value="OS Services\MEM\MSA\Client and Apps"/>
          <xsd:enumeration value="OS Services\MEM\MSA\Infrastructure and Storage"/>
          <xsd:enumeration value="OS Services\MEM\MSA\Login Experience"/>
          <xsd:enumeration value="OS Services\MEM\MSA\Protection"/>
          <xsd:enumeration value="OS Services\MEM\MSA\Protocols and Identity"/>
          <xsd:enumeration value="OS Services\MEM\MSA\Quality"/>
          <xsd:enumeration value="OS Services\MEM\MSA\Service Engineering"/>
          <xsd:enumeration value="OS Services\MEM\MAC"/>
          <xsd:enumeration value="OS Services\MEM\MOE"/>
          <xsd:enumeration value="OS Services\MEM\NIC"/>
          <xsd:enumeration value="OS Services\MEM\PFD"/>
          <xsd:enumeration value="OS Services\MEM\SE"/>
          <xsd:enumeration value="OS Services\MEM\SPMI"/>
          <xsd:enumeration value="OS Services\PAD"/>
          <xsd:enumeration value="OS Services\PAD\DnA"/>
          <xsd:enumeration value="OS Services\PAD\DnA\Depth BI"/>
          <xsd:enumeration value="OS Services\PAD\DnA\Depth BI\Developer"/>
          <xsd:enumeration value="OS Services\PAD\DnA\Depth BI\Device"/>
          <xsd:enumeration value="OS Services\PAD\ES"/>
          <xsd:enumeration value="OS Services\PAD\OD"/>
          <xsd:enumeration value="OS Services\PAD\SE"/>
          <xsd:enumeration value="PC, Tablet &amp; Phone"/>
          <xsd:enumeration value="PC, Tablet &amp; Phone\Apps"/>
          <xsd:enumeration value="PC, Tablet &amp; Phone\Apps\AppsComms"/>
          <xsd:enumeration value="PC, Tablet &amp; Phone\Apps\AppsFun"/>
          <xsd:enumeration value="PC, Tablet &amp; Phone\Apps\IEApp"/>
          <xsd:enumeration value="PC, Tablet &amp; Phone\Apps\IEApp\ADX"/>
          <xsd:enumeration value="PC, Tablet &amp; Phone\Apps\IEApp\AXE"/>
          <xsd:enumeration value="PC, Tablet &amp; Phone\Apps\IEApp\COR"/>
          <xsd:enumeration value="PC, Tablet &amp; Phone\Apps\IEApp\MFX"/>
          <xsd:enumeration value="PC, Tablet &amp; Phone\Apps\IEApp\PFX"/>
          <xsd:enumeration value="PC, Tablet &amp; Phone\Apps\IEApp\SIX"/>
          <xsd:enumeration value="PC, Tablet &amp; Phone\Apps\Maps"/>
          <xsd:enumeration value="PC, Tablet &amp; Phone\Apps\Photos"/>
          <xsd:enumeration value="PC, Tablet &amp; Phone\Apps\StratApps"/>
          <xsd:enumeration value="PC, Tablet &amp; Phone\Shell"/>
          <xsd:enumeration value="PC, Tablet &amp; Phone\Shell\AIE"/>
          <xsd:enumeration value="PC, Tablet &amp; Phone\Shell\CDE"/>
          <xsd:enumeration value="PC, Tablet &amp; Phone\Shell\COIN"/>
          <xsd:enumeration value="PC, Tablet &amp; Phone\Shell\Cortana"/>
          <xsd:enumeration value="PC, Tablet &amp; Phone\Shell\Cortana\PEZ"/>
          <xsd:enumeration value="PC, Tablet &amp; Phone\Shell\Cortana\PIZ"/>
          <xsd:enumeration value="PC, Tablet &amp; Phone\Shell\DICE"/>
          <xsd:enumeration value="PC, Tablet &amp; Phone\Shell\DUE"/>
          <xsd:enumeration value="PC, Tablet &amp; Phone\Shell\MOB"/>
          <xsd:enumeration value="PC, Tablet &amp; Phone\Shell\ShellFun"/>
          <xsd:enumeration value="PC, Tablet &amp; Phone\Shell\STIG"/>
          <xsd:enumeration value="PC, Tablet &amp; Phone\Shell\STIG\Talking"/>
          <xsd:enumeration value="PC, Tablet &amp; Phone\Shell\STIG\Typing"/>
          <xsd:enumeration value="PC, Tablet &amp; Phone\Shell\STIG\Writing"/>
          <xsd:enumeration value="Xbox &amp; TV"/>
          <xsd:enumeration value="Xbox &amp; TV\XboxOne"/>
          <xsd:enumeration value="Xbox &amp; TV\XboxOne\HEMI"/>
          <xsd:enumeration value="Xbox &amp; TV\XboxOne\NUI"/>
          <xsd:enumeration value="Xbox &amp; TV\XboxOne\Platform"/>
          <xsd:enumeration value="Xbox &amp; TV\XboxOne\Shell"/>
          <xsd:enumeration value="Xbox &amp; TV\XboxOne\Vesper"/>
          <xsd:enumeration value="Xbox &amp; TV\XboxServices\ES"/>
          <xsd:enumeration value="Xbox &amp; TV\XboxServices\SLS"/>
        </xsd:restriction>
      </xsd:simpleType>
    </xsd:element>
    <xsd:element name="Shared_x0020_with" ma:index="17" nillable="true" ma:displayName="Shared with" ma:list="UserInfo" ma:SearchPeopleOnly="false" ma:SharePointGroup="0" ma:internalName="Shared_x0020_with"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37b77e-865a-4a52-9df5-d63e326e88f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D5089-4376-416D-9067-03D0F910C107}">
  <ds:schemaRefs>
    <ds:schemaRef ds:uri="http://schemas.microsoft.com/sharepoint/v3/contenttype/forms"/>
  </ds:schemaRefs>
</ds:datastoreItem>
</file>

<file path=customXml/itemProps2.xml><?xml version="1.0" encoding="utf-8"?>
<ds:datastoreItem xmlns:ds="http://schemas.openxmlformats.org/officeDocument/2006/customXml" ds:itemID="{F1920B1D-70E1-4FD5-870A-FD1CD717242E}">
  <ds:schemaRefs>
    <ds:schemaRef ds:uri="http://schemas.microsoft.com/office/2006/coverPageProps"/>
  </ds:schemaRefs>
</ds:datastoreItem>
</file>

<file path=customXml/itemProps3.xml><?xml version="1.0" encoding="utf-8"?>
<ds:datastoreItem xmlns:ds="http://schemas.openxmlformats.org/officeDocument/2006/customXml" ds:itemID="{67A92153-FCF9-4C97-B3F8-73A846C3F15B}">
  <ds:schemaRefs>
    <ds:schemaRef ds:uri="http://schemas.microsoft.com/office/2006/metadata/properties"/>
    <ds:schemaRef ds:uri="4683f06b-4c4c-4d68-952c-eb1a4324a675"/>
    <ds:schemaRef ds:uri="230e9df3-be65-4c73-a93b-d1236ebd677e"/>
    <ds:schemaRef ds:uri="67602500-67af-4179-b320-d4f90cf4ceec"/>
    <ds:schemaRef ds:uri="http://schemas.microsoft.com/office/infopath/2007/PartnerControls"/>
  </ds:schemaRefs>
</ds:datastoreItem>
</file>

<file path=customXml/itemProps4.xml><?xml version="1.0" encoding="utf-8"?>
<ds:datastoreItem xmlns:ds="http://schemas.openxmlformats.org/officeDocument/2006/customXml" ds:itemID="{C4FFE7E2-48EE-4200-96E0-35391C03EC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4683f06b-4c4c-4d68-952c-eb1a4324a675"/>
    <ds:schemaRef ds:uri="67602500-67af-4179-b320-d4f90cf4ceec"/>
    <ds:schemaRef ds:uri="b637b77e-865a-4a52-9df5-d63e326e88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71C09F3-A804-4EBD-A173-1E3C50958E47}">
  <ds:schemaRefs>
    <ds:schemaRef ds:uri="http://schemas.openxmlformats.org/officeDocument/2006/bibliography"/>
  </ds:schemaRefs>
</ds:datastoreItem>
</file>

<file path=customXml/itemProps6.xml><?xml version="1.0" encoding="utf-8"?>
<ds:datastoreItem xmlns:ds="http://schemas.openxmlformats.org/officeDocument/2006/customXml" ds:itemID="{05BDFD66-49D0-4C8F-9B6C-1C75F0E5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WM7 Functional Spec Template.dotx</Template>
  <TotalTime>3537</TotalTime>
  <Pages>1</Pages>
  <Words>9448</Words>
  <Characters>53854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OSG THRESHOLD FUNC SPEC TEMPLATE</vt:lpstr>
    </vt:vector>
  </TitlesOfParts>
  <Company>Microsoft Confidential</Company>
  <LinksUpToDate>false</LinksUpToDate>
  <CharactersWithSpaces>63176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OSG THRESHOLD FUNC SPEC TEMPLATE</dc:title>
  <dc:subject/>
  <dc:creator>Malini Jagannadhan</dc:creator>
  <cp:keywords>Template, Spec, Functional</cp:keywords>
  <dc:description/>
  <cp:lastModifiedBy>吴斐</cp:lastModifiedBy>
  <cp:revision>17</cp:revision>
  <cp:lastPrinted>2014-07-30T06:46:00Z</cp:lastPrinted>
  <dcterms:created xsi:type="dcterms:W3CDTF">2014-09-24T16:50:00Z</dcterms:created>
  <dcterms:modified xsi:type="dcterms:W3CDTF">2015-09-14T12:41:00Z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tical Area">
    <vt:lpwstr>Game</vt:lpwstr>
  </property>
  <property fmtid="{D5CDD505-2E9C-101B-9397-08002B2CF9AE}" pid="3" name="Horizontal Area">
    <vt:lpwstr>SocialMarket PlaceClientServer</vt:lpwstr>
  </property>
  <property fmtid="{D5CDD505-2E9C-101B-9397-08002B2CF9AE}" pid="4" name="Phase">
    <vt:lpwstr>Phase 2</vt:lpwstr>
  </property>
  <property fmtid="{D5CDD505-2E9C-101B-9397-08002B2CF9AE}" pid="5" name="ContentTypeId">
    <vt:lpwstr>0x01010071340CC2E447704FB5D5ED47BC16B02B</vt:lpwstr>
  </property>
  <property fmtid="{D5CDD505-2E9C-101B-9397-08002B2CF9AE}" pid="6" name="Dev Cost">
    <vt:lpwstr>Large</vt:lpwstr>
  </property>
  <property fmtid="{D5CDD505-2E9C-101B-9397-08002B2CF9AE}" pid="7" name="Cost">
    <vt:lpwstr>Large</vt:lpwstr>
  </property>
  <property fmtid="{D5CDD505-2E9C-101B-9397-08002B2CF9AE}" pid="8" name="_dlc_DocIdItemGuid">
    <vt:lpwstr>236a191e-ee36-4f4f-b4b7-2139443822a2</vt:lpwstr>
  </property>
  <property fmtid="{D5CDD505-2E9C-101B-9397-08002B2CF9AE}" pid="9" name="TaxKeyword">
    <vt:lpwstr>12;#Spec|64f29de5-6f2a-4487-84b4-2897a3ef1cf1;#5;#Template|24ac1567-9941-4364-b69b-decc9e3c5ce6;#15;#Functional|11111111-1111-1111-1111-111111111111</vt:lpwstr>
  </property>
  <property fmtid="{D5CDD505-2E9C-101B-9397-08002B2CF9AE}" pid="10" name="Doc Type">
    <vt:lpwstr>Functional Spec</vt:lpwstr>
  </property>
  <property fmtid="{D5CDD505-2E9C-101B-9397-08002B2CF9AE}" pid="11" name="Owner">
    <vt:lpwstr>294;#Malini Jagannadhan</vt:lpwstr>
  </property>
  <property fmtid="{D5CDD505-2E9C-101B-9397-08002B2CF9AE}" pid="12" name="Area Path">
    <vt:lpwstr>PC, Tablet &amp; Phone\Apps\Photos</vt:lpwstr>
  </property>
  <property fmtid="{D5CDD505-2E9C-101B-9397-08002B2CF9AE}" pid="13" name="Milestone">
    <vt:lpwstr>M1</vt:lpwstr>
  </property>
  <property fmtid="{D5CDD505-2E9C-101B-9397-08002B2CF9AE}" pid="14" name="Doc Status">
    <vt:lpwstr>Full draft</vt:lpwstr>
  </property>
  <property fmtid="{D5CDD505-2E9C-101B-9397-08002B2CF9AE}" pid="15" name="TFS Feature ID">
    <vt:lpwstr/>
  </property>
  <property fmtid="{D5CDD505-2E9C-101B-9397-08002B2CF9AE}" pid="16" name="Release">
    <vt:lpwstr>Threshold</vt:lpwstr>
  </property>
  <property fmtid="{D5CDD505-2E9C-101B-9397-08002B2CF9AE}" pid="17" name="Shared with">
    <vt:lpwstr/>
  </property>
  <property fmtid="{D5CDD505-2E9C-101B-9397-08002B2CF9AE}" pid="18" name="TaxKeywordTaxHTField">
    <vt:lpwstr>Spec|64f29de5-6f2a-4487-84b4-2897a3ef1cf1;Template|24ac1567-9941-4364-b69b-decc9e3c5ce6;Functional|11111111-1111-1111-1111-111111111111</vt:lpwstr>
  </property>
  <property fmtid="{D5CDD505-2E9C-101B-9397-08002B2CF9AE}" pid="19" name="TaxCatchAll">
    <vt:lpwstr>12;#;#15;#;#5;#</vt:lpwstr>
  </property>
</Properties>
</file>